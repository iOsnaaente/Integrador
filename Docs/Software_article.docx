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777" w14:textId="77777777" w:rsidR="00CC3BC3" w:rsidRDefault="00CC3BC3" w:rsidP="00CC3BC3">
      <w:pPr>
        <w:spacing w:line="240" w:lineRule="auto"/>
        <w:jc w:val="center"/>
        <w:rPr>
          <w:b/>
          <w:sz w:val="28"/>
          <w:szCs w:val="28"/>
        </w:rPr>
      </w:pPr>
    </w:p>
    <w:p w14:paraId="7446CC23" w14:textId="77777777" w:rsidR="00CC3BC3" w:rsidRDefault="00CC3BC3" w:rsidP="00CC3BC3">
      <w:pPr>
        <w:spacing w:line="240" w:lineRule="auto"/>
        <w:jc w:val="center"/>
        <w:rPr>
          <w:b/>
          <w:sz w:val="28"/>
          <w:szCs w:val="28"/>
        </w:rPr>
      </w:pPr>
    </w:p>
    <w:p w14:paraId="5B12457D" w14:textId="77777777" w:rsidR="00CC3BC3" w:rsidRDefault="00CC3BC3" w:rsidP="00CC3BC3">
      <w:pPr>
        <w:spacing w:line="240" w:lineRule="auto"/>
        <w:jc w:val="center"/>
        <w:rPr>
          <w:b/>
          <w:sz w:val="28"/>
          <w:szCs w:val="28"/>
        </w:rPr>
      </w:pPr>
    </w:p>
    <w:p w14:paraId="6700A01A" w14:textId="77777777" w:rsidR="00F634EF" w:rsidRDefault="00CC3BC3" w:rsidP="00CC3BC3">
      <w:pPr>
        <w:spacing w:line="240" w:lineRule="auto"/>
        <w:jc w:val="center"/>
        <w:rPr>
          <w:b/>
          <w:sz w:val="28"/>
          <w:szCs w:val="28"/>
        </w:rPr>
      </w:pPr>
      <w:r>
        <w:rPr>
          <w:b/>
          <w:sz w:val="28"/>
          <w:szCs w:val="28"/>
        </w:rPr>
        <w:t>UNIVERSIDADE FEDERAL DE SANTA MARIA</w:t>
      </w:r>
    </w:p>
    <w:p w14:paraId="1E0B0187" w14:textId="77777777" w:rsidR="00CC3BC3" w:rsidRDefault="00CC3BC3" w:rsidP="00CC3BC3">
      <w:pPr>
        <w:spacing w:line="240" w:lineRule="auto"/>
        <w:jc w:val="center"/>
        <w:rPr>
          <w:b/>
          <w:sz w:val="28"/>
          <w:szCs w:val="28"/>
        </w:rPr>
      </w:pPr>
      <w:r>
        <w:rPr>
          <w:b/>
          <w:sz w:val="28"/>
          <w:szCs w:val="28"/>
        </w:rPr>
        <w:t>CENTRO DE TECNOLOGIA</w:t>
      </w:r>
    </w:p>
    <w:p w14:paraId="27466A17" w14:textId="77777777" w:rsidR="00CC3BC3" w:rsidRDefault="000D6B4F" w:rsidP="00CC3BC3">
      <w:pPr>
        <w:spacing w:line="240" w:lineRule="auto"/>
        <w:jc w:val="center"/>
        <w:rPr>
          <w:b/>
          <w:sz w:val="28"/>
          <w:szCs w:val="28"/>
        </w:rPr>
      </w:pPr>
      <w:r>
        <w:rPr>
          <w:b/>
          <w:sz w:val="28"/>
          <w:szCs w:val="28"/>
        </w:rPr>
        <w:t>CURSO DE ENGENHARIA DE CONTROLE E AUTOMAÇÃO</w:t>
      </w:r>
    </w:p>
    <w:p w14:paraId="5360CA39" w14:textId="77777777" w:rsidR="0027728A" w:rsidRDefault="0027728A" w:rsidP="00CC3BC3">
      <w:pPr>
        <w:spacing w:line="240" w:lineRule="auto"/>
        <w:jc w:val="center"/>
        <w:rPr>
          <w:b/>
          <w:sz w:val="28"/>
          <w:szCs w:val="28"/>
        </w:rPr>
      </w:pPr>
    </w:p>
    <w:p w14:paraId="433ACCB1" w14:textId="77777777" w:rsidR="000D6B4F" w:rsidRDefault="000D6B4F" w:rsidP="00CC3BC3">
      <w:pPr>
        <w:spacing w:line="240" w:lineRule="auto"/>
        <w:jc w:val="center"/>
        <w:rPr>
          <w:b/>
          <w:sz w:val="28"/>
          <w:szCs w:val="28"/>
        </w:rPr>
      </w:pPr>
    </w:p>
    <w:p w14:paraId="41CB6FED" w14:textId="77777777" w:rsidR="0027728A" w:rsidRDefault="0027728A" w:rsidP="00CC3BC3">
      <w:pPr>
        <w:spacing w:line="240" w:lineRule="auto"/>
        <w:jc w:val="center"/>
        <w:rPr>
          <w:b/>
          <w:sz w:val="28"/>
          <w:szCs w:val="28"/>
        </w:rPr>
      </w:pPr>
    </w:p>
    <w:p w14:paraId="3491B7D5" w14:textId="77777777" w:rsidR="0027728A" w:rsidRDefault="0027728A" w:rsidP="00CC3BC3">
      <w:pPr>
        <w:spacing w:line="240" w:lineRule="auto"/>
        <w:jc w:val="center"/>
        <w:rPr>
          <w:b/>
          <w:sz w:val="28"/>
          <w:szCs w:val="28"/>
        </w:rPr>
      </w:pPr>
    </w:p>
    <w:p w14:paraId="55462CF6" w14:textId="77777777" w:rsidR="000D6B4F" w:rsidRDefault="000D6B4F" w:rsidP="00CC3BC3">
      <w:pPr>
        <w:spacing w:line="240" w:lineRule="auto"/>
        <w:jc w:val="center"/>
        <w:rPr>
          <w:b/>
          <w:sz w:val="28"/>
          <w:szCs w:val="28"/>
        </w:rPr>
      </w:pPr>
    </w:p>
    <w:p w14:paraId="0037B742" w14:textId="77777777" w:rsidR="0027728A" w:rsidRDefault="0027728A" w:rsidP="00CC3BC3">
      <w:pPr>
        <w:spacing w:line="240" w:lineRule="auto"/>
        <w:jc w:val="center"/>
        <w:rPr>
          <w:b/>
          <w:sz w:val="28"/>
          <w:szCs w:val="28"/>
        </w:rPr>
      </w:pPr>
    </w:p>
    <w:p w14:paraId="2143B896" w14:textId="77777777" w:rsidR="0027728A" w:rsidRDefault="0027728A" w:rsidP="00C55F04">
      <w:pPr>
        <w:spacing w:line="240" w:lineRule="auto"/>
        <w:rPr>
          <w:b/>
          <w:sz w:val="28"/>
          <w:szCs w:val="28"/>
        </w:rPr>
      </w:pPr>
    </w:p>
    <w:p w14:paraId="3E0D1D0C" w14:textId="77777777" w:rsidR="0027728A" w:rsidRDefault="0027728A" w:rsidP="00CC3BC3">
      <w:pPr>
        <w:spacing w:line="240" w:lineRule="auto"/>
        <w:jc w:val="center"/>
        <w:rPr>
          <w:b/>
          <w:sz w:val="28"/>
          <w:szCs w:val="28"/>
        </w:rPr>
      </w:pPr>
    </w:p>
    <w:p w14:paraId="71AE9EE5" w14:textId="77777777" w:rsidR="00C55F04" w:rsidRDefault="00C55F04" w:rsidP="00C55F04">
      <w:pPr>
        <w:spacing w:line="240" w:lineRule="auto"/>
        <w:jc w:val="center"/>
        <w:rPr>
          <w:b/>
          <w:sz w:val="28"/>
          <w:szCs w:val="28"/>
        </w:rPr>
      </w:pPr>
    </w:p>
    <w:p w14:paraId="5312A350" w14:textId="77777777" w:rsidR="00C55F04" w:rsidRDefault="00C55F04" w:rsidP="00C55F04">
      <w:pPr>
        <w:spacing w:line="240" w:lineRule="auto"/>
        <w:jc w:val="center"/>
        <w:rPr>
          <w:b/>
          <w:sz w:val="36"/>
          <w:szCs w:val="36"/>
        </w:rPr>
      </w:pPr>
      <w:r>
        <w:rPr>
          <w:b/>
          <w:sz w:val="36"/>
          <w:szCs w:val="36"/>
        </w:rPr>
        <w:t>INTERFACE SUPERVISÓRIA PARA SISTEMAS DE RASTREAMENTO SOLAR - TRACKER</w:t>
      </w:r>
    </w:p>
    <w:p w14:paraId="2435BAEB" w14:textId="77777777" w:rsidR="0027728A" w:rsidRDefault="0027728A" w:rsidP="00CC3BC3">
      <w:pPr>
        <w:spacing w:line="240" w:lineRule="auto"/>
        <w:jc w:val="center"/>
        <w:rPr>
          <w:b/>
          <w:sz w:val="28"/>
          <w:szCs w:val="28"/>
        </w:rPr>
      </w:pPr>
    </w:p>
    <w:p w14:paraId="3C5097E6" w14:textId="77777777" w:rsidR="0027728A" w:rsidRDefault="0027728A" w:rsidP="00CC3BC3">
      <w:pPr>
        <w:spacing w:line="240" w:lineRule="auto"/>
        <w:jc w:val="center"/>
        <w:rPr>
          <w:b/>
          <w:sz w:val="28"/>
          <w:szCs w:val="28"/>
        </w:rPr>
      </w:pPr>
    </w:p>
    <w:p w14:paraId="7AE013D0" w14:textId="77777777" w:rsidR="0027728A" w:rsidRDefault="0027728A" w:rsidP="00CC3BC3">
      <w:pPr>
        <w:spacing w:line="240" w:lineRule="auto"/>
        <w:jc w:val="center"/>
        <w:rPr>
          <w:b/>
          <w:sz w:val="28"/>
          <w:szCs w:val="28"/>
        </w:rPr>
      </w:pPr>
    </w:p>
    <w:p w14:paraId="01651AC9" w14:textId="77777777" w:rsidR="00EA49F5" w:rsidRDefault="00EA49F5" w:rsidP="00CC3BC3">
      <w:pPr>
        <w:spacing w:line="240" w:lineRule="auto"/>
        <w:jc w:val="center"/>
        <w:rPr>
          <w:b/>
          <w:sz w:val="28"/>
          <w:szCs w:val="28"/>
        </w:rPr>
      </w:pPr>
    </w:p>
    <w:p w14:paraId="1EC14D30" w14:textId="77777777" w:rsidR="00EA49F5" w:rsidRDefault="00EA49F5" w:rsidP="00CC3BC3">
      <w:pPr>
        <w:spacing w:line="240" w:lineRule="auto"/>
        <w:jc w:val="center"/>
        <w:rPr>
          <w:b/>
          <w:sz w:val="28"/>
          <w:szCs w:val="28"/>
        </w:rPr>
      </w:pPr>
    </w:p>
    <w:p w14:paraId="78BAFECE" w14:textId="77777777" w:rsidR="00EA49F5" w:rsidRDefault="00EA49F5" w:rsidP="00CC3BC3">
      <w:pPr>
        <w:spacing w:line="240" w:lineRule="auto"/>
        <w:jc w:val="center"/>
        <w:rPr>
          <w:b/>
          <w:sz w:val="28"/>
          <w:szCs w:val="28"/>
        </w:rPr>
      </w:pPr>
    </w:p>
    <w:p w14:paraId="38CE1E68" w14:textId="77777777" w:rsidR="00EA49F5" w:rsidRDefault="00EA49F5" w:rsidP="00CC3BC3">
      <w:pPr>
        <w:spacing w:line="240" w:lineRule="auto"/>
        <w:jc w:val="center"/>
        <w:rPr>
          <w:b/>
          <w:sz w:val="28"/>
          <w:szCs w:val="28"/>
        </w:rPr>
      </w:pPr>
    </w:p>
    <w:p w14:paraId="56715DDD" w14:textId="77777777" w:rsidR="00EA49F5" w:rsidRDefault="00EA49F5" w:rsidP="00CC3BC3">
      <w:pPr>
        <w:spacing w:line="240" w:lineRule="auto"/>
        <w:jc w:val="center"/>
        <w:rPr>
          <w:b/>
          <w:sz w:val="28"/>
          <w:szCs w:val="28"/>
        </w:rPr>
      </w:pPr>
    </w:p>
    <w:p w14:paraId="562AB835" w14:textId="77777777" w:rsidR="00EA49F5" w:rsidRDefault="000372AC" w:rsidP="000372AC">
      <w:pPr>
        <w:spacing w:line="240" w:lineRule="auto"/>
        <w:jc w:val="center"/>
        <w:rPr>
          <w:b/>
          <w:sz w:val="32"/>
          <w:szCs w:val="32"/>
        </w:rPr>
      </w:pPr>
      <w:r>
        <w:rPr>
          <w:b/>
          <w:sz w:val="32"/>
          <w:szCs w:val="32"/>
        </w:rPr>
        <w:t>BRUNO GABRIEL FLORES SAMPAIO</w:t>
      </w:r>
    </w:p>
    <w:p w14:paraId="3FE9A9B0" w14:textId="77777777" w:rsidR="000372AC" w:rsidRDefault="000372AC" w:rsidP="000372AC">
      <w:pPr>
        <w:spacing w:line="240" w:lineRule="auto"/>
        <w:jc w:val="center"/>
        <w:rPr>
          <w:b/>
          <w:sz w:val="32"/>
          <w:szCs w:val="32"/>
        </w:rPr>
      </w:pPr>
    </w:p>
    <w:p w14:paraId="021F9604" w14:textId="77777777" w:rsidR="000372AC" w:rsidRDefault="000372AC" w:rsidP="000372AC">
      <w:pPr>
        <w:spacing w:line="240" w:lineRule="auto"/>
        <w:jc w:val="center"/>
        <w:rPr>
          <w:b/>
          <w:sz w:val="32"/>
          <w:szCs w:val="32"/>
        </w:rPr>
      </w:pPr>
    </w:p>
    <w:p w14:paraId="10CAB919" w14:textId="77777777" w:rsidR="000372AC" w:rsidRDefault="000372AC" w:rsidP="000372AC">
      <w:pPr>
        <w:spacing w:line="240" w:lineRule="auto"/>
        <w:jc w:val="center"/>
        <w:rPr>
          <w:b/>
          <w:sz w:val="32"/>
          <w:szCs w:val="32"/>
        </w:rPr>
      </w:pPr>
    </w:p>
    <w:p w14:paraId="4C2BBCEA" w14:textId="77777777" w:rsidR="000372AC" w:rsidRDefault="000372AC" w:rsidP="000372AC">
      <w:pPr>
        <w:spacing w:line="240" w:lineRule="auto"/>
        <w:jc w:val="center"/>
        <w:rPr>
          <w:b/>
          <w:sz w:val="32"/>
          <w:szCs w:val="32"/>
        </w:rPr>
      </w:pPr>
    </w:p>
    <w:p w14:paraId="44FB3CC4" w14:textId="77777777" w:rsidR="000372AC" w:rsidRDefault="000372AC" w:rsidP="000372AC">
      <w:pPr>
        <w:spacing w:line="240" w:lineRule="auto"/>
        <w:jc w:val="center"/>
        <w:rPr>
          <w:b/>
          <w:sz w:val="32"/>
          <w:szCs w:val="32"/>
        </w:rPr>
      </w:pPr>
    </w:p>
    <w:p w14:paraId="75570A49" w14:textId="77777777" w:rsidR="000372AC" w:rsidRDefault="000372AC" w:rsidP="000372AC">
      <w:pPr>
        <w:spacing w:line="240" w:lineRule="auto"/>
        <w:jc w:val="center"/>
        <w:rPr>
          <w:b/>
          <w:sz w:val="32"/>
          <w:szCs w:val="32"/>
        </w:rPr>
      </w:pPr>
    </w:p>
    <w:p w14:paraId="27327F9E" w14:textId="77777777" w:rsidR="000372AC" w:rsidRDefault="000372AC" w:rsidP="000372AC">
      <w:pPr>
        <w:spacing w:line="240" w:lineRule="auto"/>
        <w:jc w:val="center"/>
        <w:rPr>
          <w:b/>
          <w:sz w:val="32"/>
          <w:szCs w:val="32"/>
        </w:rPr>
      </w:pPr>
    </w:p>
    <w:p w14:paraId="575695DB" w14:textId="77777777" w:rsidR="000372AC" w:rsidRDefault="000372AC" w:rsidP="000372AC">
      <w:pPr>
        <w:spacing w:line="240" w:lineRule="auto"/>
        <w:jc w:val="center"/>
        <w:rPr>
          <w:b/>
          <w:sz w:val="32"/>
          <w:szCs w:val="32"/>
        </w:rPr>
      </w:pPr>
    </w:p>
    <w:p w14:paraId="2FBFDB03" w14:textId="77777777" w:rsidR="000372AC" w:rsidRDefault="000372AC" w:rsidP="000372AC">
      <w:pPr>
        <w:spacing w:line="240" w:lineRule="auto"/>
        <w:jc w:val="center"/>
        <w:rPr>
          <w:b/>
          <w:sz w:val="32"/>
          <w:szCs w:val="32"/>
        </w:rPr>
      </w:pPr>
    </w:p>
    <w:p w14:paraId="6E41BD81" w14:textId="77777777" w:rsidR="000372AC" w:rsidRDefault="000372AC" w:rsidP="000372AC">
      <w:pPr>
        <w:spacing w:line="240" w:lineRule="auto"/>
        <w:jc w:val="center"/>
        <w:rPr>
          <w:b/>
          <w:sz w:val="32"/>
          <w:szCs w:val="32"/>
        </w:rPr>
      </w:pPr>
    </w:p>
    <w:p w14:paraId="5FCF0121" w14:textId="77777777" w:rsidR="00EA49F5" w:rsidRDefault="00EA49F5" w:rsidP="00C55F04">
      <w:pPr>
        <w:spacing w:line="240" w:lineRule="auto"/>
        <w:rPr>
          <w:b/>
          <w:sz w:val="28"/>
          <w:szCs w:val="28"/>
        </w:rPr>
      </w:pPr>
    </w:p>
    <w:p w14:paraId="236B4501" w14:textId="77777777" w:rsidR="00EA49F5" w:rsidRDefault="00EA49F5" w:rsidP="00CC3BC3">
      <w:pPr>
        <w:spacing w:line="240" w:lineRule="auto"/>
        <w:jc w:val="center"/>
        <w:rPr>
          <w:b/>
          <w:sz w:val="28"/>
          <w:szCs w:val="28"/>
        </w:rPr>
      </w:pPr>
    </w:p>
    <w:p w14:paraId="6542EE0F" w14:textId="77777777" w:rsidR="00EA49F5" w:rsidRDefault="00EA49F5" w:rsidP="004762F8">
      <w:pPr>
        <w:jc w:val="center"/>
        <w:rPr>
          <w:b/>
          <w:sz w:val="28"/>
          <w:szCs w:val="28"/>
        </w:rPr>
      </w:pPr>
      <w:r>
        <w:rPr>
          <w:b/>
          <w:sz w:val="28"/>
          <w:szCs w:val="28"/>
        </w:rPr>
        <w:t>Santa Maria, RS, Brasil</w:t>
      </w:r>
    </w:p>
    <w:p w14:paraId="2DFC73FB" w14:textId="641303A2" w:rsidR="00854081" w:rsidRPr="00621ADF" w:rsidRDefault="000D6B4F" w:rsidP="00621ADF">
      <w:pPr>
        <w:spacing w:line="240" w:lineRule="auto"/>
        <w:jc w:val="center"/>
        <w:rPr>
          <w:b/>
          <w:sz w:val="28"/>
          <w:szCs w:val="28"/>
        </w:rPr>
      </w:pPr>
      <w:r>
        <w:rPr>
          <w:b/>
          <w:sz w:val="28"/>
          <w:szCs w:val="28"/>
        </w:rPr>
        <w:t>20</w:t>
      </w:r>
      <w:r w:rsidR="000372AC">
        <w:rPr>
          <w:b/>
          <w:sz w:val="28"/>
          <w:szCs w:val="28"/>
        </w:rPr>
        <w:t>2</w:t>
      </w:r>
      <w:r w:rsidR="005D53CA">
        <w:rPr>
          <w:b/>
          <w:sz w:val="28"/>
          <w:szCs w:val="28"/>
        </w:rPr>
        <w:t>3</w:t>
      </w:r>
    </w:p>
    <w:p w14:paraId="48FA4285" w14:textId="77777777" w:rsidR="00673237" w:rsidRDefault="00673237" w:rsidP="00101B24">
      <w:pPr>
        <w:pStyle w:val="Corpodetexto2"/>
        <w:pageBreakBefore/>
        <w:spacing w:line="240" w:lineRule="auto"/>
        <w:jc w:val="center"/>
        <w:rPr>
          <w:b/>
          <w:noProof/>
          <w:sz w:val="28"/>
          <w:szCs w:val="28"/>
          <w:lang w:eastAsia="en-US"/>
        </w:rPr>
      </w:pPr>
      <w:r>
        <w:rPr>
          <w:b/>
          <w:noProof/>
          <w:sz w:val="28"/>
          <w:szCs w:val="28"/>
          <w:lang w:eastAsia="en-US"/>
        </w:rPr>
        <w:lastRenderedPageBreak/>
        <w:t>RESUMO</w:t>
      </w:r>
    </w:p>
    <w:p w14:paraId="199E2C37" w14:textId="77777777" w:rsidR="00621ADF" w:rsidRDefault="00621ADF" w:rsidP="00854081">
      <w:pPr>
        <w:pStyle w:val="Corpodetexto2"/>
        <w:spacing w:line="240" w:lineRule="auto"/>
        <w:jc w:val="center"/>
        <w:rPr>
          <w:b/>
          <w:noProof/>
          <w:sz w:val="28"/>
          <w:szCs w:val="28"/>
          <w:lang w:eastAsia="en-US"/>
        </w:rPr>
      </w:pPr>
    </w:p>
    <w:p w14:paraId="43D6B618" w14:textId="77777777" w:rsidR="00DE1B6B" w:rsidRDefault="00DE1B6B" w:rsidP="00DE1B6B">
      <w:pPr>
        <w:pStyle w:val="Corpodetexto2"/>
        <w:spacing w:line="240" w:lineRule="auto"/>
        <w:rPr>
          <w:b/>
          <w:noProof/>
          <w:sz w:val="28"/>
          <w:szCs w:val="28"/>
          <w:lang w:eastAsia="en-US"/>
        </w:rPr>
      </w:pPr>
    </w:p>
    <w:p w14:paraId="1F147F07" w14:textId="77777777" w:rsidR="00673237" w:rsidRDefault="00673237" w:rsidP="00854081">
      <w:pPr>
        <w:pStyle w:val="Corpodetexto2"/>
        <w:spacing w:line="240" w:lineRule="auto"/>
        <w:jc w:val="center"/>
        <w:rPr>
          <w:b/>
          <w:noProof/>
          <w:sz w:val="28"/>
          <w:szCs w:val="28"/>
          <w:lang w:eastAsia="en-US"/>
        </w:rPr>
      </w:pPr>
    </w:p>
    <w:p w14:paraId="7059EDE1" w14:textId="77777777" w:rsidR="00673237" w:rsidRDefault="00673237" w:rsidP="00101B24">
      <w:pPr>
        <w:pStyle w:val="Corpodetexto2"/>
        <w:pageBreakBefore/>
        <w:spacing w:line="240" w:lineRule="auto"/>
        <w:jc w:val="center"/>
        <w:rPr>
          <w:b/>
          <w:noProof/>
          <w:sz w:val="28"/>
          <w:szCs w:val="28"/>
          <w:lang w:eastAsia="en-US"/>
        </w:rPr>
      </w:pPr>
      <w:r>
        <w:rPr>
          <w:b/>
          <w:noProof/>
          <w:sz w:val="28"/>
          <w:szCs w:val="28"/>
          <w:lang w:eastAsia="en-US"/>
        </w:rPr>
        <w:lastRenderedPageBreak/>
        <w:t>ABSTRACT</w:t>
      </w:r>
    </w:p>
    <w:p w14:paraId="78A5DFF7" w14:textId="77777777" w:rsidR="00673237" w:rsidRDefault="00673237" w:rsidP="004158E5">
      <w:pPr>
        <w:pStyle w:val="Corpodetexto2"/>
        <w:spacing w:line="240" w:lineRule="auto"/>
        <w:rPr>
          <w:b/>
          <w:noProof/>
          <w:sz w:val="28"/>
          <w:szCs w:val="28"/>
          <w:lang w:eastAsia="en-US"/>
        </w:rPr>
      </w:pPr>
    </w:p>
    <w:p w14:paraId="0E8E0F2E" w14:textId="08986D2A" w:rsidR="00673237" w:rsidRDefault="00673237" w:rsidP="00101B24">
      <w:pPr>
        <w:pStyle w:val="Corpodetexto2"/>
        <w:pageBreakBefore/>
        <w:spacing w:after="240" w:line="240" w:lineRule="auto"/>
        <w:jc w:val="center"/>
        <w:rPr>
          <w:b/>
          <w:noProof/>
          <w:sz w:val="28"/>
          <w:szCs w:val="28"/>
          <w:lang w:eastAsia="en-US"/>
        </w:rPr>
      </w:pPr>
      <w:r>
        <w:rPr>
          <w:b/>
          <w:noProof/>
          <w:sz w:val="28"/>
          <w:szCs w:val="28"/>
          <w:lang w:eastAsia="en-US"/>
        </w:rPr>
        <w:lastRenderedPageBreak/>
        <w:t>LISTA DE FIGURAS</w:t>
      </w:r>
    </w:p>
    <w:p w14:paraId="071634BD" w14:textId="5EFCB9E5" w:rsidR="001D5784" w:rsidRDefault="004158E5">
      <w:pPr>
        <w:pStyle w:val="ndicedeilustraes"/>
        <w:tabs>
          <w:tab w:val="right" w:leader="dot" w:pos="9061"/>
        </w:tabs>
        <w:rPr>
          <w:rFonts w:asciiTheme="minorHAnsi" w:eastAsiaTheme="minorEastAsia" w:hAnsiTheme="minorHAnsi" w:cstheme="minorBidi"/>
          <w:noProof/>
          <w:kern w:val="2"/>
          <w:sz w:val="22"/>
          <w:szCs w:val="22"/>
          <w14:ligatures w14:val="standardContextual"/>
        </w:rPr>
      </w:pPr>
      <w:r>
        <w:rPr>
          <w:b/>
          <w:noProof/>
          <w:sz w:val="28"/>
          <w:szCs w:val="28"/>
          <w:lang w:eastAsia="en-US"/>
        </w:rPr>
        <w:fldChar w:fldCharType="begin"/>
      </w:r>
      <w:r>
        <w:rPr>
          <w:b/>
          <w:noProof/>
          <w:sz w:val="28"/>
          <w:szCs w:val="28"/>
          <w:lang w:eastAsia="en-US"/>
        </w:rPr>
        <w:instrText xml:space="preserve"> TOC \h \z \c "Figura" </w:instrText>
      </w:r>
      <w:r>
        <w:rPr>
          <w:b/>
          <w:noProof/>
          <w:sz w:val="28"/>
          <w:szCs w:val="28"/>
          <w:lang w:eastAsia="en-US"/>
        </w:rPr>
        <w:fldChar w:fldCharType="separate"/>
      </w:r>
      <w:hyperlink w:anchor="_Toc138629358" w:history="1">
        <w:r w:rsidR="001D5784" w:rsidRPr="007C2BE7">
          <w:rPr>
            <w:rStyle w:val="Hyperlink"/>
            <w:noProof/>
          </w:rPr>
          <w:t>Figura 1: Mapa do potencial de geração solar fotovoltaica em termos do rendimento energético anual para todo o Brasil (medido em kWh/kWp.ano )</w:t>
        </w:r>
        <w:r w:rsidR="001D5784">
          <w:rPr>
            <w:noProof/>
            <w:webHidden/>
          </w:rPr>
          <w:tab/>
        </w:r>
        <w:r w:rsidR="001D5784">
          <w:rPr>
            <w:noProof/>
            <w:webHidden/>
          </w:rPr>
          <w:fldChar w:fldCharType="begin"/>
        </w:r>
        <w:r w:rsidR="001D5784">
          <w:rPr>
            <w:noProof/>
            <w:webHidden/>
          </w:rPr>
          <w:instrText xml:space="preserve"> PAGEREF _Toc138629358 \h </w:instrText>
        </w:r>
        <w:r w:rsidR="001D5784">
          <w:rPr>
            <w:noProof/>
            <w:webHidden/>
          </w:rPr>
        </w:r>
        <w:r w:rsidR="001D5784">
          <w:rPr>
            <w:noProof/>
            <w:webHidden/>
          </w:rPr>
          <w:fldChar w:fldCharType="separate"/>
        </w:r>
        <w:r w:rsidR="001D5784">
          <w:rPr>
            <w:noProof/>
            <w:webHidden/>
          </w:rPr>
          <w:t>11</w:t>
        </w:r>
        <w:r w:rsidR="001D5784">
          <w:rPr>
            <w:noProof/>
            <w:webHidden/>
          </w:rPr>
          <w:fldChar w:fldCharType="end"/>
        </w:r>
      </w:hyperlink>
    </w:p>
    <w:p w14:paraId="79F1D8F9" w14:textId="23670186"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59" w:history="1">
        <w:r w:rsidRPr="007C2BE7">
          <w:rPr>
            <w:rStyle w:val="Hyperlink"/>
            <w:noProof/>
          </w:rPr>
          <w:t>Figura 2: Pirâmide de um sistema SCADA</w:t>
        </w:r>
        <w:r>
          <w:rPr>
            <w:noProof/>
            <w:webHidden/>
          </w:rPr>
          <w:tab/>
        </w:r>
        <w:r>
          <w:rPr>
            <w:noProof/>
            <w:webHidden/>
          </w:rPr>
          <w:fldChar w:fldCharType="begin"/>
        </w:r>
        <w:r>
          <w:rPr>
            <w:noProof/>
            <w:webHidden/>
          </w:rPr>
          <w:instrText xml:space="preserve"> PAGEREF _Toc138629359 \h </w:instrText>
        </w:r>
        <w:r>
          <w:rPr>
            <w:noProof/>
            <w:webHidden/>
          </w:rPr>
        </w:r>
        <w:r>
          <w:rPr>
            <w:noProof/>
            <w:webHidden/>
          </w:rPr>
          <w:fldChar w:fldCharType="separate"/>
        </w:r>
        <w:r>
          <w:rPr>
            <w:noProof/>
            <w:webHidden/>
          </w:rPr>
          <w:t>15</w:t>
        </w:r>
        <w:r>
          <w:rPr>
            <w:noProof/>
            <w:webHidden/>
          </w:rPr>
          <w:fldChar w:fldCharType="end"/>
        </w:r>
      </w:hyperlink>
    </w:p>
    <w:p w14:paraId="4E1DD000" w14:textId="1E2E1C09"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0" w:history="1">
        <w:r w:rsidRPr="007C2BE7">
          <w:rPr>
            <w:rStyle w:val="Hyperlink"/>
            <w:noProof/>
          </w:rPr>
          <w:t>Figura 3: Exemplo de MODEM de comunicação.</w:t>
        </w:r>
        <w:r>
          <w:rPr>
            <w:noProof/>
            <w:webHidden/>
          </w:rPr>
          <w:tab/>
        </w:r>
        <w:r>
          <w:rPr>
            <w:noProof/>
            <w:webHidden/>
          </w:rPr>
          <w:fldChar w:fldCharType="begin"/>
        </w:r>
        <w:r>
          <w:rPr>
            <w:noProof/>
            <w:webHidden/>
          </w:rPr>
          <w:instrText xml:space="preserve"> PAGEREF _Toc138629360 \h </w:instrText>
        </w:r>
        <w:r>
          <w:rPr>
            <w:noProof/>
            <w:webHidden/>
          </w:rPr>
        </w:r>
        <w:r>
          <w:rPr>
            <w:noProof/>
            <w:webHidden/>
          </w:rPr>
          <w:fldChar w:fldCharType="separate"/>
        </w:r>
        <w:r>
          <w:rPr>
            <w:noProof/>
            <w:webHidden/>
          </w:rPr>
          <w:t>16</w:t>
        </w:r>
        <w:r>
          <w:rPr>
            <w:noProof/>
            <w:webHidden/>
          </w:rPr>
          <w:fldChar w:fldCharType="end"/>
        </w:r>
      </w:hyperlink>
    </w:p>
    <w:p w14:paraId="68C18077" w14:textId="6D34B06F"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1" w:history="1">
        <w:r w:rsidRPr="007C2BE7">
          <w:rPr>
            <w:rStyle w:val="Hyperlink"/>
            <w:noProof/>
          </w:rPr>
          <w:t>Figura 4: Logo da linguagem de programação Python.</w:t>
        </w:r>
        <w:r>
          <w:rPr>
            <w:noProof/>
            <w:webHidden/>
          </w:rPr>
          <w:tab/>
        </w:r>
        <w:r>
          <w:rPr>
            <w:noProof/>
            <w:webHidden/>
          </w:rPr>
          <w:fldChar w:fldCharType="begin"/>
        </w:r>
        <w:r>
          <w:rPr>
            <w:noProof/>
            <w:webHidden/>
          </w:rPr>
          <w:instrText xml:space="preserve"> PAGEREF _Toc138629361 \h </w:instrText>
        </w:r>
        <w:r>
          <w:rPr>
            <w:noProof/>
            <w:webHidden/>
          </w:rPr>
        </w:r>
        <w:r>
          <w:rPr>
            <w:noProof/>
            <w:webHidden/>
          </w:rPr>
          <w:fldChar w:fldCharType="separate"/>
        </w:r>
        <w:r>
          <w:rPr>
            <w:noProof/>
            <w:webHidden/>
          </w:rPr>
          <w:t>17</w:t>
        </w:r>
        <w:r>
          <w:rPr>
            <w:noProof/>
            <w:webHidden/>
          </w:rPr>
          <w:fldChar w:fldCharType="end"/>
        </w:r>
      </w:hyperlink>
    </w:p>
    <w:p w14:paraId="626A47B8" w14:textId="2B2CFB87"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2" w:history="1">
        <w:r w:rsidRPr="007C2BE7">
          <w:rPr>
            <w:rStyle w:val="Hyperlink"/>
            <w:noProof/>
          </w:rPr>
          <w:t>Figura 5: Primeiro CLP da Modcon - MODICON 084</w:t>
        </w:r>
        <w:r>
          <w:rPr>
            <w:noProof/>
            <w:webHidden/>
          </w:rPr>
          <w:tab/>
        </w:r>
        <w:r>
          <w:rPr>
            <w:noProof/>
            <w:webHidden/>
          </w:rPr>
          <w:fldChar w:fldCharType="begin"/>
        </w:r>
        <w:r>
          <w:rPr>
            <w:noProof/>
            <w:webHidden/>
          </w:rPr>
          <w:instrText xml:space="preserve"> PAGEREF _Toc138629362 \h </w:instrText>
        </w:r>
        <w:r>
          <w:rPr>
            <w:noProof/>
            <w:webHidden/>
          </w:rPr>
        </w:r>
        <w:r>
          <w:rPr>
            <w:noProof/>
            <w:webHidden/>
          </w:rPr>
          <w:fldChar w:fldCharType="separate"/>
        </w:r>
        <w:r>
          <w:rPr>
            <w:noProof/>
            <w:webHidden/>
          </w:rPr>
          <w:t>19</w:t>
        </w:r>
        <w:r>
          <w:rPr>
            <w:noProof/>
            <w:webHidden/>
          </w:rPr>
          <w:fldChar w:fldCharType="end"/>
        </w:r>
      </w:hyperlink>
    </w:p>
    <w:p w14:paraId="224E4CAA" w14:textId="69A37DE5"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3" w:history="1">
        <w:r w:rsidRPr="007C2BE7">
          <w:rPr>
            <w:rStyle w:val="Hyperlink"/>
            <w:noProof/>
          </w:rPr>
          <w:t>Figura 6: Logo da ModBus Organization.</w:t>
        </w:r>
        <w:r>
          <w:rPr>
            <w:noProof/>
            <w:webHidden/>
          </w:rPr>
          <w:tab/>
        </w:r>
        <w:r>
          <w:rPr>
            <w:noProof/>
            <w:webHidden/>
          </w:rPr>
          <w:fldChar w:fldCharType="begin"/>
        </w:r>
        <w:r>
          <w:rPr>
            <w:noProof/>
            <w:webHidden/>
          </w:rPr>
          <w:instrText xml:space="preserve"> PAGEREF _Toc138629363 \h </w:instrText>
        </w:r>
        <w:r>
          <w:rPr>
            <w:noProof/>
            <w:webHidden/>
          </w:rPr>
        </w:r>
        <w:r>
          <w:rPr>
            <w:noProof/>
            <w:webHidden/>
          </w:rPr>
          <w:fldChar w:fldCharType="separate"/>
        </w:r>
        <w:r>
          <w:rPr>
            <w:noProof/>
            <w:webHidden/>
          </w:rPr>
          <w:t>19</w:t>
        </w:r>
        <w:r>
          <w:rPr>
            <w:noProof/>
            <w:webHidden/>
          </w:rPr>
          <w:fldChar w:fldCharType="end"/>
        </w:r>
      </w:hyperlink>
    </w:p>
    <w:p w14:paraId="30DFE209" w14:textId="0A176F17"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4" w:history="1">
        <w:r w:rsidRPr="007C2BE7">
          <w:rPr>
            <w:rStyle w:val="Hyperlink"/>
            <w:noProof/>
          </w:rPr>
          <w:t>Figura 7: Modelo de separação dos campos de dados no protocolo Modbus.</w:t>
        </w:r>
        <w:r>
          <w:rPr>
            <w:noProof/>
            <w:webHidden/>
          </w:rPr>
          <w:tab/>
        </w:r>
        <w:r>
          <w:rPr>
            <w:noProof/>
            <w:webHidden/>
          </w:rPr>
          <w:fldChar w:fldCharType="begin"/>
        </w:r>
        <w:r>
          <w:rPr>
            <w:noProof/>
            <w:webHidden/>
          </w:rPr>
          <w:instrText xml:space="preserve"> PAGEREF _Toc138629364 \h </w:instrText>
        </w:r>
        <w:r>
          <w:rPr>
            <w:noProof/>
            <w:webHidden/>
          </w:rPr>
        </w:r>
        <w:r>
          <w:rPr>
            <w:noProof/>
            <w:webHidden/>
          </w:rPr>
          <w:fldChar w:fldCharType="separate"/>
        </w:r>
        <w:r>
          <w:rPr>
            <w:noProof/>
            <w:webHidden/>
          </w:rPr>
          <w:t>20</w:t>
        </w:r>
        <w:r>
          <w:rPr>
            <w:noProof/>
            <w:webHidden/>
          </w:rPr>
          <w:fldChar w:fldCharType="end"/>
        </w:r>
      </w:hyperlink>
    </w:p>
    <w:p w14:paraId="17EF49AA" w14:textId="5071BFAE"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5" w:history="1">
        <w:r w:rsidRPr="007C2BE7">
          <w:rPr>
            <w:rStyle w:val="Hyperlink"/>
            <w:noProof/>
          </w:rPr>
          <w:t>Figura 8: Pacotes Modbus.</w:t>
        </w:r>
        <w:r>
          <w:rPr>
            <w:noProof/>
            <w:webHidden/>
          </w:rPr>
          <w:tab/>
        </w:r>
        <w:r>
          <w:rPr>
            <w:noProof/>
            <w:webHidden/>
          </w:rPr>
          <w:fldChar w:fldCharType="begin"/>
        </w:r>
        <w:r>
          <w:rPr>
            <w:noProof/>
            <w:webHidden/>
          </w:rPr>
          <w:instrText xml:space="preserve"> PAGEREF _Toc138629365 \h </w:instrText>
        </w:r>
        <w:r>
          <w:rPr>
            <w:noProof/>
            <w:webHidden/>
          </w:rPr>
        </w:r>
        <w:r>
          <w:rPr>
            <w:noProof/>
            <w:webHidden/>
          </w:rPr>
          <w:fldChar w:fldCharType="separate"/>
        </w:r>
        <w:r>
          <w:rPr>
            <w:noProof/>
            <w:webHidden/>
          </w:rPr>
          <w:t>21</w:t>
        </w:r>
        <w:r>
          <w:rPr>
            <w:noProof/>
            <w:webHidden/>
          </w:rPr>
          <w:fldChar w:fldCharType="end"/>
        </w:r>
      </w:hyperlink>
    </w:p>
    <w:p w14:paraId="51E9C2CB" w14:textId="32A277DC"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6" w:history="1">
        <w:r w:rsidRPr="007C2BE7">
          <w:rPr>
            <w:rStyle w:val="Hyperlink"/>
            <w:noProof/>
          </w:rPr>
          <w:t xml:space="preserve">Figura 9: Modelo mestre-escravo </w:t>
        </w:r>
        <w:r w:rsidRPr="007C2BE7">
          <w:rPr>
            <w:rStyle w:val="Hyperlink"/>
            <w:i/>
            <w:iCs/>
            <w:noProof/>
          </w:rPr>
          <w:t>modbus</w:t>
        </w:r>
        <w:r w:rsidRPr="007C2BE7">
          <w:rPr>
            <w:rStyle w:val="Hyperlink"/>
            <w:noProof/>
          </w:rPr>
          <w:t>.</w:t>
        </w:r>
        <w:r>
          <w:rPr>
            <w:noProof/>
            <w:webHidden/>
          </w:rPr>
          <w:tab/>
        </w:r>
        <w:r>
          <w:rPr>
            <w:noProof/>
            <w:webHidden/>
          </w:rPr>
          <w:fldChar w:fldCharType="begin"/>
        </w:r>
        <w:r>
          <w:rPr>
            <w:noProof/>
            <w:webHidden/>
          </w:rPr>
          <w:instrText xml:space="preserve"> PAGEREF _Toc138629366 \h </w:instrText>
        </w:r>
        <w:r>
          <w:rPr>
            <w:noProof/>
            <w:webHidden/>
          </w:rPr>
        </w:r>
        <w:r>
          <w:rPr>
            <w:noProof/>
            <w:webHidden/>
          </w:rPr>
          <w:fldChar w:fldCharType="separate"/>
        </w:r>
        <w:r>
          <w:rPr>
            <w:noProof/>
            <w:webHidden/>
          </w:rPr>
          <w:t>21</w:t>
        </w:r>
        <w:r>
          <w:rPr>
            <w:noProof/>
            <w:webHidden/>
          </w:rPr>
          <w:fldChar w:fldCharType="end"/>
        </w:r>
      </w:hyperlink>
    </w:p>
    <w:p w14:paraId="0FE2BCE4" w14:textId="08A46AC2"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7" w:history="1">
        <w:r w:rsidRPr="007C2BE7">
          <w:rPr>
            <w:rStyle w:val="Hyperlink"/>
            <w:noProof/>
          </w:rPr>
          <w:t>Figura 10: Modelo de requisição e resposta Modbus.</w:t>
        </w:r>
        <w:r>
          <w:rPr>
            <w:noProof/>
            <w:webHidden/>
          </w:rPr>
          <w:tab/>
        </w:r>
        <w:r>
          <w:rPr>
            <w:noProof/>
            <w:webHidden/>
          </w:rPr>
          <w:fldChar w:fldCharType="begin"/>
        </w:r>
        <w:r>
          <w:rPr>
            <w:noProof/>
            <w:webHidden/>
          </w:rPr>
          <w:instrText xml:space="preserve"> PAGEREF _Toc138629367 \h </w:instrText>
        </w:r>
        <w:r>
          <w:rPr>
            <w:noProof/>
            <w:webHidden/>
          </w:rPr>
        </w:r>
        <w:r>
          <w:rPr>
            <w:noProof/>
            <w:webHidden/>
          </w:rPr>
          <w:fldChar w:fldCharType="separate"/>
        </w:r>
        <w:r>
          <w:rPr>
            <w:noProof/>
            <w:webHidden/>
          </w:rPr>
          <w:t>22</w:t>
        </w:r>
        <w:r>
          <w:rPr>
            <w:noProof/>
            <w:webHidden/>
          </w:rPr>
          <w:fldChar w:fldCharType="end"/>
        </w:r>
      </w:hyperlink>
    </w:p>
    <w:p w14:paraId="087533D3" w14:textId="65950B52"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8" w:history="1">
        <w:r w:rsidRPr="007C2BE7">
          <w:rPr>
            <w:rStyle w:val="Hyperlink"/>
            <w:noProof/>
          </w:rPr>
          <w:t xml:space="preserve">Figura 11: Modelos de PDUs do modelo </w:t>
        </w:r>
        <w:r w:rsidRPr="007C2BE7">
          <w:rPr>
            <w:rStyle w:val="Hyperlink"/>
            <w:i/>
            <w:iCs/>
            <w:noProof/>
          </w:rPr>
          <w:t>Modbus</w:t>
        </w:r>
        <w:r w:rsidRPr="007C2BE7">
          <w:rPr>
            <w:rStyle w:val="Hyperlink"/>
            <w:noProof/>
          </w:rPr>
          <w:t>.</w:t>
        </w:r>
        <w:r>
          <w:rPr>
            <w:noProof/>
            <w:webHidden/>
          </w:rPr>
          <w:tab/>
        </w:r>
        <w:r>
          <w:rPr>
            <w:noProof/>
            <w:webHidden/>
          </w:rPr>
          <w:fldChar w:fldCharType="begin"/>
        </w:r>
        <w:r>
          <w:rPr>
            <w:noProof/>
            <w:webHidden/>
          </w:rPr>
          <w:instrText xml:space="preserve"> PAGEREF _Toc138629368 \h </w:instrText>
        </w:r>
        <w:r>
          <w:rPr>
            <w:noProof/>
            <w:webHidden/>
          </w:rPr>
        </w:r>
        <w:r>
          <w:rPr>
            <w:noProof/>
            <w:webHidden/>
          </w:rPr>
          <w:fldChar w:fldCharType="separate"/>
        </w:r>
        <w:r>
          <w:rPr>
            <w:noProof/>
            <w:webHidden/>
          </w:rPr>
          <w:t>22</w:t>
        </w:r>
        <w:r>
          <w:rPr>
            <w:noProof/>
            <w:webHidden/>
          </w:rPr>
          <w:fldChar w:fldCharType="end"/>
        </w:r>
      </w:hyperlink>
    </w:p>
    <w:p w14:paraId="1351D396" w14:textId="47E63889"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69" w:history="1">
        <w:r w:rsidRPr="007C2BE7">
          <w:rPr>
            <w:rStyle w:val="Hyperlink"/>
            <w:noProof/>
          </w:rPr>
          <w:t>Figura 12: Registradores Modbus.</w:t>
        </w:r>
        <w:r>
          <w:rPr>
            <w:noProof/>
            <w:webHidden/>
          </w:rPr>
          <w:tab/>
        </w:r>
        <w:r>
          <w:rPr>
            <w:noProof/>
            <w:webHidden/>
          </w:rPr>
          <w:fldChar w:fldCharType="begin"/>
        </w:r>
        <w:r>
          <w:rPr>
            <w:noProof/>
            <w:webHidden/>
          </w:rPr>
          <w:instrText xml:space="preserve"> PAGEREF _Toc138629369 \h </w:instrText>
        </w:r>
        <w:r>
          <w:rPr>
            <w:noProof/>
            <w:webHidden/>
          </w:rPr>
        </w:r>
        <w:r>
          <w:rPr>
            <w:noProof/>
            <w:webHidden/>
          </w:rPr>
          <w:fldChar w:fldCharType="separate"/>
        </w:r>
        <w:r>
          <w:rPr>
            <w:noProof/>
            <w:webHidden/>
          </w:rPr>
          <w:t>23</w:t>
        </w:r>
        <w:r>
          <w:rPr>
            <w:noProof/>
            <w:webHidden/>
          </w:rPr>
          <w:fldChar w:fldCharType="end"/>
        </w:r>
      </w:hyperlink>
    </w:p>
    <w:p w14:paraId="452EE23B" w14:textId="441C6E8F"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70" w:history="1">
        <w:r w:rsidRPr="007C2BE7">
          <w:rPr>
            <w:rStyle w:val="Hyperlink"/>
            <w:noProof/>
          </w:rPr>
          <w:t>Figura 13: Modelo de hierarquia de objetos em interfaces orientadas a objetos.</w:t>
        </w:r>
        <w:r>
          <w:rPr>
            <w:noProof/>
            <w:webHidden/>
          </w:rPr>
          <w:tab/>
        </w:r>
        <w:r>
          <w:rPr>
            <w:noProof/>
            <w:webHidden/>
          </w:rPr>
          <w:fldChar w:fldCharType="begin"/>
        </w:r>
        <w:r>
          <w:rPr>
            <w:noProof/>
            <w:webHidden/>
          </w:rPr>
          <w:instrText xml:space="preserve"> PAGEREF _Toc138629370 \h </w:instrText>
        </w:r>
        <w:r>
          <w:rPr>
            <w:noProof/>
            <w:webHidden/>
          </w:rPr>
        </w:r>
        <w:r>
          <w:rPr>
            <w:noProof/>
            <w:webHidden/>
          </w:rPr>
          <w:fldChar w:fldCharType="separate"/>
        </w:r>
        <w:r>
          <w:rPr>
            <w:noProof/>
            <w:webHidden/>
          </w:rPr>
          <w:t>25</w:t>
        </w:r>
        <w:r>
          <w:rPr>
            <w:noProof/>
            <w:webHidden/>
          </w:rPr>
          <w:fldChar w:fldCharType="end"/>
        </w:r>
      </w:hyperlink>
    </w:p>
    <w:p w14:paraId="32A9C8E0" w14:textId="67FFC071"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71" w:history="1">
        <w:r w:rsidRPr="007C2BE7">
          <w:rPr>
            <w:rStyle w:val="Hyperlink"/>
            <w:noProof/>
          </w:rPr>
          <w:t>Figura 14: Display utilizado como IHM.</w:t>
        </w:r>
        <w:r>
          <w:rPr>
            <w:noProof/>
            <w:webHidden/>
          </w:rPr>
          <w:tab/>
        </w:r>
        <w:r>
          <w:rPr>
            <w:noProof/>
            <w:webHidden/>
          </w:rPr>
          <w:fldChar w:fldCharType="begin"/>
        </w:r>
        <w:r>
          <w:rPr>
            <w:noProof/>
            <w:webHidden/>
          </w:rPr>
          <w:instrText xml:space="preserve"> PAGEREF _Toc138629371 \h </w:instrText>
        </w:r>
        <w:r>
          <w:rPr>
            <w:noProof/>
            <w:webHidden/>
          </w:rPr>
        </w:r>
        <w:r>
          <w:rPr>
            <w:noProof/>
            <w:webHidden/>
          </w:rPr>
          <w:fldChar w:fldCharType="separate"/>
        </w:r>
        <w:r>
          <w:rPr>
            <w:noProof/>
            <w:webHidden/>
          </w:rPr>
          <w:t>28</w:t>
        </w:r>
        <w:r>
          <w:rPr>
            <w:noProof/>
            <w:webHidden/>
          </w:rPr>
          <w:fldChar w:fldCharType="end"/>
        </w:r>
      </w:hyperlink>
    </w:p>
    <w:p w14:paraId="368C123E" w14:textId="0D12CCB3"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72" w:history="1">
        <w:r w:rsidRPr="007C2BE7">
          <w:rPr>
            <w:rStyle w:val="Hyperlink"/>
            <w:noProof/>
          </w:rPr>
          <w:t>Figura 15: Hierarquia do modelo de organização MVC</w:t>
        </w:r>
        <w:r>
          <w:rPr>
            <w:noProof/>
            <w:webHidden/>
          </w:rPr>
          <w:tab/>
        </w:r>
        <w:r>
          <w:rPr>
            <w:noProof/>
            <w:webHidden/>
          </w:rPr>
          <w:fldChar w:fldCharType="begin"/>
        </w:r>
        <w:r>
          <w:rPr>
            <w:noProof/>
            <w:webHidden/>
          </w:rPr>
          <w:instrText xml:space="preserve"> PAGEREF _Toc138629372 \h </w:instrText>
        </w:r>
        <w:r>
          <w:rPr>
            <w:noProof/>
            <w:webHidden/>
          </w:rPr>
        </w:r>
        <w:r>
          <w:rPr>
            <w:noProof/>
            <w:webHidden/>
          </w:rPr>
          <w:fldChar w:fldCharType="separate"/>
        </w:r>
        <w:r>
          <w:rPr>
            <w:noProof/>
            <w:webHidden/>
          </w:rPr>
          <w:t>30</w:t>
        </w:r>
        <w:r>
          <w:rPr>
            <w:noProof/>
            <w:webHidden/>
          </w:rPr>
          <w:fldChar w:fldCharType="end"/>
        </w:r>
      </w:hyperlink>
    </w:p>
    <w:p w14:paraId="36A49856" w14:textId="7D0FE819"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73" w:history="1">
        <w:r w:rsidRPr="007C2BE7">
          <w:rPr>
            <w:rStyle w:val="Hyperlink"/>
            <w:noProof/>
          </w:rPr>
          <w:t>Figura 16: Modelo de requisição de login.</w:t>
        </w:r>
        <w:r>
          <w:rPr>
            <w:noProof/>
            <w:webHidden/>
          </w:rPr>
          <w:tab/>
        </w:r>
        <w:r>
          <w:rPr>
            <w:noProof/>
            <w:webHidden/>
          </w:rPr>
          <w:fldChar w:fldCharType="begin"/>
        </w:r>
        <w:r>
          <w:rPr>
            <w:noProof/>
            <w:webHidden/>
          </w:rPr>
          <w:instrText xml:space="preserve"> PAGEREF _Toc138629373 \h </w:instrText>
        </w:r>
        <w:r>
          <w:rPr>
            <w:noProof/>
            <w:webHidden/>
          </w:rPr>
        </w:r>
        <w:r>
          <w:rPr>
            <w:noProof/>
            <w:webHidden/>
          </w:rPr>
          <w:fldChar w:fldCharType="separate"/>
        </w:r>
        <w:r>
          <w:rPr>
            <w:noProof/>
            <w:webHidden/>
          </w:rPr>
          <w:t>31</w:t>
        </w:r>
        <w:r>
          <w:rPr>
            <w:noProof/>
            <w:webHidden/>
          </w:rPr>
          <w:fldChar w:fldCharType="end"/>
        </w:r>
      </w:hyperlink>
    </w:p>
    <w:p w14:paraId="6374DD7A" w14:textId="5B4EE7D5" w:rsidR="001D5784" w:rsidRDefault="001D5784">
      <w:pPr>
        <w:pStyle w:val="ndicedeilustraes"/>
        <w:tabs>
          <w:tab w:val="right" w:leader="dot" w:pos="9061"/>
        </w:tabs>
        <w:rPr>
          <w:rFonts w:asciiTheme="minorHAnsi" w:eastAsiaTheme="minorEastAsia" w:hAnsiTheme="minorHAnsi" w:cstheme="minorBidi"/>
          <w:noProof/>
          <w:kern w:val="2"/>
          <w:sz w:val="22"/>
          <w:szCs w:val="22"/>
          <w14:ligatures w14:val="standardContextual"/>
        </w:rPr>
      </w:pPr>
      <w:hyperlink w:anchor="_Toc138629374" w:history="1">
        <w:r w:rsidRPr="007C2BE7">
          <w:rPr>
            <w:rStyle w:val="Hyperlink"/>
            <w:noProof/>
          </w:rPr>
          <w:t>Figura 17: Fluxograma do processo de controle do nível de acesso.</w:t>
        </w:r>
        <w:r>
          <w:rPr>
            <w:noProof/>
            <w:webHidden/>
          </w:rPr>
          <w:tab/>
        </w:r>
        <w:r>
          <w:rPr>
            <w:noProof/>
            <w:webHidden/>
          </w:rPr>
          <w:fldChar w:fldCharType="begin"/>
        </w:r>
        <w:r>
          <w:rPr>
            <w:noProof/>
            <w:webHidden/>
          </w:rPr>
          <w:instrText xml:space="preserve"> PAGEREF _Toc138629374 \h </w:instrText>
        </w:r>
        <w:r>
          <w:rPr>
            <w:noProof/>
            <w:webHidden/>
          </w:rPr>
        </w:r>
        <w:r>
          <w:rPr>
            <w:noProof/>
            <w:webHidden/>
          </w:rPr>
          <w:fldChar w:fldCharType="separate"/>
        </w:r>
        <w:r>
          <w:rPr>
            <w:noProof/>
            <w:webHidden/>
          </w:rPr>
          <w:t>32</w:t>
        </w:r>
        <w:r>
          <w:rPr>
            <w:noProof/>
            <w:webHidden/>
          </w:rPr>
          <w:fldChar w:fldCharType="end"/>
        </w:r>
      </w:hyperlink>
    </w:p>
    <w:p w14:paraId="5A0B8DB5" w14:textId="1561810B" w:rsidR="00B960F8" w:rsidRDefault="004158E5" w:rsidP="00101B24">
      <w:pPr>
        <w:pStyle w:val="Corpodetexto2"/>
        <w:spacing w:line="240" w:lineRule="auto"/>
        <w:jc w:val="center"/>
        <w:rPr>
          <w:b/>
          <w:noProof/>
          <w:sz w:val="28"/>
          <w:szCs w:val="28"/>
          <w:lang w:eastAsia="en-US"/>
        </w:rPr>
      </w:pPr>
      <w:r>
        <w:rPr>
          <w:b/>
          <w:noProof/>
          <w:sz w:val="28"/>
          <w:szCs w:val="28"/>
          <w:lang w:eastAsia="en-US"/>
        </w:rPr>
        <w:fldChar w:fldCharType="end"/>
      </w:r>
    </w:p>
    <w:p w14:paraId="275A4313" w14:textId="77777777" w:rsidR="004158E5" w:rsidRDefault="004158E5" w:rsidP="00673237">
      <w:pPr>
        <w:pStyle w:val="Corpodetexto2"/>
        <w:spacing w:line="240" w:lineRule="auto"/>
        <w:jc w:val="center"/>
        <w:rPr>
          <w:b/>
          <w:noProof/>
          <w:sz w:val="28"/>
          <w:szCs w:val="28"/>
          <w:lang w:eastAsia="en-US"/>
        </w:rPr>
      </w:pPr>
    </w:p>
    <w:p w14:paraId="0848336C" w14:textId="77777777" w:rsidR="00673237" w:rsidRDefault="00673237" w:rsidP="00101B24">
      <w:pPr>
        <w:pStyle w:val="Corpodetexto2"/>
        <w:pageBreakBefore/>
        <w:spacing w:line="240" w:lineRule="auto"/>
        <w:jc w:val="center"/>
        <w:rPr>
          <w:b/>
          <w:noProof/>
          <w:sz w:val="28"/>
          <w:szCs w:val="28"/>
          <w:lang w:eastAsia="en-US"/>
        </w:rPr>
      </w:pPr>
      <w:r>
        <w:rPr>
          <w:b/>
          <w:noProof/>
          <w:sz w:val="28"/>
          <w:szCs w:val="28"/>
          <w:lang w:eastAsia="en-US"/>
        </w:rPr>
        <w:lastRenderedPageBreak/>
        <w:t>LISTA DE TABELAS</w:t>
      </w:r>
    </w:p>
    <w:p w14:paraId="0F0ABB75" w14:textId="76F6BA3E" w:rsidR="00101B24" w:rsidRDefault="004158E5">
      <w:pPr>
        <w:pStyle w:val="ndicedeilustraes"/>
        <w:tabs>
          <w:tab w:val="right" w:leader="dot" w:pos="9061"/>
        </w:tabs>
        <w:rPr>
          <w:rFonts w:asciiTheme="minorHAnsi" w:eastAsiaTheme="minorEastAsia" w:hAnsiTheme="minorHAnsi" w:cstheme="minorBidi"/>
          <w:noProof/>
          <w:kern w:val="2"/>
          <w:sz w:val="22"/>
          <w:szCs w:val="22"/>
          <w14:ligatures w14:val="standardContextual"/>
        </w:rPr>
      </w:pPr>
      <w:r>
        <w:rPr>
          <w:b/>
          <w:noProof/>
          <w:sz w:val="28"/>
          <w:szCs w:val="28"/>
          <w:lang w:eastAsia="en-US"/>
        </w:rPr>
        <w:fldChar w:fldCharType="begin"/>
      </w:r>
      <w:r>
        <w:rPr>
          <w:b/>
          <w:noProof/>
          <w:sz w:val="28"/>
          <w:szCs w:val="28"/>
          <w:lang w:eastAsia="en-US"/>
        </w:rPr>
        <w:instrText xml:space="preserve"> TOC \h \z \c "Tabela" </w:instrText>
      </w:r>
      <w:r>
        <w:rPr>
          <w:b/>
          <w:noProof/>
          <w:sz w:val="28"/>
          <w:szCs w:val="28"/>
          <w:lang w:eastAsia="en-US"/>
        </w:rPr>
        <w:fldChar w:fldCharType="separate"/>
      </w:r>
      <w:hyperlink w:anchor="_Toc138417283" w:history="1">
        <w:r w:rsidR="00101B24" w:rsidRPr="009D0723">
          <w:rPr>
            <w:rStyle w:val="Hyperlink"/>
            <w:noProof/>
          </w:rPr>
          <w:t>Tabela 1: Relação dos diferentes tipos de geração elétrica no Brasil.</w:t>
        </w:r>
        <w:r w:rsidR="00101B24">
          <w:rPr>
            <w:noProof/>
            <w:webHidden/>
          </w:rPr>
          <w:tab/>
        </w:r>
        <w:r w:rsidR="00101B24">
          <w:rPr>
            <w:noProof/>
            <w:webHidden/>
          </w:rPr>
          <w:fldChar w:fldCharType="begin"/>
        </w:r>
        <w:r w:rsidR="00101B24">
          <w:rPr>
            <w:noProof/>
            <w:webHidden/>
          </w:rPr>
          <w:instrText xml:space="preserve"> PAGEREF _Toc138417283 \h </w:instrText>
        </w:r>
        <w:r w:rsidR="00101B24">
          <w:rPr>
            <w:noProof/>
            <w:webHidden/>
          </w:rPr>
        </w:r>
        <w:r w:rsidR="00101B24">
          <w:rPr>
            <w:noProof/>
            <w:webHidden/>
          </w:rPr>
          <w:fldChar w:fldCharType="separate"/>
        </w:r>
        <w:r w:rsidR="00101B24">
          <w:rPr>
            <w:noProof/>
            <w:webHidden/>
          </w:rPr>
          <w:t>9</w:t>
        </w:r>
        <w:r w:rsidR="00101B24">
          <w:rPr>
            <w:noProof/>
            <w:webHidden/>
          </w:rPr>
          <w:fldChar w:fldCharType="end"/>
        </w:r>
      </w:hyperlink>
    </w:p>
    <w:p w14:paraId="5EAC6ACC" w14:textId="29C62BCE"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18C3BD3B" w14:textId="3EF65D5B" w:rsidR="00854081" w:rsidRPr="00673237" w:rsidRDefault="00854081" w:rsidP="00101B24">
      <w:pPr>
        <w:pStyle w:val="Corpodetexto2"/>
        <w:pageBreakBefore/>
        <w:spacing w:line="240" w:lineRule="auto"/>
        <w:jc w:val="center"/>
        <w:rPr>
          <w:b/>
          <w:noProof/>
          <w:sz w:val="28"/>
          <w:szCs w:val="28"/>
          <w:lang w:eastAsia="en-US"/>
        </w:rPr>
      </w:pPr>
      <w:r w:rsidRPr="00DE2AA1">
        <w:rPr>
          <w:b/>
          <w:noProof/>
          <w:sz w:val="28"/>
          <w:szCs w:val="28"/>
          <w:lang w:eastAsia="en-US"/>
        </w:rPr>
        <w:lastRenderedPageBreak/>
        <w:t>SUMÁRIO</w:t>
      </w:r>
    </w:p>
    <w:p w14:paraId="6E208A00" w14:textId="61B5606E" w:rsidR="001D5784" w:rsidRDefault="00A07127">
      <w:pPr>
        <w:pStyle w:val="Sumrio1"/>
        <w:rPr>
          <w:rFonts w:asciiTheme="minorHAnsi" w:eastAsiaTheme="minorEastAsia" w:hAnsiTheme="minorHAnsi" w:cstheme="minorBidi"/>
          <w:b w:val="0"/>
          <w:bCs w:val="0"/>
          <w:caps w:val="0"/>
          <w:kern w:val="2"/>
          <w14:ligatures w14:val="standardContextual"/>
        </w:rPr>
      </w:pPr>
      <w:r w:rsidRPr="001718CB">
        <w:rPr>
          <w:b w:val="0"/>
          <w:bCs w:val="0"/>
        </w:rPr>
        <w:fldChar w:fldCharType="begin"/>
      </w:r>
      <w:r w:rsidRPr="001718CB">
        <w:rPr>
          <w:b w:val="0"/>
          <w:bCs w:val="0"/>
        </w:rPr>
        <w:instrText xml:space="preserve"> TOC \o "1-3" \h \z \u </w:instrText>
      </w:r>
      <w:r w:rsidRPr="001718CB">
        <w:rPr>
          <w:b w:val="0"/>
          <w:bCs w:val="0"/>
        </w:rPr>
        <w:fldChar w:fldCharType="separate"/>
      </w:r>
      <w:hyperlink w:anchor="_Toc138629315" w:history="1">
        <w:r w:rsidR="001D5784" w:rsidRPr="008914DF">
          <w:rPr>
            <w:rStyle w:val="Hyperlink"/>
          </w:rPr>
          <w:t>1.</w:t>
        </w:r>
        <w:r w:rsidR="001D5784">
          <w:rPr>
            <w:rFonts w:asciiTheme="minorHAnsi" w:eastAsiaTheme="minorEastAsia" w:hAnsiTheme="minorHAnsi" w:cstheme="minorBidi"/>
            <w:b w:val="0"/>
            <w:bCs w:val="0"/>
            <w:caps w:val="0"/>
            <w:kern w:val="2"/>
            <w14:ligatures w14:val="standardContextual"/>
          </w:rPr>
          <w:tab/>
        </w:r>
        <w:r w:rsidR="001D5784" w:rsidRPr="008914DF">
          <w:rPr>
            <w:rStyle w:val="Hyperlink"/>
          </w:rPr>
          <w:t>Introdução</w:t>
        </w:r>
        <w:r w:rsidR="001D5784">
          <w:rPr>
            <w:webHidden/>
          </w:rPr>
          <w:tab/>
        </w:r>
        <w:r w:rsidR="001D5784">
          <w:rPr>
            <w:webHidden/>
          </w:rPr>
          <w:fldChar w:fldCharType="begin"/>
        </w:r>
        <w:r w:rsidR="001D5784">
          <w:rPr>
            <w:webHidden/>
          </w:rPr>
          <w:instrText xml:space="preserve"> PAGEREF _Toc138629315 \h </w:instrText>
        </w:r>
        <w:r w:rsidR="001D5784">
          <w:rPr>
            <w:webHidden/>
          </w:rPr>
        </w:r>
        <w:r w:rsidR="001D5784">
          <w:rPr>
            <w:webHidden/>
          </w:rPr>
          <w:fldChar w:fldCharType="separate"/>
        </w:r>
        <w:r w:rsidR="001D5784">
          <w:rPr>
            <w:webHidden/>
          </w:rPr>
          <w:t>7</w:t>
        </w:r>
        <w:r w:rsidR="001D5784">
          <w:rPr>
            <w:webHidden/>
          </w:rPr>
          <w:fldChar w:fldCharType="end"/>
        </w:r>
      </w:hyperlink>
    </w:p>
    <w:p w14:paraId="715B1BFB" w14:textId="5B602BF9"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16" w:history="1">
        <w:r w:rsidRPr="008914DF">
          <w:rPr>
            <w:rStyle w:val="Hyperlink"/>
            <w:noProof/>
          </w:rPr>
          <w:t>1.1</w:t>
        </w:r>
        <w:r>
          <w:rPr>
            <w:rFonts w:asciiTheme="minorHAnsi" w:eastAsiaTheme="minorEastAsia" w:hAnsiTheme="minorHAnsi" w:cstheme="minorBidi"/>
            <w:noProof/>
            <w:kern w:val="2"/>
            <w:szCs w:val="22"/>
            <w14:ligatures w14:val="standardContextual"/>
          </w:rPr>
          <w:tab/>
        </w:r>
        <w:r w:rsidRPr="008914DF">
          <w:rPr>
            <w:rStyle w:val="Hyperlink"/>
            <w:noProof/>
          </w:rPr>
          <w:t>Aspectos gerais</w:t>
        </w:r>
        <w:r>
          <w:rPr>
            <w:noProof/>
            <w:webHidden/>
          </w:rPr>
          <w:tab/>
        </w:r>
        <w:r>
          <w:rPr>
            <w:noProof/>
            <w:webHidden/>
          </w:rPr>
          <w:fldChar w:fldCharType="begin"/>
        </w:r>
        <w:r>
          <w:rPr>
            <w:noProof/>
            <w:webHidden/>
          </w:rPr>
          <w:instrText xml:space="preserve"> PAGEREF _Toc138629316 \h </w:instrText>
        </w:r>
        <w:r>
          <w:rPr>
            <w:noProof/>
            <w:webHidden/>
          </w:rPr>
        </w:r>
        <w:r>
          <w:rPr>
            <w:noProof/>
            <w:webHidden/>
          </w:rPr>
          <w:fldChar w:fldCharType="separate"/>
        </w:r>
        <w:r>
          <w:rPr>
            <w:noProof/>
            <w:webHidden/>
          </w:rPr>
          <w:t>7</w:t>
        </w:r>
        <w:r>
          <w:rPr>
            <w:noProof/>
            <w:webHidden/>
          </w:rPr>
          <w:fldChar w:fldCharType="end"/>
        </w:r>
      </w:hyperlink>
    </w:p>
    <w:p w14:paraId="4F4D614C" w14:textId="785DC132"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17" w:history="1">
        <w:r w:rsidRPr="008914DF">
          <w:rPr>
            <w:rStyle w:val="Hyperlink"/>
            <w:noProof/>
          </w:rPr>
          <w:t>1.2</w:t>
        </w:r>
        <w:r>
          <w:rPr>
            <w:rFonts w:asciiTheme="minorHAnsi" w:eastAsiaTheme="minorEastAsia" w:hAnsiTheme="minorHAnsi" w:cstheme="minorBidi"/>
            <w:noProof/>
            <w:kern w:val="2"/>
            <w:szCs w:val="22"/>
            <w14:ligatures w14:val="standardContextual"/>
          </w:rPr>
          <w:tab/>
        </w:r>
        <w:r w:rsidRPr="008914DF">
          <w:rPr>
            <w:rStyle w:val="Hyperlink"/>
            <w:noProof/>
          </w:rPr>
          <w:t>Antecedente do problema</w:t>
        </w:r>
        <w:r>
          <w:rPr>
            <w:noProof/>
            <w:webHidden/>
          </w:rPr>
          <w:tab/>
        </w:r>
        <w:r>
          <w:rPr>
            <w:noProof/>
            <w:webHidden/>
          </w:rPr>
          <w:fldChar w:fldCharType="begin"/>
        </w:r>
        <w:r>
          <w:rPr>
            <w:noProof/>
            <w:webHidden/>
          </w:rPr>
          <w:instrText xml:space="preserve"> PAGEREF _Toc138629317 \h </w:instrText>
        </w:r>
        <w:r>
          <w:rPr>
            <w:noProof/>
            <w:webHidden/>
          </w:rPr>
        </w:r>
        <w:r>
          <w:rPr>
            <w:noProof/>
            <w:webHidden/>
          </w:rPr>
          <w:fldChar w:fldCharType="separate"/>
        </w:r>
        <w:r>
          <w:rPr>
            <w:noProof/>
            <w:webHidden/>
          </w:rPr>
          <w:t>10</w:t>
        </w:r>
        <w:r>
          <w:rPr>
            <w:noProof/>
            <w:webHidden/>
          </w:rPr>
          <w:fldChar w:fldCharType="end"/>
        </w:r>
      </w:hyperlink>
    </w:p>
    <w:p w14:paraId="669A76DA" w14:textId="07E894A9"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18" w:history="1">
        <w:r w:rsidRPr="008914DF">
          <w:rPr>
            <w:rStyle w:val="Hyperlink"/>
            <w:noProof/>
          </w:rPr>
          <w:t>1.3</w:t>
        </w:r>
        <w:r>
          <w:rPr>
            <w:rFonts w:asciiTheme="minorHAnsi" w:eastAsiaTheme="minorEastAsia" w:hAnsiTheme="minorHAnsi" w:cstheme="minorBidi"/>
            <w:noProof/>
            <w:kern w:val="2"/>
            <w:szCs w:val="22"/>
            <w14:ligatures w14:val="standardContextual"/>
          </w:rPr>
          <w:tab/>
        </w:r>
        <w:r w:rsidRPr="008914DF">
          <w:rPr>
            <w:rStyle w:val="Hyperlink"/>
            <w:noProof/>
          </w:rPr>
          <w:t>Descrição do problema</w:t>
        </w:r>
        <w:r>
          <w:rPr>
            <w:noProof/>
            <w:webHidden/>
          </w:rPr>
          <w:tab/>
        </w:r>
        <w:r>
          <w:rPr>
            <w:noProof/>
            <w:webHidden/>
          </w:rPr>
          <w:fldChar w:fldCharType="begin"/>
        </w:r>
        <w:r>
          <w:rPr>
            <w:noProof/>
            <w:webHidden/>
          </w:rPr>
          <w:instrText xml:space="preserve"> PAGEREF _Toc138629318 \h </w:instrText>
        </w:r>
        <w:r>
          <w:rPr>
            <w:noProof/>
            <w:webHidden/>
          </w:rPr>
        </w:r>
        <w:r>
          <w:rPr>
            <w:noProof/>
            <w:webHidden/>
          </w:rPr>
          <w:fldChar w:fldCharType="separate"/>
        </w:r>
        <w:r>
          <w:rPr>
            <w:noProof/>
            <w:webHidden/>
          </w:rPr>
          <w:t>12</w:t>
        </w:r>
        <w:r>
          <w:rPr>
            <w:noProof/>
            <w:webHidden/>
          </w:rPr>
          <w:fldChar w:fldCharType="end"/>
        </w:r>
      </w:hyperlink>
    </w:p>
    <w:p w14:paraId="4ECE65A8" w14:textId="790B561C"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19" w:history="1">
        <w:r w:rsidRPr="008914DF">
          <w:rPr>
            <w:rStyle w:val="Hyperlink"/>
            <w:noProof/>
          </w:rPr>
          <w:t>1.4</w:t>
        </w:r>
        <w:r>
          <w:rPr>
            <w:rFonts w:asciiTheme="minorHAnsi" w:eastAsiaTheme="minorEastAsia" w:hAnsiTheme="minorHAnsi" w:cstheme="minorBidi"/>
            <w:noProof/>
            <w:kern w:val="2"/>
            <w:szCs w:val="22"/>
            <w14:ligatures w14:val="standardContextual"/>
          </w:rPr>
          <w:tab/>
        </w:r>
        <w:r w:rsidRPr="008914DF">
          <w:rPr>
            <w:rStyle w:val="Hyperlink"/>
            <w:noProof/>
          </w:rPr>
          <w:t>Objetivo</w:t>
        </w:r>
        <w:r>
          <w:rPr>
            <w:noProof/>
            <w:webHidden/>
          </w:rPr>
          <w:tab/>
        </w:r>
        <w:r>
          <w:rPr>
            <w:noProof/>
            <w:webHidden/>
          </w:rPr>
          <w:fldChar w:fldCharType="begin"/>
        </w:r>
        <w:r>
          <w:rPr>
            <w:noProof/>
            <w:webHidden/>
          </w:rPr>
          <w:instrText xml:space="preserve"> PAGEREF _Toc138629319 \h </w:instrText>
        </w:r>
        <w:r>
          <w:rPr>
            <w:noProof/>
            <w:webHidden/>
          </w:rPr>
        </w:r>
        <w:r>
          <w:rPr>
            <w:noProof/>
            <w:webHidden/>
          </w:rPr>
          <w:fldChar w:fldCharType="separate"/>
        </w:r>
        <w:r>
          <w:rPr>
            <w:noProof/>
            <w:webHidden/>
          </w:rPr>
          <w:t>12</w:t>
        </w:r>
        <w:r>
          <w:rPr>
            <w:noProof/>
            <w:webHidden/>
          </w:rPr>
          <w:fldChar w:fldCharType="end"/>
        </w:r>
      </w:hyperlink>
    </w:p>
    <w:p w14:paraId="5F1EBD6A" w14:textId="11E969E6"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20" w:history="1">
        <w:r w:rsidRPr="008914DF">
          <w:rPr>
            <w:rStyle w:val="Hyperlink"/>
            <w:noProof/>
          </w:rPr>
          <w:t>1.5</w:t>
        </w:r>
        <w:r>
          <w:rPr>
            <w:rFonts w:asciiTheme="minorHAnsi" w:eastAsiaTheme="minorEastAsia" w:hAnsiTheme="minorHAnsi" w:cstheme="minorBidi"/>
            <w:noProof/>
            <w:kern w:val="2"/>
            <w:szCs w:val="22"/>
            <w14:ligatures w14:val="standardContextual"/>
          </w:rPr>
          <w:tab/>
        </w:r>
        <w:r w:rsidRPr="008914DF">
          <w:rPr>
            <w:rStyle w:val="Hyperlink"/>
            <w:noProof/>
          </w:rPr>
          <w:t>Objetivos específicos</w:t>
        </w:r>
        <w:r>
          <w:rPr>
            <w:noProof/>
            <w:webHidden/>
          </w:rPr>
          <w:tab/>
        </w:r>
        <w:r>
          <w:rPr>
            <w:noProof/>
            <w:webHidden/>
          </w:rPr>
          <w:fldChar w:fldCharType="begin"/>
        </w:r>
        <w:r>
          <w:rPr>
            <w:noProof/>
            <w:webHidden/>
          </w:rPr>
          <w:instrText xml:space="preserve"> PAGEREF _Toc138629320 \h </w:instrText>
        </w:r>
        <w:r>
          <w:rPr>
            <w:noProof/>
            <w:webHidden/>
          </w:rPr>
        </w:r>
        <w:r>
          <w:rPr>
            <w:noProof/>
            <w:webHidden/>
          </w:rPr>
          <w:fldChar w:fldCharType="separate"/>
        </w:r>
        <w:r>
          <w:rPr>
            <w:noProof/>
            <w:webHidden/>
          </w:rPr>
          <w:t>12</w:t>
        </w:r>
        <w:r>
          <w:rPr>
            <w:noProof/>
            <w:webHidden/>
          </w:rPr>
          <w:fldChar w:fldCharType="end"/>
        </w:r>
      </w:hyperlink>
    </w:p>
    <w:p w14:paraId="39556E1D" w14:textId="44CD670A"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21" w:history="1">
        <w:r w:rsidRPr="008914DF">
          <w:rPr>
            <w:rStyle w:val="Hyperlink"/>
          </w:rPr>
          <w:t>2.</w:t>
        </w:r>
        <w:r>
          <w:rPr>
            <w:rFonts w:asciiTheme="minorHAnsi" w:eastAsiaTheme="minorEastAsia" w:hAnsiTheme="minorHAnsi" w:cstheme="minorBidi"/>
            <w:b w:val="0"/>
            <w:bCs w:val="0"/>
            <w:caps w:val="0"/>
            <w:kern w:val="2"/>
            <w14:ligatures w14:val="standardContextual"/>
          </w:rPr>
          <w:tab/>
        </w:r>
        <w:r w:rsidRPr="008914DF">
          <w:rPr>
            <w:rStyle w:val="Hyperlink"/>
          </w:rPr>
          <w:t>revisão bibliográfica</w:t>
        </w:r>
        <w:r>
          <w:rPr>
            <w:webHidden/>
          </w:rPr>
          <w:tab/>
        </w:r>
        <w:r>
          <w:rPr>
            <w:webHidden/>
          </w:rPr>
          <w:fldChar w:fldCharType="begin"/>
        </w:r>
        <w:r>
          <w:rPr>
            <w:webHidden/>
          </w:rPr>
          <w:instrText xml:space="preserve"> PAGEREF _Toc138629321 \h </w:instrText>
        </w:r>
        <w:r>
          <w:rPr>
            <w:webHidden/>
          </w:rPr>
        </w:r>
        <w:r>
          <w:rPr>
            <w:webHidden/>
          </w:rPr>
          <w:fldChar w:fldCharType="separate"/>
        </w:r>
        <w:r>
          <w:rPr>
            <w:webHidden/>
          </w:rPr>
          <w:t>14</w:t>
        </w:r>
        <w:r>
          <w:rPr>
            <w:webHidden/>
          </w:rPr>
          <w:fldChar w:fldCharType="end"/>
        </w:r>
      </w:hyperlink>
    </w:p>
    <w:p w14:paraId="1D6E29E0" w14:textId="6EAC0332"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22" w:history="1">
        <w:r w:rsidRPr="008914DF">
          <w:rPr>
            <w:rStyle w:val="Hyperlink"/>
            <w:noProof/>
          </w:rPr>
          <w:t>2.1</w:t>
        </w:r>
        <w:r>
          <w:rPr>
            <w:rFonts w:asciiTheme="minorHAnsi" w:eastAsiaTheme="minorEastAsia" w:hAnsiTheme="minorHAnsi" w:cstheme="minorBidi"/>
            <w:noProof/>
            <w:kern w:val="2"/>
            <w:szCs w:val="22"/>
            <w14:ligatures w14:val="standardContextual"/>
          </w:rPr>
          <w:tab/>
        </w:r>
        <w:r w:rsidRPr="008914DF">
          <w:rPr>
            <w:rStyle w:val="Hyperlink"/>
            <w:noProof/>
          </w:rPr>
          <w:t>O que é um sistema SCADA</w:t>
        </w:r>
        <w:r>
          <w:rPr>
            <w:noProof/>
            <w:webHidden/>
          </w:rPr>
          <w:tab/>
        </w:r>
        <w:r>
          <w:rPr>
            <w:noProof/>
            <w:webHidden/>
          </w:rPr>
          <w:fldChar w:fldCharType="begin"/>
        </w:r>
        <w:r>
          <w:rPr>
            <w:noProof/>
            <w:webHidden/>
          </w:rPr>
          <w:instrText xml:space="preserve"> PAGEREF _Toc138629322 \h </w:instrText>
        </w:r>
        <w:r>
          <w:rPr>
            <w:noProof/>
            <w:webHidden/>
          </w:rPr>
        </w:r>
        <w:r>
          <w:rPr>
            <w:noProof/>
            <w:webHidden/>
          </w:rPr>
          <w:fldChar w:fldCharType="separate"/>
        </w:r>
        <w:r>
          <w:rPr>
            <w:noProof/>
            <w:webHidden/>
          </w:rPr>
          <w:t>14</w:t>
        </w:r>
        <w:r>
          <w:rPr>
            <w:noProof/>
            <w:webHidden/>
          </w:rPr>
          <w:fldChar w:fldCharType="end"/>
        </w:r>
      </w:hyperlink>
    </w:p>
    <w:p w14:paraId="264939F6" w14:textId="5BE3E420"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23" w:history="1">
        <w:r w:rsidRPr="008914DF">
          <w:rPr>
            <w:rStyle w:val="Hyperlink"/>
            <w:noProof/>
          </w:rPr>
          <w:t>2.2</w:t>
        </w:r>
        <w:r>
          <w:rPr>
            <w:rFonts w:asciiTheme="minorHAnsi" w:eastAsiaTheme="minorEastAsia" w:hAnsiTheme="minorHAnsi" w:cstheme="minorBidi"/>
            <w:noProof/>
            <w:kern w:val="2"/>
            <w:szCs w:val="22"/>
            <w14:ligatures w14:val="standardContextual"/>
          </w:rPr>
          <w:tab/>
        </w:r>
        <w:r w:rsidRPr="008914DF">
          <w:rPr>
            <w:rStyle w:val="Hyperlink"/>
            <w:noProof/>
          </w:rPr>
          <w:t>Protocolos de comunicação</w:t>
        </w:r>
        <w:r>
          <w:rPr>
            <w:noProof/>
            <w:webHidden/>
          </w:rPr>
          <w:tab/>
        </w:r>
        <w:r>
          <w:rPr>
            <w:noProof/>
            <w:webHidden/>
          </w:rPr>
          <w:fldChar w:fldCharType="begin"/>
        </w:r>
        <w:r>
          <w:rPr>
            <w:noProof/>
            <w:webHidden/>
          </w:rPr>
          <w:instrText xml:space="preserve"> PAGEREF _Toc138629323 \h </w:instrText>
        </w:r>
        <w:r>
          <w:rPr>
            <w:noProof/>
            <w:webHidden/>
          </w:rPr>
        </w:r>
        <w:r>
          <w:rPr>
            <w:noProof/>
            <w:webHidden/>
          </w:rPr>
          <w:fldChar w:fldCharType="separate"/>
        </w:r>
        <w:r>
          <w:rPr>
            <w:noProof/>
            <w:webHidden/>
          </w:rPr>
          <w:t>16</w:t>
        </w:r>
        <w:r>
          <w:rPr>
            <w:noProof/>
            <w:webHidden/>
          </w:rPr>
          <w:fldChar w:fldCharType="end"/>
        </w:r>
      </w:hyperlink>
    </w:p>
    <w:p w14:paraId="6241660F" w14:textId="6AB7C640"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24" w:history="1">
        <w:r w:rsidRPr="008914DF">
          <w:rPr>
            <w:rStyle w:val="Hyperlink"/>
          </w:rPr>
          <w:t>3.</w:t>
        </w:r>
        <w:r>
          <w:rPr>
            <w:rFonts w:asciiTheme="minorHAnsi" w:eastAsiaTheme="minorEastAsia" w:hAnsiTheme="minorHAnsi" w:cstheme="minorBidi"/>
            <w:b w:val="0"/>
            <w:bCs w:val="0"/>
            <w:caps w:val="0"/>
            <w:kern w:val="2"/>
            <w14:ligatures w14:val="standardContextual"/>
          </w:rPr>
          <w:tab/>
        </w:r>
        <w:r w:rsidRPr="008914DF">
          <w:rPr>
            <w:rStyle w:val="Hyperlink"/>
          </w:rPr>
          <w:t>MATERIAIS E MÉTODOS</w:t>
        </w:r>
        <w:r>
          <w:rPr>
            <w:webHidden/>
          </w:rPr>
          <w:tab/>
        </w:r>
        <w:r>
          <w:rPr>
            <w:webHidden/>
          </w:rPr>
          <w:fldChar w:fldCharType="begin"/>
        </w:r>
        <w:r>
          <w:rPr>
            <w:webHidden/>
          </w:rPr>
          <w:instrText xml:space="preserve"> PAGEREF _Toc138629324 \h </w:instrText>
        </w:r>
        <w:r>
          <w:rPr>
            <w:webHidden/>
          </w:rPr>
        </w:r>
        <w:r>
          <w:rPr>
            <w:webHidden/>
          </w:rPr>
          <w:fldChar w:fldCharType="separate"/>
        </w:r>
        <w:r>
          <w:rPr>
            <w:webHidden/>
          </w:rPr>
          <w:t>17</w:t>
        </w:r>
        <w:r>
          <w:rPr>
            <w:webHidden/>
          </w:rPr>
          <w:fldChar w:fldCharType="end"/>
        </w:r>
      </w:hyperlink>
    </w:p>
    <w:p w14:paraId="01F54989" w14:textId="5E7A4B97"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25" w:history="1">
        <w:r w:rsidRPr="008914DF">
          <w:rPr>
            <w:rStyle w:val="Hyperlink"/>
            <w:noProof/>
          </w:rPr>
          <w:t>3.1</w:t>
        </w:r>
        <w:r>
          <w:rPr>
            <w:rFonts w:asciiTheme="minorHAnsi" w:eastAsiaTheme="minorEastAsia" w:hAnsiTheme="minorHAnsi" w:cstheme="minorBidi"/>
            <w:noProof/>
            <w:kern w:val="2"/>
            <w:szCs w:val="22"/>
            <w14:ligatures w14:val="standardContextual"/>
          </w:rPr>
          <w:tab/>
        </w:r>
        <w:r w:rsidRPr="008914DF">
          <w:rPr>
            <w:rStyle w:val="Hyperlink"/>
            <w:noProof/>
          </w:rPr>
          <w:t>Especificações de</w:t>
        </w:r>
        <w:r w:rsidRPr="008914DF">
          <w:rPr>
            <w:rStyle w:val="Hyperlink"/>
            <w:i/>
            <w:noProof/>
          </w:rPr>
          <w:t xml:space="preserve"> Software</w:t>
        </w:r>
        <w:r w:rsidRPr="008914DF">
          <w:rPr>
            <w:rStyle w:val="Hyperlink"/>
            <w:noProof/>
          </w:rPr>
          <w:t xml:space="preserve"> - Python 3.10</w:t>
        </w:r>
        <w:r>
          <w:rPr>
            <w:noProof/>
            <w:webHidden/>
          </w:rPr>
          <w:tab/>
        </w:r>
        <w:r>
          <w:rPr>
            <w:noProof/>
            <w:webHidden/>
          </w:rPr>
          <w:fldChar w:fldCharType="begin"/>
        </w:r>
        <w:r>
          <w:rPr>
            <w:noProof/>
            <w:webHidden/>
          </w:rPr>
          <w:instrText xml:space="preserve"> PAGEREF _Toc138629325 \h </w:instrText>
        </w:r>
        <w:r>
          <w:rPr>
            <w:noProof/>
            <w:webHidden/>
          </w:rPr>
        </w:r>
        <w:r>
          <w:rPr>
            <w:noProof/>
            <w:webHidden/>
          </w:rPr>
          <w:fldChar w:fldCharType="separate"/>
        </w:r>
        <w:r>
          <w:rPr>
            <w:noProof/>
            <w:webHidden/>
          </w:rPr>
          <w:t>17</w:t>
        </w:r>
        <w:r>
          <w:rPr>
            <w:noProof/>
            <w:webHidden/>
          </w:rPr>
          <w:fldChar w:fldCharType="end"/>
        </w:r>
      </w:hyperlink>
    </w:p>
    <w:p w14:paraId="3A12B874" w14:textId="0D27DF92"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26" w:history="1">
        <w:r w:rsidRPr="008914DF">
          <w:rPr>
            <w:rStyle w:val="Hyperlink"/>
            <w:i/>
            <w:noProof/>
          </w:rPr>
          <w:t>3.2</w:t>
        </w:r>
        <w:r>
          <w:rPr>
            <w:rFonts w:asciiTheme="minorHAnsi" w:eastAsiaTheme="minorEastAsia" w:hAnsiTheme="minorHAnsi" w:cstheme="minorBidi"/>
            <w:noProof/>
            <w:kern w:val="2"/>
            <w:szCs w:val="22"/>
            <w14:ligatures w14:val="standardContextual"/>
          </w:rPr>
          <w:tab/>
        </w:r>
        <w:r w:rsidRPr="008914DF">
          <w:rPr>
            <w:rStyle w:val="Hyperlink"/>
            <w:noProof/>
          </w:rPr>
          <w:t xml:space="preserve">Comunicação de dados – </w:t>
        </w:r>
        <w:r w:rsidRPr="008914DF">
          <w:rPr>
            <w:rStyle w:val="Hyperlink"/>
            <w:i/>
            <w:noProof/>
          </w:rPr>
          <w:t>Modbus</w:t>
        </w:r>
        <w:r>
          <w:rPr>
            <w:noProof/>
            <w:webHidden/>
          </w:rPr>
          <w:tab/>
        </w:r>
        <w:r>
          <w:rPr>
            <w:noProof/>
            <w:webHidden/>
          </w:rPr>
          <w:fldChar w:fldCharType="begin"/>
        </w:r>
        <w:r>
          <w:rPr>
            <w:noProof/>
            <w:webHidden/>
          </w:rPr>
          <w:instrText xml:space="preserve"> PAGEREF _Toc138629326 \h </w:instrText>
        </w:r>
        <w:r>
          <w:rPr>
            <w:noProof/>
            <w:webHidden/>
          </w:rPr>
        </w:r>
        <w:r>
          <w:rPr>
            <w:noProof/>
            <w:webHidden/>
          </w:rPr>
          <w:fldChar w:fldCharType="separate"/>
        </w:r>
        <w:r>
          <w:rPr>
            <w:noProof/>
            <w:webHidden/>
          </w:rPr>
          <w:t>18</w:t>
        </w:r>
        <w:r>
          <w:rPr>
            <w:noProof/>
            <w:webHidden/>
          </w:rPr>
          <w:fldChar w:fldCharType="end"/>
        </w:r>
      </w:hyperlink>
    </w:p>
    <w:p w14:paraId="7B3B1002" w14:textId="01CB2E2A"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27" w:history="1">
        <w:r w:rsidRPr="008914DF">
          <w:rPr>
            <w:rStyle w:val="Hyperlink"/>
            <w:noProof/>
          </w:rPr>
          <w:t>3.2.1</w:t>
        </w:r>
        <w:r>
          <w:rPr>
            <w:rFonts w:asciiTheme="minorHAnsi" w:eastAsiaTheme="minorEastAsia" w:hAnsiTheme="minorHAnsi" w:cstheme="minorBidi"/>
            <w:iCs w:val="0"/>
            <w:noProof/>
            <w:kern w:val="2"/>
            <w:szCs w:val="22"/>
            <w14:ligatures w14:val="standardContextual"/>
          </w:rPr>
          <w:tab/>
        </w:r>
        <w:r w:rsidRPr="008914DF">
          <w:rPr>
            <w:rStyle w:val="Hyperlink"/>
            <w:noProof/>
          </w:rPr>
          <w:t xml:space="preserve">Estrutura dos pacotes </w:t>
        </w:r>
        <w:r w:rsidRPr="008914DF">
          <w:rPr>
            <w:rStyle w:val="Hyperlink"/>
            <w:i/>
            <w:noProof/>
          </w:rPr>
          <w:t>Modbus</w:t>
        </w:r>
        <w:r>
          <w:rPr>
            <w:noProof/>
            <w:webHidden/>
          </w:rPr>
          <w:tab/>
        </w:r>
        <w:r>
          <w:rPr>
            <w:noProof/>
            <w:webHidden/>
          </w:rPr>
          <w:fldChar w:fldCharType="begin"/>
        </w:r>
        <w:r>
          <w:rPr>
            <w:noProof/>
            <w:webHidden/>
          </w:rPr>
          <w:instrText xml:space="preserve"> PAGEREF _Toc138629327 \h </w:instrText>
        </w:r>
        <w:r>
          <w:rPr>
            <w:noProof/>
            <w:webHidden/>
          </w:rPr>
        </w:r>
        <w:r>
          <w:rPr>
            <w:noProof/>
            <w:webHidden/>
          </w:rPr>
          <w:fldChar w:fldCharType="separate"/>
        </w:r>
        <w:r>
          <w:rPr>
            <w:noProof/>
            <w:webHidden/>
          </w:rPr>
          <w:t>20</w:t>
        </w:r>
        <w:r>
          <w:rPr>
            <w:noProof/>
            <w:webHidden/>
          </w:rPr>
          <w:fldChar w:fldCharType="end"/>
        </w:r>
      </w:hyperlink>
    </w:p>
    <w:p w14:paraId="23E213B7" w14:textId="6EF183A6"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28" w:history="1">
        <w:r w:rsidRPr="008914DF">
          <w:rPr>
            <w:rStyle w:val="Hyperlink"/>
            <w:noProof/>
          </w:rPr>
          <w:t>3.2.2</w:t>
        </w:r>
        <w:r>
          <w:rPr>
            <w:rFonts w:asciiTheme="minorHAnsi" w:eastAsiaTheme="minorEastAsia" w:hAnsiTheme="minorHAnsi" w:cstheme="minorBidi"/>
            <w:iCs w:val="0"/>
            <w:noProof/>
            <w:kern w:val="2"/>
            <w:szCs w:val="22"/>
            <w14:ligatures w14:val="standardContextual"/>
          </w:rPr>
          <w:tab/>
        </w:r>
        <w:r w:rsidRPr="008914DF">
          <w:rPr>
            <w:rStyle w:val="Hyperlink"/>
            <w:noProof/>
          </w:rPr>
          <w:t>Modelo de comunicação mestre-escravo</w:t>
        </w:r>
        <w:r>
          <w:rPr>
            <w:noProof/>
            <w:webHidden/>
          </w:rPr>
          <w:tab/>
        </w:r>
        <w:r>
          <w:rPr>
            <w:noProof/>
            <w:webHidden/>
          </w:rPr>
          <w:fldChar w:fldCharType="begin"/>
        </w:r>
        <w:r>
          <w:rPr>
            <w:noProof/>
            <w:webHidden/>
          </w:rPr>
          <w:instrText xml:space="preserve"> PAGEREF _Toc138629328 \h </w:instrText>
        </w:r>
        <w:r>
          <w:rPr>
            <w:noProof/>
            <w:webHidden/>
          </w:rPr>
        </w:r>
        <w:r>
          <w:rPr>
            <w:noProof/>
            <w:webHidden/>
          </w:rPr>
          <w:fldChar w:fldCharType="separate"/>
        </w:r>
        <w:r>
          <w:rPr>
            <w:noProof/>
            <w:webHidden/>
          </w:rPr>
          <w:t>21</w:t>
        </w:r>
        <w:r>
          <w:rPr>
            <w:noProof/>
            <w:webHidden/>
          </w:rPr>
          <w:fldChar w:fldCharType="end"/>
        </w:r>
      </w:hyperlink>
    </w:p>
    <w:p w14:paraId="331B180A" w14:textId="065A0ADD"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29" w:history="1">
        <w:r w:rsidRPr="008914DF">
          <w:rPr>
            <w:rStyle w:val="Hyperlink"/>
            <w:noProof/>
          </w:rPr>
          <w:t>3.2.3</w:t>
        </w:r>
        <w:r>
          <w:rPr>
            <w:rFonts w:asciiTheme="minorHAnsi" w:eastAsiaTheme="minorEastAsia" w:hAnsiTheme="minorHAnsi" w:cstheme="minorBidi"/>
            <w:iCs w:val="0"/>
            <w:noProof/>
            <w:kern w:val="2"/>
            <w:szCs w:val="22"/>
            <w14:ligatures w14:val="standardContextual"/>
          </w:rPr>
          <w:tab/>
        </w:r>
        <w:r w:rsidRPr="008914DF">
          <w:rPr>
            <w:rStyle w:val="Hyperlink"/>
            <w:noProof/>
          </w:rPr>
          <w:t>Código de função</w:t>
        </w:r>
        <w:r>
          <w:rPr>
            <w:noProof/>
            <w:webHidden/>
          </w:rPr>
          <w:tab/>
        </w:r>
        <w:r>
          <w:rPr>
            <w:noProof/>
            <w:webHidden/>
          </w:rPr>
          <w:fldChar w:fldCharType="begin"/>
        </w:r>
        <w:r>
          <w:rPr>
            <w:noProof/>
            <w:webHidden/>
          </w:rPr>
          <w:instrText xml:space="preserve"> PAGEREF _Toc138629329 \h </w:instrText>
        </w:r>
        <w:r>
          <w:rPr>
            <w:noProof/>
            <w:webHidden/>
          </w:rPr>
        </w:r>
        <w:r>
          <w:rPr>
            <w:noProof/>
            <w:webHidden/>
          </w:rPr>
          <w:fldChar w:fldCharType="separate"/>
        </w:r>
        <w:r>
          <w:rPr>
            <w:noProof/>
            <w:webHidden/>
          </w:rPr>
          <w:t>22</w:t>
        </w:r>
        <w:r>
          <w:rPr>
            <w:noProof/>
            <w:webHidden/>
          </w:rPr>
          <w:fldChar w:fldCharType="end"/>
        </w:r>
      </w:hyperlink>
    </w:p>
    <w:p w14:paraId="31761931" w14:textId="292D9433"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30" w:history="1">
        <w:r w:rsidRPr="008914DF">
          <w:rPr>
            <w:rStyle w:val="Hyperlink"/>
            <w:noProof/>
          </w:rPr>
          <w:t>3.2.4</w:t>
        </w:r>
        <w:r>
          <w:rPr>
            <w:rFonts w:asciiTheme="minorHAnsi" w:eastAsiaTheme="minorEastAsia" w:hAnsiTheme="minorHAnsi" w:cstheme="minorBidi"/>
            <w:iCs w:val="0"/>
            <w:noProof/>
            <w:kern w:val="2"/>
            <w:szCs w:val="22"/>
            <w14:ligatures w14:val="standardContextual"/>
          </w:rPr>
          <w:tab/>
        </w:r>
        <w:r w:rsidRPr="008914DF">
          <w:rPr>
            <w:rStyle w:val="Hyperlink"/>
            <w:noProof/>
          </w:rPr>
          <w:t>Tipos de registradores</w:t>
        </w:r>
        <w:r>
          <w:rPr>
            <w:noProof/>
            <w:webHidden/>
          </w:rPr>
          <w:tab/>
        </w:r>
        <w:r>
          <w:rPr>
            <w:noProof/>
            <w:webHidden/>
          </w:rPr>
          <w:fldChar w:fldCharType="begin"/>
        </w:r>
        <w:r>
          <w:rPr>
            <w:noProof/>
            <w:webHidden/>
          </w:rPr>
          <w:instrText xml:space="preserve"> PAGEREF _Toc138629330 \h </w:instrText>
        </w:r>
        <w:r>
          <w:rPr>
            <w:noProof/>
            <w:webHidden/>
          </w:rPr>
        </w:r>
        <w:r>
          <w:rPr>
            <w:noProof/>
            <w:webHidden/>
          </w:rPr>
          <w:fldChar w:fldCharType="separate"/>
        </w:r>
        <w:r>
          <w:rPr>
            <w:noProof/>
            <w:webHidden/>
          </w:rPr>
          <w:t>23</w:t>
        </w:r>
        <w:r>
          <w:rPr>
            <w:noProof/>
            <w:webHidden/>
          </w:rPr>
          <w:fldChar w:fldCharType="end"/>
        </w:r>
      </w:hyperlink>
    </w:p>
    <w:p w14:paraId="1AB13350" w14:textId="2A7ACEB9"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31" w:history="1">
        <w:r w:rsidRPr="008914DF">
          <w:rPr>
            <w:rStyle w:val="Hyperlink"/>
            <w:noProof/>
          </w:rPr>
          <w:t>3.3</w:t>
        </w:r>
        <w:r>
          <w:rPr>
            <w:rFonts w:asciiTheme="minorHAnsi" w:eastAsiaTheme="minorEastAsia" w:hAnsiTheme="minorHAnsi" w:cstheme="minorBidi"/>
            <w:noProof/>
            <w:kern w:val="2"/>
            <w:szCs w:val="22"/>
            <w14:ligatures w14:val="standardContextual"/>
          </w:rPr>
          <w:tab/>
        </w:r>
        <w:r w:rsidRPr="008914DF">
          <w:rPr>
            <w:rStyle w:val="Hyperlink"/>
            <w:noProof/>
          </w:rPr>
          <w:t xml:space="preserve">Interface gráfica - </w:t>
        </w:r>
        <w:r w:rsidRPr="008914DF">
          <w:rPr>
            <w:rStyle w:val="Hyperlink"/>
            <w:i/>
            <w:noProof/>
          </w:rPr>
          <w:t>Kivy</w:t>
        </w:r>
        <w:r>
          <w:rPr>
            <w:noProof/>
            <w:webHidden/>
          </w:rPr>
          <w:tab/>
        </w:r>
        <w:r>
          <w:rPr>
            <w:noProof/>
            <w:webHidden/>
          </w:rPr>
          <w:fldChar w:fldCharType="begin"/>
        </w:r>
        <w:r>
          <w:rPr>
            <w:noProof/>
            <w:webHidden/>
          </w:rPr>
          <w:instrText xml:space="preserve"> PAGEREF _Toc138629331 \h </w:instrText>
        </w:r>
        <w:r>
          <w:rPr>
            <w:noProof/>
            <w:webHidden/>
          </w:rPr>
        </w:r>
        <w:r>
          <w:rPr>
            <w:noProof/>
            <w:webHidden/>
          </w:rPr>
          <w:fldChar w:fldCharType="separate"/>
        </w:r>
        <w:r>
          <w:rPr>
            <w:noProof/>
            <w:webHidden/>
          </w:rPr>
          <w:t>24</w:t>
        </w:r>
        <w:r>
          <w:rPr>
            <w:noProof/>
            <w:webHidden/>
          </w:rPr>
          <w:fldChar w:fldCharType="end"/>
        </w:r>
      </w:hyperlink>
    </w:p>
    <w:p w14:paraId="1B0A349E" w14:textId="05D04E78"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32" w:history="1">
        <w:r w:rsidRPr="008914DF">
          <w:rPr>
            <w:rStyle w:val="Hyperlink"/>
            <w:noProof/>
          </w:rPr>
          <w:t>3.4</w:t>
        </w:r>
        <w:r>
          <w:rPr>
            <w:rFonts w:asciiTheme="minorHAnsi" w:eastAsiaTheme="minorEastAsia" w:hAnsiTheme="minorHAnsi" w:cstheme="minorBidi"/>
            <w:noProof/>
            <w:kern w:val="2"/>
            <w:szCs w:val="22"/>
            <w14:ligatures w14:val="standardContextual"/>
          </w:rPr>
          <w:tab/>
        </w:r>
        <w:r w:rsidRPr="008914DF">
          <w:rPr>
            <w:rStyle w:val="Hyperlink"/>
            <w:noProof/>
          </w:rPr>
          <w:t xml:space="preserve">Banco de dados - </w:t>
        </w:r>
        <w:r w:rsidRPr="008914DF">
          <w:rPr>
            <w:rStyle w:val="Hyperlink"/>
            <w:i/>
            <w:noProof/>
          </w:rPr>
          <w:t>SQLite3</w:t>
        </w:r>
        <w:r>
          <w:rPr>
            <w:noProof/>
            <w:webHidden/>
          </w:rPr>
          <w:tab/>
        </w:r>
        <w:r>
          <w:rPr>
            <w:noProof/>
            <w:webHidden/>
          </w:rPr>
          <w:fldChar w:fldCharType="begin"/>
        </w:r>
        <w:r>
          <w:rPr>
            <w:noProof/>
            <w:webHidden/>
          </w:rPr>
          <w:instrText xml:space="preserve"> PAGEREF _Toc138629332 \h </w:instrText>
        </w:r>
        <w:r>
          <w:rPr>
            <w:noProof/>
            <w:webHidden/>
          </w:rPr>
        </w:r>
        <w:r>
          <w:rPr>
            <w:noProof/>
            <w:webHidden/>
          </w:rPr>
          <w:fldChar w:fldCharType="separate"/>
        </w:r>
        <w:r>
          <w:rPr>
            <w:noProof/>
            <w:webHidden/>
          </w:rPr>
          <w:t>26</w:t>
        </w:r>
        <w:r>
          <w:rPr>
            <w:noProof/>
            <w:webHidden/>
          </w:rPr>
          <w:fldChar w:fldCharType="end"/>
        </w:r>
      </w:hyperlink>
    </w:p>
    <w:p w14:paraId="71915FD8" w14:textId="647CB4E6"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33" w:history="1">
        <w:r w:rsidRPr="008914DF">
          <w:rPr>
            <w:rStyle w:val="Hyperlink"/>
            <w:noProof/>
          </w:rPr>
          <w:t>3.5</w:t>
        </w:r>
        <w:r>
          <w:rPr>
            <w:rFonts w:asciiTheme="minorHAnsi" w:eastAsiaTheme="minorEastAsia" w:hAnsiTheme="minorHAnsi" w:cstheme="minorBidi"/>
            <w:noProof/>
            <w:kern w:val="2"/>
            <w:szCs w:val="22"/>
            <w14:ligatures w14:val="standardContextual"/>
          </w:rPr>
          <w:tab/>
        </w:r>
        <w:r w:rsidRPr="008914DF">
          <w:rPr>
            <w:rStyle w:val="Hyperlink"/>
            <w:noProof/>
          </w:rPr>
          <w:t>Decisão</w:t>
        </w:r>
        <w:r>
          <w:rPr>
            <w:noProof/>
            <w:webHidden/>
          </w:rPr>
          <w:tab/>
        </w:r>
        <w:r>
          <w:rPr>
            <w:noProof/>
            <w:webHidden/>
          </w:rPr>
          <w:fldChar w:fldCharType="begin"/>
        </w:r>
        <w:r>
          <w:rPr>
            <w:noProof/>
            <w:webHidden/>
          </w:rPr>
          <w:instrText xml:space="preserve"> PAGEREF _Toc138629333 \h </w:instrText>
        </w:r>
        <w:r>
          <w:rPr>
            <w:noProof/>
            <w:webHidden/>
          </w:rPr>
        </w:r>
        <w:r>
          <w:rPr>
            <w:noProof/>
            <w:webHidden/>
          </w:rPr>
          <w:fldChar w:fldCharType="separate"/>
        </w:r>
        <w:r>
          <w:rPr>
            <w:noProof/>
            <w:webHidden/>
          </w:rPr>
          <w:t>26</w:t>
        </w:r>
        <w:r>
          <w:rPr>
            <w:noProof/>
            <w:webHidden/>
          </w:rPr>
          <w:fldChar w:fldCharType="end"/>
        </w:r>
      </w:hyperlink>
    </w:p>
    <w:p w14:paraId="7116E87D" w14:textId="4A3FDB96"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34" w:history="1">
        <w:r w:rsidRPr="008914DF">
          <w:rPr>
            <w:rStyle w:val="Hyperlink"/>
            <w:noProof/>
          </w:rPr>
          <w:t>3.6</w:t>
        </w:r>
        <w:r>
          <w:rPr>
            <w:rFonts w:asciiTheme="minorHAnsi" w:eastAsiaTheme="minorEastAsia" w:hAnsiTheme="minorHAnsi" w:cstheme="minorBidi"/>
            <w:noProof/>
            <w:kern w:val="2"/>
            <w:szCs w:val="22"/>
            <w14:ligatures w14:val="standardContextual"/>
          </w:rPr>
          <w:tab/>
        </w:r>
        <w:r w:rsidRPr="008914DF">
          <w:rPr>
            <w:rStyle w:val="Hyperlink"/>
            <w:noProof/>
          </w:rPr>
          <w:t xml:space="preserve">Especificações de </w:t>
        </w:r>
        <w:r w:rsidRPr="008914DF">
          <w:rPr>
            <w:rStyle w:val="Hyperlink"/>
            <w:i/>
            <w:noProof/>
          </w:rPr>
          <w:t>Hardware</w:t>
        </w:r>
        <w:r>
          <w:rPr>
            <w:noProof/>
            <w:webHidden/>
          </w:rPr>
          <w:tab/>
        </w:r>
        <w:r>
          <w:rPr>
            <w:noProof/>
            <w:webHidden/>
          </w:rPr>
          <w:fldChar w:fldCharType="begin"/>
        </w:r>
        <w:r>
          <w:rPr>
            <w:noProof/>
            <w:webHidden/>
          </w:rPr>
          <w:instrText xml:space="preserve"> PAGEREF _Toc138629334 \h </w:instrText>
        </w:r>
        <w:r>
          <w:rPr>
            <w:noProof/>
            <w:webHidden/>
          </w:rPr>
        </w:r>
        <w:r>
          <w:rPr>
            <w:noProof/>
            <w:webHidden/>
          </w:rPr>
          <w:fldChar w:fldCharType="separate"/>
        </w:r>
        <w:r>
          <w:rPr>
            <w:noProof/>
            <w:webHidden/>
          </w:rPr>
          <w:t>27</w:t>
        </w:r>
        <w:r>
          <w:rPr>
            <w:noProof/>
            <w:webHidden/>
          </w:rPr>
          <w:fldChar w:fldCharType="end"/>
        </w:r>
      </w:hyperlink>
    </w:p>
    <w:p w14:paraId="16E1E98A" w14:textId="79EC7D9A"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35" w:history="1">
        <w:r w:rsidRPr="008914DF">
          <w:rPr>
            <w:rStyle w:val="Hyperlink"/>
            <w:noProof/>
          </w:rPr>
          <w:t>3.6.1</w:t>
        </w:r>
        <w:r>
          <w:rPr>
            <w:rFonts w:asciiTheme="minorHAnsi" w:eastAsiaTheme="minorEastAsia" w:hAnsiTheme="minorHAnsi" w:cstheme="minorBidi"/>
            <w:iCs w:val="0"/>
            <w:noProof/>
            <w:kern w:val="2"/>
            <w:szCs w:val="22"/>
            <w14:ligatures w14:val="standardContextual"/>
          </w:rPr>
          <w:tab/>
        </w:r>
        <w:r w:rsidRPr="008914DF">
          <w:rPr>
            <w:rStyle w:val="Hyperlink"/>
            <w:noProof/>
          </w:rPr>
          <w:t>Raspberry Pi 3</w:t>
        </w:r>
        <w:r>
          <w:rPr>
            <w:noProof/>
            <w:webHidden/>
          </w:rPr>
          <w:tab/>
        </w:r>
        <w:r>
          <w:rPr>
            <w:noProof/>
            <w:webHidden/>
          </w:rPr>
          <w:fldChar w:fldCharType="begin"/>
        </w:r>
        <w:r>
          <w:rPr>
            <w:noProof/>
            <w:webHidden/>
          </w:rPr>
          <w:instrText xml:space="preserve"> PAGEREF _Toc138629335 \h </w:instrText>
        </w:r>
        <w:r>
          <w:rPr>
            <w:noProof/>
            <w:webHidden/>
          </w:rPr>
        </w:r>
        <w:r>
          <w:rPr>
            <w:noProof/>
            <w:webHidden/>
          </w:rPr>
          <w:fldChar w:fldCharType="separate"/>
        </w:r>
        <w:r>
          <w:rPr>
            <w:noProof/>
            <w:webHidden/>
          </w:rPr>
          <w:t>27</w:t>
        </w:r>
        <w:r>
          <w:rPr>
            <w:noProof/>
            <w:webHidden/>
          </w:rPr>
          <w:fldChar w:fldCharType="end"/>
        </w:r>
      </w:hyperlink>
    </w:p>
    <w:p w14:paraId="73C91CC9" w14:textId="000E8A73"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36" w:history="1">
        <w:r w:rsidRPr="008914DF">
          <w:rPr>
            <w:rStyle w:val="Hyperlink"/>
            <w:noProof/>
          </w:rPr>
          <w:t>3.6.2</w:t>
        </w:r>
        <w:r>
          <w:rPr>
            <w:rFonts w:asciiTheme="minorHAnsi" w:eastAsiaTheme="minorEastAsia" w:hAnsiTheme="minorHAnsi" w:cstheme="minorBidi"/>
            <w:iCs w:val="0"/>
            <w:noProof/>
            <w:kern w:val="2"/>
            <w:szCs w:val="22"/>
            <w14:ligatures w14:val="standardContextual"/>
          </w:rPr>
          <w:tab/>
        </w:r>
        <w:r w:rsidRPr="008914DF">
          <w:rPr>
            <w:rStyle w:val="Hyperlink"/>
            <w:noProof/>
          </w:rPr>
          <w:t>IHM</w:t>
        </w:r>
        <w:r>
          <w:rPr>
            <w:noProof/>
            <w:webHidden/>
          </w:rPr>
          <w:tab/>
        </w:r>
        <w:r>
          <w:rPr>
            <w:noProof/>
            <w:webHidden/>
          </w:rPr>
          <w:fldChar w:fldCharType="begin"/>
        </w:r>
        <w:r>
          <w:rPr>
            <w:noProof/>
            <w:webHidden/>
          </w:rPr>
          <w:instrText xml:space="preserve"> PAGEREF _Toc138629336 \h </w:instrText>
        </w:r>
        <w:r>
          <w:rPr>
            <w:noProof/>
            <w:webHidden/>
          </w:rPr>
        </w:r>
        <w:r>
          <w:rPr>
            <w:noProof/>
            <w:webHidden/>
          </w:rPr>
          <w:fldChar w:fldCharType="separate"/>
        </w:r>
        <w:r>
          <w:rPr>
            <w:noProof/>
            <w:webHidden/>
          </w:rPr>
          <w:t>28</w:t>
        </w:r>
        <w:r>
          <w:rPr>
            <w:noProof/>
            <w:webHidden/>
          </w:rPr>
          <w:fldChar w:fldCharType="end"/>
        </w:r>
      </w:hyperlink>
    </w:p>
    <w:p w14:paraId="05623A11" w14:textId="184BE82A"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37" w:history="1">
        <w:r w:rsidRPr="008914DF">
          <w:rPr>
            <w:rStyle w:val="Hyperlink"/>
          </w:rPr>
          <w:t>4.</w:t>
        </w:r>
        <w:r>
          <w:rPr>
            <w:rFonts w:asciiTheme="minorHAnsi" w:eastAsiaTheme="minorEastAsia" w:hAnsiTheme="minorHAnsi" w:cstheme="minorBidi"/>
            <w:b w:val="0"/>
            <w:bCs w:val="0"/>
            <w:caps w:val="0"/>
            <w:kern w:val="2"/>
            <w14:ligatures w14:val="standardContextual"/>
          </w:rPr>
          <w:tab/>
        </w:r>
        <w:r w:rsidRPr="008914DF">
          <w:rPr>
            <w:rStyle w:val="Hyperlink"/>
          </w:rPr>
          <w:t>DESENVOLVIMENTO</w:t>
        </w:r>
        <w:r>
          <w:rPr>
            <w:webHidden/>
          </w:rPr>
          <w:tab/>
        </w:r>
        <w:r>
          <w:rPr>
            <w:webHidden/>
          </w:rPr>
          <w:fldChar w:fldCharType="begin"/>
        </w:r>
        <w:r>
          <w:rPr>
            <w:webHidden/>
          </w:rPr>
          <w:instrText xml:space="preserve"> PAGEREF _Toc138629337 \h </w:instrText>
        </w:r>
        <w:r>
          <w:rPr>
            <w:webHidden/>
          </w:rPr>
        </w:r>
        <w:r>
          <w:rPr>
            <w:webHidden/>
          </w:rPr>
          <w:fldChar w:fldCharType="separate"/>
        </w:r>
        <w:r>
          <w:rPr>
            <w:webHidden/>
          </w:rPr>
          <w:t>29</w:t>
        </w:r>
        <w:r>
          <w:rPr>
            <w:webHidden/>
          </w:rPr>
          <w:fldChar w:fldCharType="end"/>
        </w:r>
      </w:hyperlink>
    </w:p>
    <w:p w14:paraId="245A5925" w14:textId="66443D35"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38" w:history="1">
        <w:r w:rsidRPr="008914DF">
          <w:rPr>
            <w:rStyle w:val="Hyperlink"/>
            <w:noProof/>
          </w:rPr>
          <w:t>4.1</w:t>
        </w:r>
        <w:r>
          <w:rPr>
            <w:rFonts w:asciiTheme="minorHAnsi" w:eastAsiaTheme="minorEastAsia" w:hAnsiTheme="minorHAnsi" w:cstheme="minorBidi"/>
            <w:noProof/>
            <w:kern w:val="2"/>
            <w:szCs w:val="22"/>
            <w14:ligatures w14:val="standardContextual"/>
          </w:rPr>
          <w:tab/>
        </w:r>
        <w:r w:rsidRPr="008914DF">
          <w:rPr>
            <w:rStyle w:val="Hyperlink"/>
            <w:i/>
            <w:noProof/>
          </w:rPr>
          <w:t>Software</w:t>
        </w:r>
        <w:r w:rsidRPr="008914DF">
          <w:rPr>
            <w:rStyle w:val="Hyperlink"/>
            <w:noProof/>
          </w:rPr>
          <w:t xml:space="preserve"> de controle</w:t>
        </w:r>
        <w:r>
          <w:rPr>
            <w:noProof/>
            <w:webHidden/>
          </w:rPr>
          <w:tab/>
        </w:r>
        <w:r>
          <w:rPr>
            <w:noProof/>
            <w:webHidden/>
          </w:rPr>
          <w:fldChar w:fldCharType="begin"/>
        </w:r>
        <w:r>
          <w:rPr>
            <w:noProof/>
            <w:webHidden/>
          </w:rPr>
          <w:instrText xml:space="preserve"> PAGEREF _Toc138629338 \h </w:instrText>
        </w:r>
        <w:r>
          <w:rPr>
            <w:noProof/>
            <w:webHidden/>
          </w:rPr>
        </w:r>
        <w:r>
          <w:rPr>
            <w:noProof/>
            <w:webHidden/>
          </w:rPr>
          <w:fldChar w:fldCharType="separate"/>
        </w:r>
        <w:r>
          <w:rPr>
            <w:noProof/>
            <w:webHidden/>
          </w:rPr>
          <w:t>29</w:t>
        </w:r>
        <w:r>
          <w:rPr>
            <w:noProof/>
            <w:webHidden/>
          </w:rPr>
          <w:fldChar w:fldCharType="end"/>
        </w:r>
      </w:hyperlink>
    </w:p>
    <w:p w14:paraId="391AB868" w14:textId="72193628"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39" w:history="1">
        <w:r w:rsidRPr="008914DF">
          <w:rPr>
            <w:rStyle w:val="Hyperlink"/>
            <w:noProof/>
          </w:rPr>
          <w:t>4.1.1</w:t>
        </w:r>
        <w:r>
          <w:rPr>
            <w:rFonts w:asciiTheme="minorHAnsi" w:eastAsiaTheme="minorEastAsia" w:hAnsiTheme="minorHAnsi" w:cstheme="minorBidi"/>
            <w:iCs w:val="0"/>
            <w:noProof/>
            <w:kern w:val="2"/>
            <w:szCs w:val="22"/>
            <w14:ligatures w14:val="standardContextual"/>
          </w:rPr>
          <w:tab/>
        </w:r>
        <w:r w:rsidRPr="008914DF">
          <w:rPr>
            <w:rStyle w:val="Hyperlink"/>
            <w:noProof/>
          </w:rPr>
          <w:t xml:space="preserve">Organização do </w:t>
        </w:r>
        <w:r w:rsidRPr="008914DF">
          <w:rPr>
            <w:rStyle w:val="Hyperlink"/>
            <w:i/>
            <w:noProof/>
          </w:rPr>
          <w:t>Software</w:t>
        </w:r>
        <w:r w:rsidRPr="008914DF">
          <w:rPr>
            <w:rStyle w:val="Hyperlink"/>
            <w:noProof/>
          </w:rPr>
          <w:t xml:space="preserve"> de interface</w:t>
        </w:r>
        <w:r>
          <w:rPr>
            <w:noProof/>
            <w:webHidden/>
          </w:rPr>
          <w:tab/>
        </w:r>
        <w:r>
          <w:rPr>
            <w:noProof/>
            <w:webHidden/>
          </w:rPr>
          <w:fldChar w:fldCharType="begin"/>
        </w:r>
        <w:r>
          <w:rPr>
            <w:noProof/>
            <w:webHidden/>
          </w:rPr>
          <w:instrText xml:space="preserve"> PAGEREF _Toc138629339 \h </w:instrText>
        </w:r>
        <w:r>
          <w:rPr>
            <w:noProof/>
            <w:webHidden/>
          </w:rPr>
        </w:r>
        <w:r>
          <w:rPr>
            <w:noProof/>
            <w:webHidden/>
          </w:rPr>
          <w:fldChar w:fldCharType="separate"/>
        </w:r>
        <w:r>
          <w:rPr>
            <w:noProof/>
            <w:webHidden/>
          </w:rPr>
          <w:t>29</w:t>
        </w:r>
        <w:r>
          <w:rPr>
            <w:noProof/>
            <w:webHidden/>
          </w:rPr>
          <w:fldChar w:fldCharType="end"/>
        </w:r>
      </w:hyperlink>
    </w:p>
    <w:p w14:paraId="5121510F" w14:textId="07D3F7A0"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40" w:history="1">
        <w:r w:rsidRPr="008914DF">
          <w:rPr>
            <w:rStyle w:val="Hyperlink"/>
            <w:noProof/>
          </w:rPr>
          <w:t>4.1.2</w:t>
        </w:r>
        <w:r>
          <w:rPr>
            <w:rFonts w:asciiTheme="minorHAnsi" w:eastAsiaTheme="minorEastAsia" w:hAnsiTheme="minorHAnsi" w:cstheme="minorBidi"/>
            <w:iCs w:val="0"/>
            <w:noProof/>
            <w:kern w:val="2"/>
            <w:szCs w:val="22"/>
            <w14:ligatures w14:val="standardContextual"/>
          </w:rPr>
          <w:tab/>
        </w:r>
        <w:r w:rsidRPr="008914DF">
          <w:rPr>
            <w:rStyle w:val="Hyperlink"/>
            <w:noProof/>
          </w:rPr>
          <w:t>Processos internos</w:t>
        </w:r>
        <w:r>
          <w:rPr>
            <w:noProof/>
            <w:webHidden/>
          </w:rPr>
          <w:tab/>
        </w:r>
        <w:r>
          <w:rPr>
            <w:noProof/>
            <w:webHidden/>
          </w:rPr>
          <w:fldChar w:fldCharType="begin"/>
        </w:r>
        <w:r>
          <w:rPr>
            <w:noProof/>
            <w:webHidden/>
          </w:rPr>
          <w:instrText xml:space="preserve"> PAGEREF _Toc138629340 \h </w:instrText>
        </w:r>
        <w:r>
          <w:rPr>
            <w:noProof/>
            <w:webHidden/>
          </w:rPr>
        </w:r>
        <w:r>
          <w:rPr>
            <w:noProof/>
            <w:webHidden/>
          </w:rPr>
          <w:fldChar w:fldCharType="separate"/>
        </w:r>
        <w:r>
          <w:rPr>
            <w:noProof/>
            <w:webHidden/>
          </w:rPr>
          <w:t>30</w:t>
        </w:r>
        <w:r>
          <w:rPr>
            <w:noProof/>
            <w:webHidden/>
          </w:rPr>
          <w:fldChar w:fldCharType="end"/>
        </w:r>
      </w:hyperlink>
    </w:p>
    <w:p w14:paraId="062FA024" w14:textId="245BD673"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41" w:history="1">
        <w:r w:rsidRPr="008914DF">
          <w:rPr>
            <w:rStyle w:val="Hyperlink"/>
            <w:noProof/>
          </w:rPr>
          <w:t>4.1.3</w:t>
        </w:r>
        <w:r>
          <w:rPr>
            <w:rFonts w:asciiTheme="minorHAnsi" w:eastAsiaTheme="minorEastAsia" w:hAnsiTheme="minorHAnsi" w:cstheme="minorBidi"/>
            <w:iCs w:val="0"/>
            <w:noProof/>
            <w:kern w:val="2"/>
            <w:szCs w:val="22"/>
            <w14:ligatures w14:val="standardContextual"/>
          </w:rPr>
          <w:tab/>
        </w:r>
        <w:r w:rsidRPr="008914DF">
          <w:rPr>
            <w:rStyle w:val="Hyperlink"/>
            <w:noProof/>
          </w:rPr>
          <w:t>Modelo</w:t>
        </w:r>
        <w:r>
          <w:rPr>
            <w:noProof/>
            <w:webHidden/>
          </w:rPr>
          <w:tab/>
        </w:r>
        <w:r>
          <w:rPr>
            <w:noProof/>
            <w:webHidden/>
          </w:rPr>
          <w:fldChar w:fldCharType="begin"/>
        </w:r>
        <w:r>
          <w:rPr>
            <w:noProof/>
            <w:webHidden/>
          </w:rPr>
          <w:instrText xml:space="preserve"> PAGEREF _Toc138629341 \h </w:instrText>
        </w:r>
        <w:r>
          <w:rPr>
            <w:noProof/>
            <w:webHidden/>
          </w:rPr>
        </w:r>
        <w:r>
          <w:rPr>
            <w:noProof/>
            <w:webHidden/>
          </w:rPr>
          <w:fldChar w:fldCharType="separate"/>
        </w:r>
        <w:r>
          <w:rPr>
            <w:noProof/>
            <w:webHidden/>
          </w:rPr>
          <w:t>33</w:t>
        </w:r>
        <w:r>
          <w:rPr>
            <w:noProof/>
            <w:webHidden/>
          </w:rPr>
          <w:fldChar w:fldCharType="end"/>
        </w:r>
      </w:hyperlink>
    </w:p>
    <w:p w14:paraId="6C1F49EF" w14:textId="5698C63C" w:rsidR="001D5784" w:rsidRDefault="001D5784">
      <w:pPr>
        <w:pStyle w:val="Sumrio3"/>
        <w:tabs>
          <w:tab w:val="left" w:pos="960"/>
          <w:tab w:val="right" w:leader="dot" w:pos="9061"/>
        </w:tabs>
        <w:rPr>
          <w:rFonts w:asciiTheme="minorHAnsi" w:eastAsiaTheme="minorEastAsia" w:hAnsiTheme="minorHAnsi" w:cstheme="minorBidi"/>
          <w:iCs w:val="0"/>
          <w:noProof/>
          <w:kern w:val="2"/>
          <w:szCs w:val="22"/>
          <w14:ligatures w14:val="standardContextual"/>
        </w:rPr>
      </w:pPr>
      <w:hyperlink w:anchor="_Toc138629342" w:history="1">
        <w:r w:rsidRPr="008914DF">
          <w:rPr>
            <w:rStyle w:val="Hyperlink"/>
            <w:noProof/>
          </w:rPr>
          <w:t>4.1.4</w:t>
        </w:r>
        <w:r>
          <w:rPr>
            <w:rFonts w:asciiTheme="minorHAnsi" w:eastAsiaTheme="minorEastAsia" w:hAnsiTheme="minorHAnsi" w:cstheme="minorBidi"/>
            <w:iCs w:val="0"/>
            <w:noProof/>
            <w:kern w:val="2"/>
            <w:szCs w:val="22"/>
            <w14:ligatures w14:val="standardContextual"/>
          </w:rPr>
          <w:tab/>
        </w:r>
        <w:r w:rsidRPr="008914DF">
          <w:rPr>
            <w:rStyle w:val="Hyperlink"/>
            <w:noProof/>
          </w:rPr>
          <w:t>Tela gráfica</w:t>
        </w:r>
        <w:r>
          <w:rPr>
            <w:noProof/>
            <w:webHidden/>
          </w:rPr>
          <w:tab/>
        </w:r>
        <w:r>
          <w:rPr>
            <w:noProof/>
            <w:webHidden/>
          </w:rPr>
          <w:fldChar w:fldCharType="begin"/>
        </w:r>
        <w:r>
          <w:rPr>
            <w:noProof/>
            <w:webHidden/>
          </w:rPr>
          <w:instrText xml:space="preserve"> PAGEREF _Toc138629342 \h </w:instrText>
        </w:r>
        <w:r>
          <w:rPr>
            <w:noProof/>
            <w:webHidden/>
          </w:rPr>
        </w:r>
        <w:r>
          <w:rPr>
            <w:noProof/>
            <w:webHidden/>
          </w:rPr>
          <w:fldChar w:fldCharType="separate"/>
        </w:r>
        <w:r>
          <w:rPr>
            <w:noProof/>
            <w:webHidden/>
          </w:rPr>
          <w:t>33</w:t>
        </w:r>
        <w:r>
          <w:rPr>
            <w:noProof/>
            <w:webHidden/>
          </w:rPr>
          <w:fldChar w:fldCharType="end"/>
        </w:r>
      </w:hyperlink>
    </w:p>
    <w:p w14:paraId="07645342" w14:textId="0B1FBAB5"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43" w:history="1">
        <w:r w:rsidRPr="008914DF">
          <w:rPr>
            <w:rStyle w:val="Hyperlink"/>
            <w:iCs/>
          </w:rPr>
          <w:t>5.</w:t>
        </w:r>
        <w:r>
          <w:rPr>
            <w:rFonts w:asciiTheme="minorHAnsi" w:eastAsiaTheme="minorEastAsia" w:hAnsiTheme="minorHAnsi" w:cstheme="minorBidi"/>
            <w:b w:val="0"/>
            <w:bCs w:val="0"/>
            <w:caps w:val="0"/>
            <w:kern w:val="2"/>
            <w14:ligatures w14:val="standardContextual"/>
          </w:rPr>
          <w:tab/>
        </w:r>
        <w:r w:rsidRPr="008914DF">
          <w:rPr>
            <w:rStyle w:val="Hyperlink"/>
            <w:iCs/>
          </w:rPr>
          <w:t>INTERFACE DE CONTROLE</w:t>
        </w:r>
        <w:r>
          <w:rPr>
            <w:webHidden/>
          </w:rPr>
          <w:tab/>
        </w:r>
        <w:r>
          <w:rPr>
            <w:webHidden/>
          </w:rPr>
          <w:fldChar w:fldCharType="begin"/>
        </w:r>
        <w:r>
          <w:rPr>
            <w:webHidden/>
          </w:rPr>
          <w:instrText xml:space="preserve"> PAGEREF _Toc138629343 \h </w:instrText>
        </w:r>
        <w:r>
          <w:rPr>
            <w:webHidden/>
          </w:rPr>
        </w:r>
        <w:r>
          <w:rPr>
            <w:webHidden/>
          </w:rPr>
          <w:fldChar w:fldCharType="separate"/>
        </w:r>
        <w:r>
          <w:rPr>
            <w:webHidden/>
          </w:rPr>
          <w:t>37</w:t>
        </w:r>
        <w:r>
          <w:rPr>
            <w:webHidden/>
          </w:rPr>
          <w:fldChar w:fldCharType="end"/>
        </w:r>
      </w:hyperlink>
    </w:p>
    <w:p w14:paraId="2EDAC127" w14:textId="54D50360"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44" w:history="1">
        <w:r w:rsidRPr="008914DF">
          <w:rPr>
            <w:rStyle w:val="Hyperlink"/>
            <w:iCs/>
          </w:rPr>
          <w:t>6.</w:t>
        </w:r>
        <w:r>
          <w:rPr>
            <w:rFonts w:asciiTheme="minorHAnsi" w:eastAsiaTheme="minorEastAsia" w:hAnsiTheme="minorHAnsi" w:cstheme="minorBidi"/>
            <w:b w:val="0"/>
            <w:bCs w:val="0"/>
            <w:caps w:val="0"/>
            <w:kern w:val="2"/>
            <w14:ligatures w14:val="standardContextual"/>
          </w:rPr>
          <w:tab/>
        </w:r>
        <w:r w:rsidRPr="008914DF">
          <w:rPr>
            <w:rStyle w:val="Hyperlink"/>
          </w:rPr>
          <w:t xml:space="preserve"> Resultados</w:t>
        </w:r>
        <w:r>
          <w:rPr>
            <w:webHidden/>
          </w:rPr>
          <w:tab/>
        </w:r>
        <w:r>
          <w:rPr>
            <w:webHidden/>
          </w:rPr>
          <w:fldChar w:fldCharType="begin"/>
        </w:r>
        <w:r>
          <w:rPr>
            <w:webHidden/>
          </w:rPr>
          <w:instrText xml:space="preserve"> PAGEREF _Toc138629344 \h </w:instrText>
        </w:r>
        <w:r>
          <w:rPr>
            <w:webHidden/>
          </w:rPr>
        </w:r>
        <w:r>
          <w:rPr>
            <w:webHidden/>
          </w:rPr>
          <w:fldChar w:fldCharType="separate"/>
        </w:r>
        <w:r>
          <w:rPr>
            <w:webHidden/>
          </w:rPr>
          <w:t>38</w:t>
        </w:r>
        <w:r>
          <w:rPr>
            <w:webHidden/>
          </w:rPr>
          <w:fldChar w:fldCharType="end"/>
        </w:r>
      </w:hyperlink>
    </w:p>
    <w:p w14:paraId="1930B529" w14:textId="65C99A60"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45" w:history="1">
        <w:r w:rsidRPr="008914DF">
          <w:rPr>
            <w:rStyle w:val="Hyperlink"/>
          </w:rPr>
          <w:t>7.</w:t>
        </w:r>
        <w:r>
          <w:rPr>
            <w:rFonts w:asciiTheme="minorHAnsi" w:eastAsiaTheme="minorEastAsia" w:hAnsiTheme="minorHAnsi" w:cstheme="minorBidi"/>
            <w:b w:val="0"/>
            <w:bCs w:val="0"/>
            <w:caps w:val="0"/>
            <w:kern w:val="2"/>
            <w14:ligatures w14:val="standardContextual"/>
          </w:rPr>
          <w:tab/>
        </w:r>
        <w:r w:rsidRPr="008914DF">
          <w:rPr>
            <w:rStyle w:val="Hyperlink"/>
          </w:rPr>
          <w:t>Discussão</w:t>
        </w:r>
        <w:r>
          <w:rPr>
            <w:webHidden/>
          </w:rPr>
          <w:tab/>
        </w:r>
        <w:r>
          <w:rPr>
            <w:webHidden/>
          </w:rPr>
          <w:fldChar w:fldCharType="begin"/>
        </w:r>
        <w:r>
          <w:rPr>
            <w:webHidden/>
          </w:rPr>
          <w:instrText xml:space="preserve"> PAGEREF _Toc138629345 \h </w:instrText>
        </w:r>
        <w:r>
          <w:rPr>
            <w:webHidden/>
          </w:rPr>
        </w:r>
        <w:r>
          <w:rPr>
            <w:webHidden/>
          </w:rPr>
          <w:fldChar w:fldCharType="separate"/>
        </w:r>
        <w:r>
          <w:rPr>
            <w:webHidden/>
          </w:rPr>
          <w:t>39</w:t>
        </w:r>
        <w:r>
          <w:rPr>
            <w:webHidden/>
          </w:rPr>
          <w:fldChar w:fldCharType="end"/>
        </w:r>
      </w:hyperlink>
    </w:p>
    <w:p w14:paraId="7CA29E03" w14:textId="76E78793"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46" w:history="1">
        <w:r w:rsidRPr="008914DF">
          <w:rPr>
            <w:rStyle w:val="Hyperlink"/>
            <w:noProof/>
          </w:rPr>
          <w:t>7.1</w:t>
        </w:r>
        <w:r>
          <w:rPr>
            <w:rFonts w:asciiTheme="minorHAnsi" w:eastAsiaTheme="minorEastAsia" w:hAnsiTheme="minorHAnsi" w:cstheme="minorBidi"/>
            <w:noProof/>
            <w:kern w:val="2"/>
            <w:szCs w:val="22"/>
            <w14:ligatures w14:val="standardContextual"/>
          </w:rPr>
          <w:tab/>
        </w:r>
        <w:r w:rsidRPr="008914DF">
          <w:rPr>
            <w:rStyle w:val="Hyperlink"/>
            <w:noProof/>
          </w:rPr>
          <w:t>Relação entre resultado e hipótese</w:t>
        </w:r>
        <w:r>
          <w:rPr>
            <w:noProof/>
            <w:webHidden/>
          </w:rPr>
          <w:tab/>
        </w:r>
        <w:r>
          <w:rPr>
            <w:noProof/>
            <w:webHidden/>
          </w:rPr>
          <w:fldChar w:fldCharType="begin"/>
        </w:r>
        <w:r>
          <w:rPr>
            <w:noProof/>
            <w:webHidden/>
          </w:rPr>
          <w:instrText xml:space="preserve"> PAGEREF _Toc138629346 \h </w:instrText>
        </w:r>
        <w:r>
          <w:rPr>
            <w:noProof/>
            <w:webHidden/>
          </w:rPr>
        </w:r>
        <w:r>
          <w:rPr>
            <w:noProof/>
            <w:webHidden/>
          </w:rPr>
          <w:fldChar w:fldCharType="separate"/>
        </w:r>
        <w:r>
          <w:rPr>
            <w:noProof/>
            <w:webHidden/>
          </w:rPr>
          <w:t>39</w:t>
        </w:r>
        <w:r>
          <w:rPr>
            <w:noProof/>
            <w:webHidden/>
          </w:rPr>
          <w:fldChar w:fldCharType="end"/>
        </w:r>
      </w:hyperlink>
    </w:p>
    <w:p w14:paraId="0594DB2B" w14:textId="54F5A907"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47" w:history="1">
        <w:r w:rsidRPr="008914DF">
          <w:rPr>
            <w:rStyle w:val="Hyperlink"/>
            <w:noProof/>
          </w:rPr>
          <w:t>7.2</w:t>
        </w:r>
        <w:r>
          <w:rPr>
            <w:rFonts w:asciiTheme="minorHAnsi" w:eastAsiaTheme="minorEastAsia" w:hAnsiTheme="minorHAnsi" w:cstheme="minorBidi"/>
            <w:noProof/>
            <w:kern w:val="2"/>
            <w:szCs w:val="22"/>
            <w14:ligatures w14:val="standardContextual"/>
          </w:rPr>
          <w:tab/>
        </w:r>
        <w:r w:rsidRPr="008914DF">
          <w:rPr>
            <w:rStyle w:val="Hyperlink"/>
            <w:noProof/>
          </w:rPr>
          <w:t>Interpretação dos resultados</w:t>
        </w:r>
        <w:r>
          <w:rPr>
            <w:noProof/>
            <w:webHidden/>
          </w:rPr>
          <w:tab/>
        </w:r>
        <w:r>
          <w:rPr>
            <w:noProof/>
            <w:webHidden/>
          </w:rPr>
          <w:fldChar w:fldCharType="begin"/>
        </w:r>
        <w:r>
          <w:rPr>
            <w:noProof/>
            <w:webHidden/>
          </w:rPr>
          <w:instrText xml:space="preserve"> PAGEREF _Toc138629347 \h </w:instrText>
        </w:r>
        <w:r>
          <w:rPr>
            <w:noProof/>
            <w:webHidden/>
          </w:rPr>
        </w:r>
        <w:r>
          <w:rPr>
            <w:noProof/>
            <w:webHidden/>
          </w:rPr>
          <w:fldChar w:fldCharType="separate"/>
        </w:r>
        <w:r>
          <w:rPr>
            <w:noProof/>
            <w:webHidden/>
          </w:rPr>
          <w:t>39</w:t>
        </w:r>
        <w:r>
          <w:rPr>
            <w:noProof/>
            <w:webHidden/>
          </w:rPr>
          <w:fldChar w:fldCharType="end"/>
        </w:r>
      </w:hyperlink>
    </w:p>
    <w:p w14:paraId="3AA8C0AF" w14:textId="04055109"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48" w:history="1">
        <w:r w:rsidRPr="008914DF">
          <w:rPr>
            <w:rStyle w:val="Hyperlink"/>
            <w:noProof/>
          </w:rPr>
          <w:t>7.3</w:t>
        </w:r>
        <w:r>
          <w:rPr>
            <w:rFonts w:asciiTheme="minorHAnsi" w:eastAsiaTheme="minorEastAsia" w:hAnsiTheme="minorHAnsi" w:cstheme="minorBidi"/>
            <w:noProof/>
            <w:kern w:val="2"/>
            <w:szCs w:val="22"/>
            <w14:ligatures w14:val="standardContextual"/>
          </w:rPr>
          <w:tab/>
        </w:r>
        <w:r w:rsidRPr="008914DF">
          <w:rPr>
            <w:rStyle w:val="Hyperlink"/>
            <w:noProof/>
          </w:rPr>
          <w:t>Inplicações teóricas da pesquisa</w:t>
        </w:r>
        <w:r>
          <w:rPr>
            <w:noProof/>
            <w:webHidden/>
          </w:rPr>
          <w:tab/>
        </w:r>
        <w:r>
          <w:rPr>
            <w:noProof/>
            <w:webHidden/>
          </w:rPr>
          <w:fldChar w:fldCharType="begin"/>
        </w:r>
        <w:r>
          <w:rPr>
            <w:noProof/>
            <w:webHidden/>
          </w:rPr>
          <w:instrText xml:space="preserve"> PAGEREF _Toc138629348 \h </w:instrText>
        </w:r>
        <w:r>
          <w:rPr>
            <w:noProof/>
            <w:webHidden/>
          </w:rPr>
        </w:r>
        <w:r>
          <w:rPr>
            <w:noProof/>
            <w:webHidden/>
          </w:rPr>
          <w:fldChar w:fldCharType="separate"/>
        </w:r>
        <w:r>
          <w:rPr>
            <w:noProof/>
            <w:webHidden/>
          </w:rPr>
          <w:t>39</w:t>
        </w:r>
        <w:r>
          <w:rPr>
            <w:noProof/>
            <w:webHidden/>
          </w:rPr>
          <w:fldChar w:fldCharType="end"/>
        </w:r>
      </w:hyperlink>
    </w:p>
    <w:p w14:paraId="76F4DF06" w14:textId="0565BCE6"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49" w:history="1">
        <w:r w:rsidRPr="008914DF">
          <w:rPr>
            <w:rStyle w:val="Hyperlink"/>
            <w:noProof/>
          </w:rPr>
          <w:t>7.4</w:t>
        </w:r>
        <w:r>
          <w:rPr>
            <w:rFonts w:asciiTheme="minorHAnsi" w:eastAsiaTheme="minorEastAsia" w:hAnsiTheme="minorHAnsi" w:cstheme="minorBidi"/>
            <w:noProof/>
            <w:kern w:val="2"/>
            <w:szCs w:val="22"/>
            <w14:ligatures w14:val="standardContextual"/>
          </w:rPr>
          <w:tab/>
        </w:r>
        <w:r w:rsidRPr="008914DF">
          <w:rPr>
            <w:rStyle w:val="Hyperlink"/>
            <w:noProof/>
          </w:rPr>
          <w:t>Confiança estimada da conclusão</w:t>
        </w:r>
        <w:r>
          <w:rPr>
            <w:noProof/>
            <w:webHidden/>
          </w:rPr>
          <w:tab/>
        </w:r>
        <w:r>
          <w:rPr>
            <w:noProof/>
            <w:webHidden/>
          </w:rPr>
          <w:fldChar w:fldCharType="begin"/>
        </w:r>
        <w:r>
          <w:rPr>
            <w:noProof/>
            <w:webHidden/>
          </w:rPr>
          <w:instrText xml:space="preserve"> PAGEREF _Toc138629349 \h </w:instrText>
        </w:r>
        <w:r>
          <w:rPr>
            <w:noProof/>
            <w:webHidden/>
          </w:rPr>
        </w:r>
        <w:r>
          <w:rPr>
            <w:noProof/>
            <w:webHidden/>
          </w:rPr>
          <w:fldChar w:fldCharType="separate"/>
        </w:r>
        <w:r>
          <w:rPr>
            <w:noProof/>
            <w:webHidden/>
          </w:rPr>
          <w:t>39</w:t>
        </w:r>
        <w:r>
          <w:rPr>
            <w:noProof/>
            <w:webHidden/>
          </w:rPr>
          <w:fldChar w:fldCharType="end"/>
        </w:r>
      </w:hyperlink>
    </w:p>
    <w:p w14:paraId="2B1CE723" w14:textId="1E5C2B57"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50" w:history="1">
        <w:r w:rsidRPr="008914DF">
          <w:rPr>
            <w:rStyle w:val="Hyperlink"/>
            <w:noProof/>
          </w:rPr>
          <w:t>7.5</w:t>
        </w:r>
        <w:r>
          <w:rPr>
            <w:rFonts w:asciiTheme="minorHAnsi" w:eastAsiaTheme="minorEastAsia" w:hAnsiTheme="minorHAnsi" w:cstheme="minorBidi"/>
            <w:noProof/>
            <w:kern w:val="2"/>
            <w:szCs w:val="22"/>
            <w14:ligatures w14:val="standardContextual"/>
          </w:rPr>
          <w:tab/>
        </w:r>
        <w:r w:rsidRPr="008914DF">
          <w:rPr>
            <w:rStyle w:val="Hyperlink"/>
            <w:noProof/>
          </w:rPr>
          <w:t>Restrições de projeto</w:t>
        </w:r>
        <w:r>
          <w:rPr>
            <w:noProof/>
            <w:webHidden/>
          </w:rPr>
          <w:tab/>
        </w:r>
        <w:r>
          <w:rPr>
            <w:noProof/>
            <w:webHidden/>
          </w:rPr>
          <w:fldChar w:fldCharType="begin"/>
        </w:r>
        <w:r>
          <w:rPr>
            <w:noProof/>
            <w:webHidden/>
          </w:rPr>
          <w:instrText xml:space="preserve"> PAGEREF _Toc138629350 \h </w:instrText>
        </w:r>
        <w:r>
          <w:rPr>
            <w:noProof/>
            <w:webHidden/>
          </w:rPr>
        </w:r>
        <w:r>
          <w:rPr>
            <w:noProof/>
            <w:webHidden/>
          </w:rPr>
          <w:fldChar w:fldCharType="separate"/>
        </w:r>
        <w:r>
          <w:rPr>
            <w:noProof/>
            <w:webHidden/>
          </w:rPr>
          <w:t>39</w:t>
        </w:r>
        <w:r>
          <w:rPr>
            <w:noProof/>
            <w:webHidden/>
          </w:rPr>
          <w:fldChar w:fldCharType="end"/>
        </w:r>
      </w:hyperlink>
    </w:p>
    <w:p w14:paraId="0EDBEA3B" w14:textId="0D321346"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51" w:history="1">
        <w:r w:rsidRPr="008914DF">
          <w:rPr>
            <w:rStyle w:val="Hyperlink"/>
            <w:noProof/>
          </w:rPr>
          <w:t>7.6</w:t>
        </w:r>
        <w:r>
          <w:rPr>
            <w:rFonts w:asciiTheme="minorHAnsi" w:eastAsiaTheme="minorEastAsia" w:hAnsiTheme="minorHAnsi" w:cstheme="minorBidi"/>
            <w:noProof/>
            <w:kern w:val="2"/>
            <w:szCs w:val="22"/>
            <w14:ligatures w14:val="standardContextual"/>
          </w:rPr>
          <w:tab/>
        </w:r>
        <w:r w:rsidRPr="008914DF">
          <w:rPr>
            <w:rStyle w:val="Hyperlink"/>
            <w:noProof/>
          </w:rPr>
          <w:t>Recomendações para pesquisas futuras</w:t>
        </w:r>
        <w:r>
          <w:rPr>
            <w:noProof/>
            <w:webHidden/>
          </w:rPr>
          <w:tab/>
        </w:r>
        <w:r>
          <w:rPr>
            <w:noProof/>
            <w:webHidden/>
          </w:rPr>
          <w:fldChar w:fldCharType="begin"/>
        </w:r>
        <w:r>
          <w:rPr>
            <w:noProof/>
            <w:webHidden/>
          </w:rPr>
          <w:instrText xml:space="preserve"> PAGEREF _Toc138629351 \h </w:instrText>
        </w:r>
        <w:r>
          <w:rPr>
            <w:noProof/>
            <w:webHidden/>
          </w:rPr>
        </w:r>
        <w:r>
          <w:rPr>
            <w:noProof/>
            <w:webHidden/>
          </w:rPr>
          <w:fldChar w:fldCharType="separate"/>
        </w:r>
        <w:r>
          <w:rPr>
            <w:noProof/>
            <w:webHidden/>
          </w:rPr>
          <w:t>39</w:t>
        </w:r>
        <w:r>
          <w:rPr>
            <w:noProof/>
            <w:webHidden/>
          </w:rPr>
          <w:fldChar w:fldCharType="end"/>
        </w:r>
      </w:hyperlink>
    </w:p>
    <w:p w14:paraId="25B59BF9" w14:textId="7F981CE9"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52" w:history="1">
        <w:r w:rsidRPr="008914DF">
          <w:rPr>
            <w:rStyle w:val="Hyperlink"/>
          </w:rPr>
          <w:t>Conclusão</w:t>
        </w:r>
        <w:r>
          <w:rPr>
            <w:webHidden/>
          </w:rPr>
          <w:tab/>
        </w:r>
        <w:r>
          <w:rPr>
            <w:webHidden/>
          </w:rPr>
          <w:tab/>
        </w:r>
        <w:r>
          <w:rPr>
            <w:webHidden/>
          </w:rPr>
          <w:fldChar w:fldCharType="begin"/>
        </w:r>
        <w:r>
          <w:rPr>
            <w:webHidden/>
          </w:rPr>
          <w:instrText xml:space="preserve"> PAGEREF _Toc138629352 \h </w:instrText>
        </w:r>
        <w:r>
          <w:rPr>
            <w:webHidden/>
          </w:rPr>
        </w:r>
        <w:r>
          <w:rPr>
            <w:webHidden/>
          </w:rPr>
          <w:fldChar w:fldCharType="separate"/>
        </w:r>
        <w:r>
          <w:rPr>
            <w:webHidden/>
          </w:rPr>
          <w:t>40</w:t>
        </w:r>
        <w:r>
          <w:rPr>
            <w:webHidden/>
          </w:rPr>
          <w:fldChar w:fldCharType="end"/>
        </w:r>
      </w:hyperlink>
    </w:p>
    <w:p w14:paraId="432D5E52" w14:textId="588970DB"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53" w:history="1">
        <w:r w:rsidRPr="008914DF">
          <w:rPr>
            <w:rStyle w:val="Hyperlink"/>
          </w:rPr>
          <w:t>BibliografiaS</w:t>
        </w:r>
        <w:r>
          <w:rPr>
            <w:webHidden/>
          </w:rPr>
          <w:tab/>
        </w:r>
        <w:r>
          <w:rPr>
            <w:webHidden/>
          </w:rPr>
          <w:fldChar w:fldCharType="begin"/>
        </w:r>
        <w:r>
          <w:rPr>
            <w:webHidden/>
          </w:rPr>
          <w:instrText xml:space="preserve"> PAGEREF _Toc138629353 \h </w:instrText>
        </w:r>
        <w:r>
          <w:rPr>
            <w:webHidden/>
          </w:rPr>
        </w:r>
        <w:r>
          <w:rPr>
            <w:webHidden/>
          </w:rPr>
          <w:fldChar w:fldCharType="separate"/>
        </w:r>
        <w:r>
          <w:rPr>
            <w:webHidden/>
          </w:rPr>
          <w:t>41</w:t>
        </w:r>
        <w:r>
          <w:rPr>
            <w:webHidden/>
          </w:rPr>
          <w:fldChar w:fldCharType="end"/>
        </w:r>
      </w:hyperlink>
    </w:p>
    <w:p w14:paraId="3E8858D7" w14:textId="469A8A1C"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54" w:history="1">
        <w:r w:rsidRPr="008914DF">
          <w:rPr>
            <w:rStyle w:val="Hyperlink"/>
            <w:noProof/>
          </w:rPr>
          <w:t>7.7</w:t>
        </w:r>
        <w:r>
          <w:rPr>
            <w:rFonts w:asciiTheme="minorHAnsi" w:eastAsiaTheme="minorEastAsia" w:hAnsiTheme="minorHAnsi" w:cstheme="minorBidi"/>
            <w:noProof/>
            <w:kern w:val="2"/>
            <w:szCs w:val="22"/>
            <w14:ligatures w14:val="standardContextual"/>
          </w:rPr>
          <w:tab/>
        </w:r>
        <w:r w:rsidRPr="008914DF">
          <w:rPr>
            <w:rStyle w:val="Hyperlink"/>
            <w:noProof/>
          </w:rPr>
          <w:t>Introdução</w:t>
        </w:r>
        <w:r>
          <w:rPr>
            <w:noProof/>
            <w:webHidden/>
          </w:rPr>
          <w:tab/>
        </w:r>
        <w:r>
          <w:rPr>
            <w:noProof/>
            <w:webHidden/>
          </w:rPr>
          <w:fldChar w:fldCharType="begin"/>
        </w:r>
        <w:r>
          <w:rPr>
            <w:noProof/>
            <w:webHidden/>
          </w:rPr>
          <w:instrText xml:space="preserve"> PAGEREF _Toc138629354 \h </w:instrText>
        </w:r>
        <w:r>
          <w:rPr>
            <w:noProof/>
            <w:webHidden/>
          </w:rPr>
        </w:r>
        <w:r>
          <w:rPr>
            <w:noProof/>
            <w:webHidden/>
          </w:rPr>
          <w:fldChar w:fldCharType="separate"/>
        </w:r>
        <w:r>
          <w:rPr>
            <w:noProof/>
            <w:webHidden/>
          </w:rPr>
          <w:t>41</w:t>
        </w:r>
        <w:r>
          <w:rPr>
            <w:noProof/>
            <w:webHidden/>
          </w:rPr>
          <w:fldChar w:fldCharType="end"/>
        </w:r>
      </w:hyperlink>
    </w:p>
    <w:p w14:paraId="0FC4FCE9" w14:textId="2B4FD3E5" w:rsidR="001D5784" w:rsidRDefault="001D5784">
      <w:pPr>
        <w:pStyle w:val="Sumrio2"/>
        <w:tabs>
          <w:tab w:val="left" w:pos="960"/>
          <w:tab w:val="right" w:leader="dot" w:pos="9061"/>
        </w:tabs>
        <w:rPr>
          <w:rFonts w:asciiTheme="minorHAnsi" w:eastAsiaTheme="minorEastAsia" w:hAnsiTheme="minorHAnsi" w:cstheme="minorBidi"/>
          <w:noProof/>
          <w:kern w:val="2"/>
          <w:szCs w:val="22"/>
          <w14:ligatures w14:val="standardContextual"/>
        </w:rPr>
      </w:pPr>
      <w:hyperlink w:anchor="_Toc138629355" w:history="1">
        <w:r w:rsidRPr="008914DF">
          <w:rPr>
            <w:rStyle w:val="Hyperlink"/>
            <w:noProof/>
          </w:rPr>
          <w:t>7.8</w:t>
        </w:r>
        <w:r>
          <w:rPr>
            <w:rFonts w:asciiTheme="minorHAnsi" w:eastAsiaTheme="minorEastAsia" w:hAnsiTheme="minorHAnsi" w:cstheme="minorBidi"/>
            <w:noProof/>
            <w:kern w:val="2"/>
            <w:szCs w:val="22"/>
            <w14:ligatures w14:val="standardContextual"/>
          </w:rPr>
          <w:tab/>
        </w:r>
        <w:r w:rsidRPr="008914DF">
          <w:rPr>
            <w:rStyle w:val="Hyperlink"/>
            <w:noProof/>
            <w:shd w:val="clear" w:color="auto" w:fill="FFFFFF"/>
          </w:rPr>
          <w:t>Revisão bibliográfica</w:t>
        </w:r>
        <w:r>
          <w:rPr>
            <w:noProof/>
            <w:webHidden/>
          </w:rPr>
          <w:tab/>
        </w:r>
        <w:r>
          <w:rPr>
            <w:noProof/>
            <w:webHidden/>
          </w:rPr>
          <w:fldChar w:fldCharType="begin"/>
        </w:r>
        <w:r>
          <w:rPr>
            <w:noProof/>
            <w:webHidden/>
          </w:rPr>
          <w:instrText xml:space="preserve"> PAGEREF _Toc138629355 \h </w:instrText>
        </w:r>
        <w:r>
          <w:rPr>
            <w:noProof/>
            <w:webHidden/>
          </w:rPr>
        </w:r>
        <w:r>
          <w:rPr>
            <w:noProof/>
            <w:webHidden/>
          </w:rPr>
          <w:fldChar w:fldCharType="separate"/>
        </w:r>
        <w:r>
          <w:rPr>
            <w:noProof/>
            <w:webHidden/>
          </w:rPr>
          <w:t>42</w:t>
        </w:r>
        <w:r>
          <w:rPr>
            <w:noProof/>
            <w:webHidden/>
          </w:rPr>
          <w:fldChar w:fldCharType="end"/>
        </w:r>
      </w:hyperlink>
    </w:p>
    <w:p w14:paraId="13273117" w14:textId="099A108E"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56" w:history="1">
        <w:r w:rsidRPr="008914DF">
          <w:rPr>
            <w:rStyle w:val="Hyperlink"/>
            <w:lang w:eastAsia="en-US"/>
          </w:rPr>
          <w:t>ANEXO</w:t>
        </w:r>
        <w:r>
          <w:rPr>
            <w:webHidden/>
          </w:rPr>
          <w:tab/>
        </w:r>
        <w:r>
          <w:rPr>
            <w:webHidden/>
          </w:rPr>
          <w:tab/>
        </w:r>
        <w:r>
          <w:rPr>
            <w:webHidden/>
          </w:rPr>
          <w:fldChar w:fldCharType="begin"/>
        </w:r>
        <w:r>
          <w:rPr>
            <w:webHidden/>
          </w:rPr>
          <w:instrText xml:space="preserve"> PAGEREF _Toc138629356 \h </w:instrText>
        </w:r>
        <w:r>
          <w:rPr>
            <w:webHidden/>
          </w:rPr>
        </w:r>
        <w:r>
          <w:rPr>
            <w:webHidden/>
          </w:rPr>
          <w:fldChar w:fldCharType="separate"/>
        </w:r>
        <w:r>
          <w:rPr>
            <w:webHidden/>
          </w:rPr>
          <w:t>46</w:t>
        </w:r>
        <w:r>
          <w:rPr>
            <w:webHidden/>
          </w:rPr>
          <w:fldChar w:fldCharType="end"/>
        </w:r>
      </w:hyperlink>
    </w:p>
    <w:p w14:paraId="61930CE8" w14:textId="7679DF70" w:rsidR="001D5784" w:rsidRDefault="001D5784">
      <w:pPr>
        <w:pStyle w:val="Sumrio1"/>
        <w:rPr>
          <w:rFonts w:asciiTheme="minorHAnsi" w:eastAsiaTheme="minorEastAsia" w:hAnsiTheme="minorHAnsi" w:cstheme="minorBidi"/>
          <w:b w:val="0"/>
          <w:bCs w:val="0"/>
          <w:caps w:val="0"/>
          <w:kern w:val="2"/>
          <w14:ligatures w14:val="standardContextual"/>
        </w:rPr>
      </w:pPr>
      <w:hyperlink w:anchor="_Toc138629357" w:history="1">
        <w:r w:rsidRPr="008914DF">
          <w:rPr>
            <w:rStyle w:val="Hyperlink"/>
          </w:rPr>
          <w:t>aPÊNDICE</w:t>
        </w:r>
        <w:r>
          <w:rPr>
            <w:webHidden/>
          </w:rPr>
          <w:tab/>
        </w:r>
        <w:r>
          <w:rPr>
            <w:webHidden/>
          </w:rPr>
          <w:tab/>
        </w:r>
        <w:r>
          <w:rPr>
            <w:webHidden/>
          </w:rPr>
          <w:fldChar w:fldCharType="begin"/>
        </w:r>
        <w:r>
          <w:rPr>
            <w:webHidden/>
          </w:rPr>
          <w:instrText xml:space="preserve"> PAGEREF _Toc138629357 \h </w:instrText>
        </w:r>
        <w:r>
          <w:rPr>
            <w:webHidden/>
          </w:rPr>
        </w:r>
        <w:r>
          <w:rPr>
            <w:webHidden/>
          </w:rPr>
          <w:fldChar w:fldCharType="separate"/>
        </w:r>
        <w:r>
          <w:rPr>
            <w:webHidden/>
          </w:rPr>
          <w:t>47</w:t>
        </w:r>
        <w:r>
          <w:rPr>
            <w:webHidden/>
          </w:rPr>
          <w:fldChar w:fldCharType="end"/>
        </w:r>
      </w:hyperlink>
    </w:p>
    <w:p w14:paraId="4730CAE0" w14:textId="6162FA0B" w:rsidR="00673237" w:rsidRPr="001718CB" w:rsidRDefault="00A07127" w:rsidP="001718CB">
      <w:pPr>
        <w:pStyle w:val="Sumrio3"/>
        <w:tabs>
          <w:tab w:val="left" w:pos="960"/>
          <w:tab w:val="right" w:leader="dot" w:pos="9061"/>
        </w:tabs>
        <w:rPr>
          <w:noProof/>
        </w:rPr>
      </w:pPr>
      <w:r w:rsidRPr="001718CB">
        <w:rPr>
          <w:noProof/>
        </w:rPr>
        <w:fldChar w:fldCharType="end"/>
      </w:r>
      <w:r w:rsidR="00457C7F" w:rsidRPr="001718CB">
        <w:rPr>
          <w:noProof/>
          <w:sz w:val="28"/>
          <w:szCs w:val="28"/>
          <w:lang w:eastAsia="en-US"/>
        </w:rPr>
        <w:t xml:space="preserve"> </w:t>
      </w:r>
    </w:p>
    <w:p w14:paraId="7E8C90ED" w14:textId="77777777" w:rsidR="006C4225" w:rsidRPr="001718CB" w:rsidRDefault="006C4225" w:rsidP="006C4225">
      <w:pPr>
        <w:pStyle w:val="Corpodetexto2"/>
        <w:spacing w:line="240" w:lineRule="auto"/>
        <w:rPr>
          <w:sz w:val="22"/>
          <w:szCs w:val="22"/>
        </w:rPr>
        <w:sectPr w:rsidR="006C4225" w:rsidRPr="001718CB" w:rsidSect="00D938DD">
          <w:headerReference w:type="default" r:id="rId8"/>
          <w:pgSz w:w="11906" w:h="16838"/>
          <w:pgMar w:top="1701" w:right="1134" w:bottom="1134" w:left="1701" w:header="1134" w:footer="709" w:gutter="0"/>
          <w:pgNumType w:start="0"/>
          <w:cols w:space="708"/>
          <w:docGrid w:linePitch="360"/>
        </w:sectPr>
      </w:pPr>
    </w:p>
    <w:p w14:paraId="71A0CF0D" w14:textId="4CE59FA3" w:rsidR="000372AC" w:rsidRDefault="00000000" w:rsidP="001718CB">
      <w:pPr>
        <w:pStyle w:val="Ttulo1"/>
        <w:pageBreakBefore/>
        <w:ind w:left="357" w:hanging="357"/>
      </w:pPr>
      <w:bookmarkStart w:id="0" w:name="_Toc138629315"/>
      <w:r>
        <w:rPr>
          <w:noProof/>
        </w:rPr>
        <w:lastRenderedPageBreak/>
        <w:pict w14:anchorId="32F25D49">
          <v:shapetype id="_x0000_t202" coordsize="21600,21600" o:spt="202" path="m,l,21600r21600,l21600,xe">
            <v:stroke joinstyle="miter"/>
            <v:path gradientshapeok="t" o:connecttype="rect"/>
          </v:shapetype>
          <v:shape id="Text Box 198" o:spid="_x0000_s2063" type="#_x0000_t202" style="position:absolute;left:0;text-align:left;margin-left:414pt;margin-top:-575.55pt;width:63pt;height:54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QE5QEAALk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" stroked="f">
            <v:textbox style="mso-next-textbox:#Text Box 198" inset="0,0,0,0">
              <w:txbxContent>
                <w:p w14:paraId="1594D8F0" w14:textId="77777777" w:rsidR="00F022AC" w:rsidRDefault="00F022AC" w:rsidP="00452560"/>
              </w:txbxContent>
            </v:textbox>
            <w10:anchorlock/>
          </v:shape>
        </w:pict>
      </w:r>
      <w:bookmarkStart w:id="1" w:name="_Toc240358182"/>
      <w:bookmarkStart w:id="2" w:name="_Toc240369780"/>
      <w:r w:rsidR="0036351E" w:rsidRPr="002D4FEB">
        <w:t>Introdução</w:t>
      </w:r>
      <w:bookmarkEnd w:id="0"/>
      <w:bookmarkEnd w:id="1"/>
      <w:bookmarkEnd w:id="2"/>
    </w:p>
    <w:p w14:paraId="413428C6" w14:textId="77777777" w:rsidR="00E2439E" w:rsidRDefault="00DE1B6B" w:rsidP="00DF58E1">
      <w:pPr>
        <w:pStyle w:val="Ttulo2"/>
      </w:pPr>
      <w:bookmarkStart w:id="3" w:name="_Toc138629316"/>
      <w:r>
        <w:t>Aspectos gerais</w:t>
      </w:r>
      <w:bookmarkEnd w:id="3"/>
      <w:r>
        <w:t xml:space="preserve"> </w:t>
      </w:r>
    </w:p>
    <w:p w14:paraId="090D01EF" w14:textId="77777777" w:rsidR="00E2439E" w:rsidRDefault="00E2439E" w:rsidP="005D53CA">
      <w:pPr>
        <w:ind w:firstLine="578"/>
      </w:pPr>
      <w:r>
        <w:t>Precedendo a era heliocentrista, baseados nos fortes argumentos propostos por Aristóteles</w:t>
      </w:r>
      <w:r w:rsidRPr="00E2439E">
        <w:t xml:space="preserve"> </w:t>
      </w:r>
      <w:r>
        <w:t>(</w:t>
      </w:r>
      <w:r w:rsidRPr="00E2439E">
        <w:t xml:space="preserve">384 a.C. </w:t>
      </w:r>
      <w:r>
        <w:t xml:space="preserve">a </w:t>
      </w:r>
      <w:r w:rsidRPr="00E2439E">
        <w:t>322 a.C</w:t>
      </w:r>
      <w:r>
        <w:t>.</w:t>
      </w:r>
      <w:r w:rsidRPr="00E2439E">
        <w:t>)</w:t>
      </w:r>
      <w:r>
        <w:t xml:space="preserve"> e Ptolomeu (</w:t>
      </w:r>
      <w:r w:rsidRPr="00E2439E">
        <w:t>90</w:t>
      </w:r>
      <w:r>
        <w:t xml:space="preserve"> d.C.</w:t>
      </w:r>
      <w:r w:rsidRPr="00E2439E">
        <w:t xml:space="preserve"> – 168</w:t>
      </w:r>
      <w:r>
        <w:t xml:space="preserve"> d.C.) de que a Terra era o centro do universo, adotou-se a visão geocentrista do mundo. Não é descabível pensar na terra ocupando o centro do universo e todos os astros girando em</w:t>
      </w:r>
      <w:r w:rsidR="00214B6E">
        <w:t xml:space="preserve"> seu</w:t>
      </w:r>
      <w:r>
        <w:t xml:space="preserve"> torno quando leis fundamentais da natureza ainda eram desconhecidas e as teorias eram </w:t>
      </w:r>
      <w:r w:rsidR="00ED67CF">
        <w:t>obtidas</w:t>
      </w:r>
      <w:r>
        <w:t xml:space="preserve"> </w:t>
      </w:r>
      <w:r w:rsidR="00ED67CF">
        <w:t xml:space="preserve">com </w:t>
      </w:r>
      <w:r>
        <w:t>base</w:t>
      </w:r>
      <w:r w:rsidR="00ED67CF">
        <w:t>s</w:t>
      </w:r>
      <w:r>
        <w:t xml:space="preserve"> experimenta</w:t>
      </w:r>
      <w:r w:rsidR="00ED67CF">
        <w:t>is e</w:t>
      </w:r>
      <w:r w:rsidR="00214B6E">
        <w:t xml:space="preserve"> através da pura observação, somados a r</w:t>
      </w:r>
      <w:r w:rsidR="00ED67CF">
        <w:t>ecursos muito limitados</w:t>
      </w:r>
      <w:r>
        <w:t xml:space="preserve">. </w:t>
      </w:r>
    </w:p>
    <w:p w14:paraId="530FE4AC" w14:textId="01CEA706" w:rsidR="00214B6E" w:rsidRDefault="00E2439E" w:rsidP="00542EB1">
      <w:pPr>
        <w:ind w:firstLine="578"/>
      </w:pPr>
      <w:r>
        <w:t>No entanto, rompendo tais ideologias e indo contra a verdade adotada</w:t>
      </w:r>
      <w:r w:rsidR="00214B6E">
        <w:t xml:space="preserve"> na época</w:t>
      </w:r>
      <w:r>
        <w:t>, N</w:t>
      </w:r>
      <w:r w:rsidR="0013317C">
        <w:t>icolau Copérnico (</w:t>
      </w:r>
      <w:r w:rsidR="0013317C" w:rsidRPr="0013317C">
        <w:t>1473-1543</w:t>
      </w:r>
      <w:r w:rsidR="0013317C">
        <w:t>)</w:t>
      </w:r>
      <w:r>
        <w:t>, n</w:t>
      </w:r>
      <w:r w:rsidR="0013317C">
        <w:t xml:space="preserve">o ano de 1543, </w:t>
      </w:r>
      <w:r>
        <w:t>já em seu leito</w:t>
      </w:r>
      <w:r w:rsidR="005921AA">
        <w:t xml:space="preserve"> de morte, </w:t>
      </w:r>
      <w:r>
        <w:t>publicou</w:t>
      </w:r>
      <w:r w:rsidR="0013317C">
        <w:t xml:space="preserve"> </w:t>
      </w:r>
      <w:r>
        <w:t>um</w:t>
      </w:r>
      <w:r w:rsidR="0013317C">
        <w:t>a obra “</w:t>
      </w:r>
      <w:r w:rsidR="0013317C" w:rsidRPr="0013317C">
        <w:t>Da revolução de esferas celestes</w:t>
      </w:r>
      <w:r w:rsidR="0013317C">
        <w:t>”, tradução livre para o português de “</w:t>
      </w:r>
      <w:r w:rsidR="0013317C" w:rsidRPr="0013317C">
        <w:rPr>
          <w:i/>
          <w:iCs/>
        </w:rPr>
        <w:t xml:space="preserve">De </w:t>
      </w:r>
      <w:proofErr w:type="spellStart"/>
      <w:r w:rsidR="0013317C" w:rsidRPr="0013317C">
        <w:rPr>
          <w:i/>
          <w:iCs/>
        </w:rPr>
        <w:t>Revolutionibus</w:t>
      </w:r>
      <w:proofErr w:type="spellEnd"/>
      <w:r w:rsidR="0013317C" w:rsidRPr="0013317C">
        <w:rPr>
          <w:i/>
          <w:iCs/>
        </w:rPr>
        <w:t xml:space="preserve"> </w:t>
      </w:r>
      <w:proofErr w:type="spellStart"/>
      <w:r w:rsidR="0013317C" w:rsidRPr="0013317C">
        <w:rPr>
          <w:i/>
          <w:iCs/>
        </w:rPr>
        <w:t>Orbium</w:t>
      </w:r>
      <w:proofErr w:type="spellEnd"/>
      <w:r w:rsidR="0013317C" w:rsidRPr="0013317C">
        <w:rPr>
          <w:i/>
          <w:iCs/>
        </w:rPr>
        <w:t xml:space="preserve"> </w:t>
      </w:r>
      <w:proofErr w:type="spellStart"/>
      <w:r w:rsidR="0013317C" w:rsidRPr="0013317C">
        <w:rPr>
          <w:i/>
          <w:iCs/>
        </w:rPr>
        <w:t>Coelestium</w:t>
      </w:r>
      <w:proofErr w:type="spellEnd"/>
      <w:r w:rsidR="0013317C">
        <w:t xml:space="preserve">”, um livro que continha todos os anos de pesquisa de Copérnico </w:t>
      </w:r>
      <w:r w:rsidR="00C31F94">
        <w:t>acerca</w:t>
      </w:r>
      <w:r w:rsidR="0013317C">
        <w:t xml:space="preserve"> do movimento do sol e os demais corpos celestes conhecidos na época</w:t>
      </w:r>
      <w:r>
        <w:t xml:space="preserve"> com forte embasamento matemático</w:t>
      </w:r>
      <w:r w:rsidR="0013317C">
        <w:t xml:space="preserve">. </w:t>
      </w:r>
      <w:r w:rsidR="00214B6E">
        <w:t>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w:t>
      </w:r>
      <w:r w:rsidR="00214B6E" w:rsidRPr="00283D18">
        <w:t>inclinação anual de seu eixo</w:t>
      </w:r>
      <w:r w:rsidR="00214B6E">
        <w:t xml:space="preserve">). </w:t>
      </w:r>
      <w:r w:rsidR="0013317C">
        <w:t xml:space="preserve">Tal livro gerou uma verdadeira revolução na maneira como o mundo era visto na época e foi o responsável por posteriormente derrubar por terra as teorias </w:t>
      </w:r>
      <w:proofErr w:type="spellStart"/>
      <w:r w:rsidR="0013317C">
        <w:t>Geocentristas</w:t>
      </w:r>
      <w:proofErr w:type="spellEnd"/>
      <w:r w:rsidR="0013317C">
        <w:t xml:space="preserve"> vigentes na época</w:t>
      </w:r>
      <w:r w:rsidR="0025733B">
        <w:t xml:space="preserve"> (</w:t>
      </w:r>
      <w:r w:rsidR="0025733B" w:rsidRPr="007E4509">
        <w:t>COPÉRNICO</w:t>
      </w:r>
      <w:r w:rsidR="0025733B">
        <w:t>, 2003)</w:t>
      </w:r>
      <w:r w:rsidR="0013317C">
        <w:t xml:space="preserve">. </w:t>
      </w:r>
    </w:p>
    <w:p w14:paraId="23C472D4" w14:textId="5599CB68" w:rsidR="008B0BD4" w:rsidRDefault="0013317C" w:rsidP="00542EB1">
      <w:pPr>
        <w:ind w:firstLine="578"/>
      </w:pPr>
      <w:r>
        <w:t>Servindo de inspiração para outros grandes nomes da física</w:t>
      </w:r>
      <w:r w:rsidR="005921AA">
        <w:t xml:space="preserve">, como </w:t>
      </w:r>
      <w:r w:rsidR="00F61BCD" w:rsidRPr="00F61BCD">
        <w:t>Johannes Kepler</w:t>
      </w:r>
      <w:r w:rsidR="00F61BCD">
        <w:t xml:space="preserve"> </w:t>
      </w:r>
      <w:r w:rsidR="005921AA">
        <w:t>(</w:t>
      </w:r>
      <w:r w:rsidR="00F61BCD" w:rsidRPr="00F61BCD">
        <w:t>1571</w:t>
      </w:r>
      <w:r w:rsidR="00F61BCD">
        <w:t xml:space="preserve"> - </w:t>
      </w:r>
      <w:r w:rsidR="00F61BCD" w:rsidRPr="00F61BCD">
        <w:t>1630</w:t>
      </w:r>
      <w:r w:rsidR="005921AA">
        <w:t>)</w:t>
      </w:r>
      <w:r w:rsidR="00F61BCD">
        <w:t xml:space="preserve"> que em seu livro “</w:t>
      </w:r>
      <w:r w:rsidR="00F61BCD" w:rsidRPr="00F61BCD">
        <w:t>Astronomia Nova</w:t>
      </w:r>
      <w:r w:rsidR="00F61BCD">
        <w:t>” publicado em 1610</w:t>
      </w:r>
      <w:r w:rsidR="005921AA">
        <w:t>,</w:t>
      </w:r>
      <w:r w:rsidR="00F61BCD">
        <w:t xml:space="preserve"> apresentava as suas duas primeiras leis </w:t>
      </w:r>
      <w:r w:rsidR="009752B9">
        <w:t>acerca</w:t>
      </w:r>
      <w:r w:rsidR="00F61BCD">
        <w:t xml:space="preserve"> do movimento dos planetas ao redor do sol </w:t>
      </w:r>
      <w:r w:rsidR="00B54E7F">
        <w:t>(</w:t>
      </w:r>
      <w:r w:rsidR="00B54E7F" w:rsidRPr="00B54E7F">
        <w:rPr>
          <w:noProof/>
          <w:lang w:eastAsia="en-US"/>
        </w:rPr>
        <w:t>TOSSATO; MARICONDA</w:t>
      </w:r>
      <w:r w:rsidR="00B54E7F">
        <w:rPr>
          <w:noProof/>
          <w:lang w:eastAsia="en-US"/>
        </w:rPr>
        <w:t>, 2010</w:t>
      </w:r>
      <w:r w:rsidR="00B54E7F">
        <w:t xml:space="preserve">) </w:t>
      </w:r>
      <w:r w:rsidR="00F61BCD">
        <w:t>e</w:t>
      </w:r>
      <w:r w:rsidR="005921AA">
        <w:t xml:space="preserve"> </w:t>
      </w:r>
      <w:r w:rsidR="00F61BCD" w:rsidRPr="00F61BCD">
        <w:t xml:space="preserve"> Galileu Galilei (1564 </w:t>
      </w:r>
      <w:r w:rsidR="00F61BCD">
        <w:t xml:space="preserve">– </w:t>
      </w:r>
      <w:r w:rsidR="00F61BCD" w:rsidRPr="00F61BCD">
        <w:t>1642</w:t>
      </w:r>
      <w:r w:rsidR="00F61BCD">
        <w:t xml:space="preserve">)  com seu folheto </w:t>
      </w:r>
      <w:r w:rsidR="00214B6E">
        <w:t>“Mensageiro Sideral”,</w:t>
      </w:r>
      <w:r w:rsidR="00214B6E" w:rsidRPr="00214B6E">
        <w:t xml:space="preserve"> </w:t>
      </w:r>
      <w:r w:rsidR="00214B6E">
        <w:t xml:space="preserve">tradução livre de </w:t>
      </w:r>
      <w:r w:rsidR="00F61BCD">
        <w:t>“</w:t>
      </w:r>
      <w:proofErr w:type="spellStart"/>
      <w:r w:rsidR="00F61BCD" w:rsidRPr="00F61BCD">
        <w:rPr>
          <w:i/>
          <w:iCs/>
        </w:rPr>
        <w:t>Sidereus</w:t>
      </w:r>
      <w:proofErr w:type="spellEnd"/>
      <w:r w:rsidR="00F61BCD" w:rsidRPr="00F61BCD">
        <w:rPr>
          <w:i/>
          <w:iCs/>
        </w:rPr>
        <w:t xml:space="preserve"> </w:t>
      </w:r>
      <w:proofErr w:type="spellStart"/>
      <w:r w:rsidR="00F61BCD" w:rsidRPr="00F61BCD">
        <w:rPr>
          <w:i/>
          <w:iCs/>
        </w:rPr>
        <w:t>Nuncius</w:t>
      </w:r>
      <w:proofErr w:type="spellEnd"/>
      <w:r w:rsidR="00F61BCD">
        <w:t>”</w:t>
      </w:r>
      <w:r w:rsidR="00214B6E">
        <w:t xml:space="preserve">, </w:t>
      </w:r>
      <w:r w:rsidR="008B0BD4">
        <w:t>publicado em 1610 que</w:t>
      </w:r>
      <w:r w:rsidR="00F61BCD">
        <w:t xml:space="preserve"> </w:t>
      </w:r>
      <w:r w:rsidR="008B0BD4">
        <w:t xml:space="preserve">apresentou observações feitas do espaço através de telescópios desenvolvidos pelo próprio Galileu, trazendo novos fatos acerca do </w:t>
      </w:r>
      <w:r w:rsidR="0077365F">
        <w:t>que viria ser descoberto como a Via Láctea e o universo, trazendo consigo</w:t>
      </w:r>
      <w:r w:rsidR="008B0BD4">
        <w:t xml:space="preserve"> fortes argumentos que confrontavam o geocentrismo. </w:t>
      </w:r>
    </w:p>
    <w:p w14:paraId="4275E869" w14:textId="77777777" w:rsidR="00ED67CF" w:rsidRDefault="00ED67CF" w:rsidP="00542EB1">
      <w:pPr>
        <w:ind w:firstLine="578"/>
      </w:pPr>
      <w:r>
        <w:t xml:space="preserve">Esses cientistas foram muito importantes nos </w:t>
      </w:r>
      <w:r w:rsidR="0077365F">
        <w:t xml:space="preserve">seus </w:t>
      </w:r>
      <w:r>
        <w:t xml:space="preserve">campos de pesquisa </w:t>
      </w:r>
      <w:r w:rsidR="0077365F">
        <w:t>e</w:t>
      </w:r>
      <w:r>
        <w:t xml:space="preserve"> dedicaram suas vidas</w:t>
      </w:r>
      <w:r w:rsidR="0077365F">
        <w:t>,</w:t>
      </w:r>
      <w:r>
        <w:t xml:space="preserve"> arrisca</w:t>
      </w:r>
      <w:r w:rsidR="0077365F">
        <w:t>ndo</w:t>
      </w:r>
      <w:r>
        <w:t xml:space="preserve">-se para fazer ciência em um tempo que isso não era permitido, pois </w:t>
      </w:r>
      <w:r>
        <w:lastRenderedPageBreak/>
        <w:t xml:space="preserve">iniciaram uma busca por conhecimento nos céus, estudando os astros que nos rodeiam e trazendo informações a cerca deles, que formam a base de tudo que se é aprendido e aceito hoje. </w:t>
      </w:r>
    </w:p>
    <w:p w14:paraId="4061E33B" w14:textId="77777777" w:rsidR="000A38C2" w:rsidRDefault="00ED67CF" w:rsidP="00542EB1">
      <w:pPr>
        <w:ind w:firstLine="578"/>
      </w:pPr>
      <w:r>
        <w:t xml:space="preserve">Com as descobertas do </w:t>
      </w:r>
      <w:r w:rsidR="00120F59">
        <w:t>comportamento</w:t>
      </w:r>
      <w:r>
        <w:t xml:space="preserve"> dos astros, pode-se então compreender suas características de </w:t>
      </w:r>
      <w:r w:rsidR="000A38C2">
        <w:t xml:space="preserve">movimento, traçar trajetórias, calcular suas posições e fazer previsões de posição de cada </w:t>
      </w:r>
      <w:r w:rsidR="00120F59">
        <w:t xml:space="preserve">um </w:t>
      </w:r>
      <w:r w:rsidR="000A38C2">
        <w:t xml:space="preserve">no céu de maneira precisa. </w:t>
      </w:r>
      <w:r w:rsidR="00120F59">
        <w:t>Quando focamos no Sol como nosso astro</w:t>
      </w:r>
      <w:r w:rsidR="0077365F">
        <w:t xml:space="preserve"> de estudo</w:t>
      </w:r>
      <w:r w:rsidR="00120F59">
        <w:t>, tais feitos se tornam ainda mais importantes uma vez que o sol é uma grande fonte de energia</w:t>
      </w:r>
      <w:r w:rsidR="0077365F">
        <w:t xml:space="preserve">, principalmente nos dias de hoje, ao qual somos capazes de aproveitar sua energia, não apenas no âmbito da agricultura ou arquitetura, mas também como uma fonte geradora de energia elétrica inacabável. </w:t>
      </w:r>
      <w:r w:rsidR="00120F59">
        <w:t xml:space="preserve"> </w:t>
      </w:r>
    </w:p>
    <w:p w14:paraId="0657152B" w14:textId="77777777" w:rsidR="00F43B43" w:rsidRDefault="0077365F" w:rsidP="00542EB1">
      <w:pPr>
        <w:ind w:firstLine="578"/>
      </w:pPr>
      <w:r>
        <w:t>Com</w:t>
      </w:r>
      <w:r w:rsidR="004B0B23">
        <w:t xml:space="preserve"> as descobertas feitas por Alexandre Edmond Becquerel em 1839 quando descobriu o efeito fotovoltaico, efeito que transforma a energia dos raios solares em energia elétrica e </w:t>
      </w:r>
      <w:proofErr w:type="spellStart"/>
      <w:r w:rsidR="004B0B23">
        <w:t>Willoughby</w:t>
      </w:r>
      <w:proofErr w:type="spellEnd"/>
      <w:r w:rsidR="004B0B23">
        <w:t xml:space="preserve"> Smith que mais tarde, em 1873 descobriu a fotocondutividade do selênio, que originalmente era um isolante,</w:t>
      </w:r>
      <w:r>
        <w:t xml:space="preserve"> mas</w:t>
      </w:r>
      <w:r w:rsidR="004B0B23">
        <w:t xml:space="preserve"> se comportava como um condutor na presença de raios solares e não apenas conduzia eletricidade como também era capaz de gera-la, teve-se em 1883 a criação da</w:t>
      </w:r>
      <w:r w:rsidR="004B0B23" w:rsidRPr="004B0B23">
        <w:t xml:space="preserve"> primeira célula fotovoltaica por Charles </w:t>
      </w:r>
      <w:proofErr w:type="spellStart"/>
      <w:r w:rsidR="004B0B23" w:rsidRPr="004B0B23">
        <w:t>Fritts</w:t>
      </w:r>
      <w:proofErr w:type="spellEnd"/>
      <w:r>
        <w:t xml:space="preserve"> e e</w:t>
      </w:r>
      <w:r w:rsidR="00F43B43">
        <w:t xml:space="preserve">m 1958, </w:t>
      </w:r>
      <w:r w:rsidR="00F43B43" w:rsidRPr="00F43B43">
        <w:t xml:space="preserve">Russell </w:t>
      </w:r>
      <w:proofErr w:type="spellStart"/>
      <w:r w:rsidR="00F43B43" w:rsidRPr="00F43B43">
        <w:t>Ohl</w:t>
      </w:r>
      <w:proofErr w:type="spellEnd"/>
      <w:r w:rsidR="00F43B43" w:rsidRPr="00F43B43">
        <w:t xml:space="preserve"> </w:t>
      </w:r>
      <w:r w:rsidR="00F43B43">
        <w:t>patenteou o primeiro sistema fotovoltaico, o mais próximo do que temos hoje</w:t>
      </w:r>
      <w:r w:rsidR="003D510E">
        <w:t xml:space="preserve"> (</w:t>
      </w:r>
      <w:r w:rsidR="003D510E" w:rsidRPr="003D510E">
        <w:rPr>
          <w:noProof/>
          <w:lang w:eastAsia="en-US"/>
        </w:rPr>
        <w:t>RICHARDSON,</w:t>
      </w:r>
      <w:r w:rsidR="003D510E">
        <w:rPr>
          <w:noProof/>
          <w:lang w:eastAsia="en-US"/>
        </w:rPr>
        <w:t xml:space="preserve"> 2018</w:t>
      </w:r>
      <w:r w:rsidR="003D510E">
        <w:t>)</w:t>
      </w:r>
      <w:r>
        <w:t>, um sistema capaz de produzir energia elétrica através dos raios solares que poderia ser facilmente instalado em qualquer lugar</w:t>
      </w:r>
      <w:r w:rsidR="00F43B43">
        <w:t xml:space="preserve">. </w:t>
      </w:r>
    </w:p>
    <w:p w14:paraId="55D3D814" w14:textId="77777777" w:rsidR="00421659" w:rsidRDefault="004B0B23" w:rsidP="00542EB1">
      <w:pPr>
        <w:ind w:firstLine="578"/>
      </w:pPr>
      <w:r>
        <w:t xml:space="preserve">Não </w:t>
      </w:r>
      <w:r w:rsidR="00F43B43">
        <w:t>se sabia</w:t>
      </w:r>
      <w:r>
        <w:t xml:space="preserve"> na época que ta</w:t>
      </w:r>
      <w:r w:rsidR="00F43B43">
        <w:t>is descobertas e</w:t>
      </w:r>
      <w:r>
        <w:t xml:space="preserve"> invenç</w:t>
      </w:r>
      <w:r w:rsidR="00F43B43">
        <w:t>ões iriam mudar a forma como a geração de energia passou a ser feita ao redor do mundo, tornando a geração solar uma das principais</w:t>
      </w:r>
      <w:r w:rsidR="001C1805">
        <w:t xml:space="preserve"> e mais cobiçadas</w:t>
      </w:r>
      <w:r w:rsidR="00F43B43">
        <w:t xml:space="preserve"> fontes geradoras de energia renováveis</w:t>
      </w:r>
      <w:r w:rsidR="001C1805">
        <w:t xml:space="preserve"> no planeta.</w:t>
      </w:r>
      <w:r w:rsidR="00542EB1">
        <w:t xml:space="preserve"> </w:t>
      </w:r>
      <w:r w:rsidR="001C1805">
        <w:t xml:space="preserve">Atualmente há um grande número de incentivos em escala global para essa prática de geração, um reflexo dos incentivos mencionados, foi a produção primária de energia solar por painéis fotovoltaicos aumentando 395% entre 2003 e 2013, frente a 56% das </w:t>
      </w:r>
      <w:r w:rsidR="0021286E">
        <w:t xml:space="preserve">outras </w:t>
      </w:r>
      <w:r w:rsidR="001C1805">
        <w:t>fontes renováveis. Somente o crescimento da geração de energia eólica superou a energia solar</w:t>
      </w:r>
      <w:r w:rsidR="0077365F">
        <w:t xml:space="preserve"> nesse período</w:t>
      </w:r>
      <w:r w:rsidR="001C1805">
        <w:t xml:space="preserve"> </w:t>
      </w:r>
      <w:r w:rsidR="003D510E">
        <w:t>(SILVA</w:t>
      </w:r>
      <w:r w:rsidR="001C1805">
        <w:t>, 2015).</w:t>
      </w:r>
    </w:p>
    <w:p w14:paraId="3B155FB7" w14:textId="60C50670" w:rsidR="00870656" w:rsidRDefault="00542EB1" w:rsidP="0030729D">
      <w:pPr>
        <w:ind w:firstLine="578"/>
        <w:rPr>
          <w:noProof/>
          <w:lang w:eastAsia="en-US"/>
        </w:rPr>
      </w:pPr>
      <w:r>
        <w:t>No Brasil, e</w:t>
      </w:r>
      <w:r w:rsidR="00421659">
        <w:t>m 2021 a marca de geração solar está para atingir 8GW de potência (</w:t>
      </w:r>
      <w:proofErr w:type="spellStart"/>
      <w:r w:rsidR="00421659">
        <w:t>sieBRASIL</w:t>
      </w:r>
      <w:proofErr w:type="spellEnd"/>
      <w:r w:rsidR="00421659">
        <w:t xml:space="preserve">, </w:t>
      </w:r>
      <w:proofErr w:type="spellStart"/>
      <w:r w:rsidR="00421659">
        <w:t>sd</w:t>
      </w:r>
      <w:proofErr w:type="spellEnd"/>
      <w:r w:rsidR="00421659">
        <w:t>), representando apenas 4% da geração de energia</w:t>
      </w:r>
      <w:r>
        <w:t xml:space="preserve"> no país, como mostrado na </w:t>
      </w:r>
      <w:r>
        <w:fldChar w:fldCharType="begin"/>
      </w:r>
      <w:r>
        <w:instrText xml:space="preserve"> REF _Ref81399182 \h </w:instrText>
      </w:r>
      <w:r>
        <w:fldChar w:fldCharType="separate"/>
      </w:r>
      <w:r w:rsidR="009A1891">
        <w:t xml:space="preserve">Tabela </w:t>
      </w:r>
      <w:r w:rsidR="009A1891">
        <w:rPr>
          <w:noProof/>
        </w:rPr>
        <w:t>1</w:t>
      </w:r>
      <w:r>
        <w:fldChar w:fldCharType="end"/>
      </w:r>
      <w:r>
        <w:t>, um valor baixo se comparado ao potencial de geração que esse tipo de tecnologia pode nos oferecer.</w:t>
      </w:r>
      <w:r w:rsidR="00D6579D">
        <w:t xml:space="preserve"> </w:t>
      </w:r>
      <w:r w:rsidR="00870656">
        <w:t xml:space="preserve">Atualmente, a maior usina de geração solar do Brasil </w:t>
      </w:r>
      <w:r w:rsidR="00870656" w:rsidRPr="00870656">
        <w:t>está localizada na cidade de São Gonçalo do Gurguéia, no Piauí.</w:t>
      </w:r>
      <w:r w:rsidR="00870656">
        <w:t xml:space="preserve"> Contando com mais </w:t>
      </w:r>
      <w:r w:rsidR="00870656" w:rsidRPr="00870656">
        <w:t>de 2.2 milhões de painéis solares</w:t>
      </w:r>
      <w:r w:rsidR="00870656">
        <w:t xml:space="preserve"> em uma região semiárida do Brasil</w:t>
      </w:r>
      <w:r w:rsidR="002363C0">
        <w:t xml:space="preserve"> podendo chegar a gerar 2,2TW por ano de energia (</w:t>
      </w:r>
      <w:r w:rsidR="002363C0">
        <w:rPr>
          <w:noProof/>
          <w:lang w:eastAsia="en-US"/>
        </w:rPr>
        <w:t>GREEN POWER, 2021)</w:t>
      </w:r>
      <w:r w:rsidR="00D6579D">
        <w:rPr>
          <w:noProof/>
          <w:lang w:eastAsia="en-US"/>
        </w:rPr>
        <w:t xml:space="preserve"> sendo também considerada a maior Usina de geração solar da </w:t>
      </w:r>
      <w:r w:rsidR="00D6579D">
        <w:rPr>
          <w:noProof/>
          <w:lang w:eastAsia="en-US"/>
        </w:rPr>
        <w:lastRenderedPageBreak/>
        <w:t>América do sul</w:t>
      </w:r>
      <w:r w:rsidR="002363C0">
        <w:rPr>
          <w:noProof/>
          <w:lang w:eastAsia="en-US"/>
        </w:rPr>
        <w:t xml:space="preserve">. A Usina de São Gonçalo </w:t>
      </w:r>
      <w:r w:rsidR="00A73B23">
        <w:rPr>
          <w:noProof/>
          <w:lang w:eastAsia="en-US"/>
        </w:rPr>
        <w:t>por sua vez, conta com um sistema de rastreio do sol com um grau de liberdade, sendo capaz de seguir o sol no seu movimento de azimute e zenite, variado sua inclinação com o solo</w:t>
      </w:r>
      <w:r w:rsidR="00221B1A">
        <w:rPr>
          <w:noProof/>
          <w:lang w:eastAsia="en-US"/>
        </w:rPr>
        <w:t xml:space="preserve"> devido sua posição geográfica favorecida</w:t>
      </w:r>
      <w:r w:rsidR="00A73B23">
        <w:rPr>
          <w:noProof/>
          <w:lang w:eastAsia="en-US"/>
        </w:rPr>
        <w:t xml:space="preserve">. </w:t>
      </w:r>
    </w:p>
    <w:p w14:paraId="3E05D143" w14:textId="77777777" w:rsidR="00B960F8" w:rsidRDefault="00B960F8" w:rsidP="0030729D">
      <w:pPr>
        <w:ind w:firstLine="578"/>
        <w:rPr>
          <w:noProof/>
          <w:lang w:eastAsia="en-US"/>
        </w:rPr>
      </w:pPr>
    </w:p>
    <w:p w14:paraId="0039D2C2" w14:textId="7700A151" w:rsidR="00B960F8" w:rsidRDefault="00B960F8" w:rsidP="00B960F8">
      <w:pPr>
        <w:pStyle w:val="Legenda"/>
        <w:keepNext/>
      </w:pPr>
      <w:bookmarkStart w:id="4" w:name="_Ref81399182"/>
      <w:bookmarkStart w:id="5" w:name="_Ref81399171"/>
      <w:bookmarkStart w:id="6" w:name="_Toc138417283"/>
      <w:r>
        <w:t xml:space="preserve">Tabela </w:t>
      </w:r>
      <w:fldSimple w:instr=" SEQ Tabela \* ARABIC ">
        <w:r w:rsidR="009A1891">
          <w:rPr>
            <w:noProof/>
          </w:rPr>
          <w:t>1</w:t>
        </w:r>
      </w:fldSimple>
      <w:bookmarkEnd w:id="4"/>
      <w:r>
        <w:t>: Relação dos diferentes tipos de geração elétrica</w:t>
      </w:r>
      <w:r>
        <w:rPr>
          <w:noProof/>
        </w:rPr>
        <w:t xml:space="preserve"> no Brasil.</w:t>
      </w:r>
      <w:bookmarkEnd w:id="5"/>
      <w:bookmarkEnd w:id="6"/>
    </w:p>
    <w:tbl>
      <w:tblPr>
        <w:tblW w:w="0" w:type="auto"/>
        <w:tblInd w:w="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10"/>
        <w:gridCol w:w="1809"/>
        <w:gridCol w:w="2551"/>
      </w:tblGrid>
      <w:tr w:rsidR="00B960F8" w:rsidRPr="003064DB" w14:paraId="08F74CA3" w14:textId="77777777" w:rsidTr="00482A0D">
        <w:trPr>
          <w:trHeight w:val="288"/>
        </w:trPr>
        <w:tc>
          <w:tcPr>
            <w:tcW w:w="1809" w:type="dxa"/>
            <w:shd w:val="clear" w:color="auto" w:fill="auto"/>
            <w:noWrap/>
          </w:tcPr>
          <w:p w14:paraId="455700AB" w14:textId="77777777" w:rsidR="00B960F8" w:rsidRPr="003064DB" w:rsidRDefault="00B960F8" w:rsidP="00482A0D">
            <w:r>
              <w:t>Tipo de geração</w:t>
            </w:r>
          </w:p>
        </w:tc>
        <w:tc>
          <w:tcPr>
            <w:tcW w:w="1310" w:type="dxa"/>
            <w:shd w:val="clear" w:color="auto" w:fill="auto"/>
            <w:noWrap/>
          </w:tcPr>
          <w:p w14:paraId="35C16FB3" w14:textId="77777777" w:rsidR="00B960F8" w:rsidRPr="003064DB" w:rsidRDefault="00B960F8" w:rsidP="00482A0D">
            <w:r>
              <w:t>Unidade</w:t>
            </w:r>
          </w:p>
        </w:tc>
        <w:tc>
          <w:tcPr>
            <w:tcW w:w="1809" w:type="dxa"/>
            <w:shd w:val="clear" w:color="auto" w:fill="auto"/>
            <w:noWrap/>
          </w:tcPr>
          <w:p w14:paraId="58E6E424" w14:textId="77777777" w:rsidR="00B960F8" w:rsidRPr="003064DB" w:rsidRDefault="00B960F8" w:rsidP="00482A0D">
            <w:r>
              <w:t>Produção</w:t>
            </w:r>
          </w:p>
        </w:tc>
        <w:tc>
          <w:tcPr>
            <w:tcW w:w="2551" w:type="dxa"/>
            <w:shd w:val="clear" w:color="auto" w:fill="auto"/>
            <w:noWrap/>
          </w:tcPr>
          <w:p w14:paraId="2CCB292C" w14:textId="77777777" w:rsidR="00B960F8" w:rsidRPr="003064DB" w:rsidRDefault="00B960F8" w:rsidP="00482A0D">
            <w:r>
              <w:t>Percentagem</w:t>
            </w:r>
          </w:p>
        </w:tc>
      </w:tr>
      <w:tr w:rsidR="00B960F8" w:rsidRPr="003064DB" w14:paraId="6E30BF24" w14:textId="77777777" w:rsidTr="00482A0D">
        <w:trPr>
          <w:trHeight w:val="288"/>
        </w:trPr>
        <w:tc>
          <w:tcPr>
            <w:tcW w:w="1809" w:type="dxa"/>
            <w:shd w:val="clear" w:color="auto" w:fill="auto"/>
            <w:noWrap/>
            <w:hideMark/>
          </w:tcPr>
          <w:p w14:paraId="1243BFEA" w14:textId="77777777" w:rsidR="00B960F8" w:rsidRPr="003064DB" w:rsidRDefault="00B960F8" w:rsidP="00482A0D">
            <w:r w:rsidRPr="003064DB">
              <w:t>Hidrelétrica</w:t>
            </w:r>
          </w:p>
        </w:tc>
        <w:tc>
          <w:tcPr>
            <w:tcW w:w="1310" w:type="dxa"/>
            <w:shd w:val="clear" w:color="auto" w:fill="auto"/>
            <w:noWrap/>
            <w:hideMark/>
          </w:tcPr>
          <w:p w14:paraId="4C263E69" w14:textId="77777777" w:rsidR="00B960F8" w:rsidRPr="003064DB" w:rsidRDefault="00B960F8" w:rsidP="00482A0D">
            <w:r w:rsidRPr="003064DB">
              <w:t>MW</w:t>
            </w:r>
          </w:p>
        </w:tc>
        <w:tc>
          <w:tcPr>
            <w:tcW w:w="1809" w:type="dxa"/>
            <w:shd w:val="clear" w:color="auto" w:fill="auto"/>
            <w:noWrap/>
            <w:hideMark/>
          </w:tcPr>
          <w:p w14:paraId="72352A24" w14:textId="77777777" w:rsidR="00B960F8" w:rsidRPr="003064DB" w:rsidRDefault="00B960F8" w:rsidP="00482A0D">
            <w:r w:rsidRPr="003064DB">
              <w:t>109294,05</w:t>
            </w:r>
          </w:p>
        </w:tc>
        <w:tc>
          <w:tcPr>
            <w:tcW w:w="2551" w:type="dxa"/>
            <w:shd w:val="clear" w:color="auto" w:fill="auto"/>
            <w:noWrap/>
            <w:hideMark/>
          </w:tcPr>
          <w:p w14:paraId="7C9EABC6" w14:textId="77777777" w:rsidR="00B960F8" w:rsidRPr="003064DB" w:rsidRDefault="00B960F8" w:rsidP="00482A0D">
            <w:r w:rsidRPr="003064DB">
              <w:t>60,89%</w:t>
            </w:r>
          </w:p>
        </w:tc>
      </w:tr>
      <w:tr w:rsidR="00B960F8" w:rsidRPr="003064DB" w14:paraId="32D45219" w14:textId="77777777" w:rsidTr="00482A0D">
        <w:trPr>
          <w:trHeight w:val="288"/>
        </w:trPr>
        <w:tc>
          <w:tcPr>
            <w:tcW w:w="1809" w:type="dxa"/>
            <w:shd w:val="clear" w:color="auto" w:fill="auto"/>
            <w:noWrap/>
            <w:hideMark/>
          </w:tcPr>
          <w:p w14:paraId="5F21BDCA" w14:textId="77777777" w:rsidR="00B960F8" w:rsidRPr="003064DB" w:rsidRDefault="00B960F8" w:rsidP="00482A0D">
            <w:r w:rsidRPr="003064DB">
              <w:t>Eólica</w:t>
            </w:r>
          </w:p>
        </w:tc>
        <w:tc>
          <w:tcPr>
            <w:tcW w:w="1310" w:type="dxa"/>
            <w:shd w:val="clear" w:color="auto" w:fill="auto"/>
            <w:noWrap/>
            <w:hideMark/>
          </w:tcPr>
          <w:p w14:paraId="2C7AD603" w14:textId="77777777" w:rsidR="00B960F8" w:rsidRPr="003064DB" w:rsidRDefault="00B960F8" w:rsidP="00482A0D">
            <w:r w:rsidRPr="003064DB">
              <w:t>MW</w:t>
            </w:r>
          </w:p>
        </w:tc>
        <w:tc>
          <w:tcPr>
            <w:tcW w:w="1809" w:type="dxa"/>
            <w:shd w:val="clear" w:color="auto" w:fill="auto"/>
            <w:noWrap/>
            <w:hideMark/>
          </w:tcPr>
          <w:p w14:paraId="7F70EC94" w14:textId="77777777" w:rsidR="00B960F8" w:rsidRPr="003064DB" w:rsidRDefault="00B960F8" w:rsidP="00482A0D">
            <w:r w:rsidRPr="003064DB">
              <w:t>17146,13</w:t>
            </w:r>
          </w:p>
        </w:tc>
        <w:tc>
          <w:tcPr>
            <w:tcW w:w="2551" w:type="dxa"/>
            <w:shd w:val="clear" w:color="auto" w:fill="auto"/>
            <w:noWrap/>
            <w:hideMark/>
          </w:tcPr>
          <w:p w14:paraId="2A30F283" w14:textId="77777777" w:rsidR="00B960F8" w:rsidRPr="003064DB" w:rsidRDefault="00B960F8" w:rsidP="00482A0D">
            <w:r w:rsidRPr="003064DB">
              <w:t>9,55%</w:t>
            </w:r>
          </w:p>
        </w:tc>
      </w:tr>
      <w:tr w:rsidR="00B960F8" w:rsidRPr="003064DB" w14:paraId="4E2F35FA" w14:textId="77777777" w:rsidTr="00482A0D">
        <w:trPr>
          <w:trHeight w:val="288"/>
        </w:trPr>
        <w:tc>
          <w:tcPr>
            <w:tcW w:w="1809" w:type="dxa"/>
            <w:shd w:val="clear" w:color="auto" w:fill="auto"/>
            <w:noWrap/>
            <w:hideMark/>
          </w:tcPr>
          <w:p w14:paraId="165E6000" w14:textId="77777777" w:rsidR="00B960F8" w:rsidRPr="003064DB" w:rsidRDefault="00B960F8" w:rsidP="00482A0D">
            <w:r w:rsidRPr="003064DB">
              <w:t>Solar</w:t>
            </w:r>
          </w:p>
        </w:tc>
        <w:tc>
          <w:tcPr>
            <w:tcW w:w="1310" w:type="dxa"/>
            <w:shd w:val="clear" w:color="auto" w:fill="auto"/>
            <w:noWrap/>
            <w:hideMark/>
          </w:tcPr>
          <w:p w14:paraId="3D95AE73" w14:textId="77777777" w:rsidR="00B960F8" w:rsidRPr="003064DB" w:rsidRDefault="00B960F8" w:rsidP="00482A0D">
            <w:r w:rsidRPr="003064DB">
              <w:t>MW</w:t>
            </w:r>
          </w:p>
        </w:tc>
        <w:tc>
          <w:tcPr>
            <w:tcW w:w="1809" w:type="dxa"/>
            <w:shd w:val="clear" w:color="auto" w:fill="auto"/>
            <w:noWrap/>
            <w:hideMark/>
          </w:tcPr>
          <w:p w14:paraId="32525270" w14:textId="77777777" w:rsidR="00B960F8" w:rsidRPr="003064DB" w:rsidRDefault="00B960F8" w:rsidP="00482A0D">
            <w:r w:rsidRPr="003064DB">
              <w:t>7922,22</w:t>
            </w:r>
          </w:p>
        </w:tc>
        <w:tc>
          <w:tcPr>
            <w:tcW w:w="2551" w:type="dxa"/>
            <w:shd w:val="clear" w:color="auto" w:fill="auto"/>
            <w:noWrap/>
            <w:hideMark/>
          </w:tcPr>
          <w:p w14:paraId="1B31524E" w14:textId="77777777" w:rsidR="00B960F8" w:rsidRPr="003064DB" w:rsidRDefault="00B960F8" w:rsidP="00482A0D">
            <w:r w:rsidRPr="003064DB">
              <w:t>4,41%</w:t>
            </w:r>
          </w:p>
        </w:tc>
      </w:tr>
      <w:tr w:rsidR="00B960F8" w:rsidRPr="003064DB" w14:paraId="2B989B5F" w14:textId="77777777" w:rsidTr="00482A0D">
        <w:trPr>
          <w:trHeight w:val="288"/>
        </w:trPr>
        <w:tc>
          <w:tcPr>
            <w:tcW w:w="1809" w:type="dxa"/>
            <w:shd w:val="clear" w:color="auto" w:fill="auto"/>
            <w:noWrap/>
            <w:hideMark/>
          </w:tcPr>
          <w:p w14:paraId="0436A824" w14:textId="77777777" w:rsidR="00B960F8" w:rsidRPr="003064DB" w:rsidRDefault="00B960F8" w:rsidP="00482A0D">
            <w:r w:rsidRPr="003064DB">
              <w:t>Térmica</w:t>
            </w:r>
          </w:p>
        </w:tc>
        <w:tc>
          <w:tcPr>
            <w:tcW w:w="1310" w:type="dxa"/>
            <w:shd w:val="clear" w:color="auto" w:fill="auto"/>
            <w:noWrap/>
            <w:hideMark/>
          </w:tcPr>
          <w:p w14:paraId="3FDD2B45" w14:textId="77777777" w:rsidR="00B960F8" w:rsidRPr="003064DB" w:rsidRDefault="00B960F8" w:rsidP="00482A0D">
            <w:r w:rsidRPr="003064DB">
              <w:t>MW</w:t>
            </w:r>
          </w:p>
        </w:tc>
        <w:tc>
          <w:tcPr>
            <w:tcW w:w="1809" w:type="dxa"/>
            <w:shd w:val="clear" w:color="auto" w:fill="auto"/>
            <w:noWrap/>
            <w:hideMark/>
          </w:tcPr>
          <w:p w14:paraId="22D1C6C4" w14:textId="77777777" w:rsidR="00B960F8" w:rsidRPr="003064DB" w:rsidRDefault="00B960F8" w:rsidP="00482A0D">
            <w:r w:rsidRPr="003064DB">
              <w:t>43152,37</w:t>
            </w:r>
          </w:p>
        </w:tc>
        <w:tc>
          <w:tcPr>
            <w:tcW w:w="2551" w:type="dxa"/>
            <w:shd w:val="clear" w:color="auto" w:fill="auto"/>
            <w:noWrap/>
            <w:hideMark/>
          </w:tcPr>
          <w:p w14:paraId="64C318BB" w14:textId="77777777" w:rsidR="00B960F8" w:rsidRPr="003064DB" w:rsidRDefault="00B960F8" w:rsidP="00482A0D">
            <w:r w:rsidRPr="003064DB">
              <w:t>24,04%</w:t>
            </w:r>
          </w:p>
        </w:tc>
      </w:tr>
      <w:tr w:rsidR="00B960F8" w:rsidRPr="003064DB" w14:paraId="4AD67648" w14:textId="77777777" w:rsidTr="00482A0D">
        <w:trPr>
          <w:trHeight w:val="288"/>
        </w:trPr>
        <w:tc>
          <w:tcPr>
            <w:tcW w:w="1809" w:type="dxa"/>
            <w:shd w:val="clear" w:color="auto" w:fill="auto"/>
            <w:noWrap/>
            <w:hideMark/>
          </w:tcPr>
          <w:p w14:paraId="188D5266" w14:textId="77777777" w:rsidR="00B960F8" w:rsidRPr="003064DB" w:rsidRDefault="00B960F8" w:rsidP="00482A0D">
            <w:r w:rsidRPr="003064DB">
              <w:t>Nuclear</w:t>
            </w:r>
          </w:p>
        </w:tc>
        <w:tc>
          <w:tcPr>
            <w:tcW w:w="1310" w:type="dxa"/>
            <w:shd w:val="clear" w:color="auto" w:fill="auto"/>
            <w:noWrap/>
            <w:hideMark/>
          </w:tcPr>
          <w:p w14:paraId="009EC017" w14:textId="77777777" w:rsidR="00B960F8" w:rsidRPr="003064DB" w:rsidRDefault="00B960F8" w:rsidP="00482A0D">
            <w:r w:rsidRPr="003064DB">
              <w:t>MW</w:t>
            </w:r>
          </w:p>
        </w:tc>
        <w:tc>
          <w:tcPr>
            <w:tcW w:w="1809" w:type="dxa"/>
            <w:shd w:val="clear" w:color="auto" w:fill="auto"/>
            <w:noWrap/>
            <w:hideMark/>
          </w:tcPr>
          <w:p w14:paraId="653BEC33" w14:textId="77777777" w:rsidR="00B960F8" w:rsidRPr="003064DB" w:rsidRDefault="00B960F8" w:rsidP="00482A0D">
            <w:r w:rsidRPr="003064DB">
              <w:t>1990,00</w:t>
            </w:r>
          </w:p>
        </w:tc>
        <w:tc>
          <w:tcPr>
            <w:tcW w:w="2551" w:type="dxa"/>
            <w:shd w:val="clear" w:color="auto" w:fill="auto"/>
            <w:noWrap/>
            <w:hideMark/>
          </w:tcPr>
          <w:p w14:paraId="46E1430F" w14:textId="77777777" w:rsidR="00B960F8" w:rsidRPr="003064DB" w:rsidRDefault="00B960F8" w:rsidP="00482A0D">
            <w:r w:rsidRPr="003064DB">
              <w:t>1,11%</w:t>
            </w:r>
          </w:p>
        </w:tc>
      </w:tr>
      <w:tr w:rsidR="00B960F8" w:rsidRPr="003064DB" w14:paraId="5C992A07" w14:textId="77777777" w:rsidTr="00482A0D">
        <w:trPr>
          <w:trHeight w:val="288"/>
        </w:trPr>
        <w:tc>
          <w:tcPr>
            <w:tcW w:w="1809" w:type="dxa"/>
            <w:shd w:val="clear" w:color="auto" w:fill="auto"/>
            <w:noWrap/>
            <w:hideMark/>
          </w:tcPr>
          <w:p w14:paraId="20848E36" w14:textId="77777777" w:rsidR="00B960F8" w:rsidRPr="003064DB" w:rsidRDefault="00B960F8" w:rsidP="00482A0D">
            <w:r w:rsidRPr="003064DB">
              <w:t>Total</w:t>
            </w:r>
          </w:p>
        </w:tc>
        <w:tc>
          <w:tcPr>
            <w:tcW w:w="1310" w:type="dxa"/>
            <w:shd w:val="clear" w:color="auto" w:fill="auto"/>
            <w:noWrap/>
            <w:hideMark/>
          </w:tcPr>
          <w:p w14:paraId="1850703B" w14:textId="77777777" w:rsidR="00B960F8" w:rsidRPr="003064DB" w:rsidRDefault="00B960F8" w:rsidP="00482A0D">
            <w:r w:rsidRPr="003064DB">
              <w:t>MW</w:t>
            </w:r>
          </w:p>
        </w:tc>
        <w:tc>
          <w:tcPr>
            <w:tcW w:w="1809" w:type="dxa"/>
            <w:shd w:val="clear" w:color="auto" w:fill="auto"/>
            <w:noWrap/>
            <w:hideMark/>
          </w:tcPr>
          <w:p w14:paraId="60EE4D44" w14:textId="77777777" w:rsidR="00B960F8" w:rsidRPr="003064DB" w:rsidRDefault="00B960F8" w:rsidP="00482A0D">
            <w:r w:rsidRPr="003064DB">
              <w:t>179504,77</w:t>
            </w:r>
          </w:p>
        </w:tc>
        <w:tc>
          <w:tcPr>
            <w:tcW w:w="2551" w:type="dxa"/>
            <w:shd w:val="clear" w:color="auto" w:fill="auto"/>
            <w:noWrap/>
            <w:hideMark/>
          </w:tcPr>
          <w:p w14:paraId="31170EA2" w14:textId="77777777" w:rsidR="00B960F8" w:rsidRPr="003064DB" w:rsidRDefault="00B960F8" w:rsidP="00482A0D">
            <w:r w:rsidRPr="003064DB">
              <w:t>100,00%</w:t>
            </w:r>
          </w:p>
        </w:tc>
      </w:tr>
      <w:tr w:rsidR="00B960F8" w:rsidRPr="003064DB" w14:paraId="1E144354" w14:textId="77777777" w:rsidTr="00482A0D">
        <w:trPr>
          <w:trHeight w:val="288"/>
        </w:trPr>
        <w:tc>
          <w:tcPr>
            <w:tcW w:w="7479" w:type="dxa"/>
            <w:gridSpan w:val="4"/>
            <w:shd w:val="clear" w:color="auto" w:fill="auto"/>
            <w:noWrap/>
          </w:tcPr>
          <w:p w14:paraId="7AEE2BD3" w14:textId="77777777" w:rsidR="00B960F8" w:rsidRPr="003064DB" w:rsidRDefault="00B960F8" w:rsidP="00482A0D">
            <w:r w:rsidRPr="00482A0D">
              <w:rPr>
                <w:rFonts w:ascii="Verdana" w:hAnsi="Verdana"/>
                <w:color w:val="000000"/>
                <w:sz w:val="20"/>
                <w:szCs w:val="20"/>
                <w:shd w:val="clear" w:color="auto" w:fill="FFFFFF"/>
              </w:rPr>
              <w:t>Valores referentes a 01 set 2021</w:t>
            </w:r>
          </w:p>
        </w:tc>
      </w:tr>
    </w:tbl>
    <w:p w14:paraId="44DCFED7" w14:textId="24D83253" w:rsidR="00B960F8" w:rsidRDefault="00B960F8" w:rsidP="005D53CA">
      <w:pPr>
        <w:jc w:val="center"/>
      </w:pPr>
      <w:r>
        <w:t xml:space="preserve">Fonte: adaptação de </w:t>
      </w:r>
      <w:proofErr w:type="spellStart"/>
      <w:r>
        <w:t>sieBRASIL</w:t>
      </w:r>
      <w:proofErr w:type="spellEnd"/>
      <w:r>
        <w:t xml:space="preserve">, </w:t>
      </w:r>
      <w:proofErr w:type="spellStart"/>
      <w:r>
        <w:t>sd</w:t>
      </w:r>
      <w:proofErr w:type="spellEnd"/>
    </w:p>
    <w:p w14:paraId="6D2967AD" w14:textId="77777777" w:rsidR="0030729D" w:rsidRDefault="00D6579D" w:rsidP="0030729D">
      <w:pPr>
        <w:ind w:firstLine="578"/>
        <w:rPr>
          <w:noProof/>
          <w:lang w:eastAsia="en-US"/>
        </w:rPr>
      </w:pPr>
      <w:r>
        <w:t>Ao contrário dos p</w:t>
      </w:r>
      <w:r w:rsidR="0030729D">
        <w:t xml:space="preserve">ainéis </w:t>
      </w:r>
      <w:r>
        <w:t xml:space="preserve">móveis, os painéis </w:t>
      </w:r>
      <w:r w:rsidR="0030729D">
        <w:t>solares fixos,</w:t>
      </w:r>
      <w:r>
        <w:t xml:space="preserve"> que</w:t>
      </w:r>
      <w:r w:rsidR="0030729D">
        <w:t xml:space="preserv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w:t>
      </w:r>
      <w:r w:rsidR="009D396D">
        <w:t xml:space="preserve">40% da energia solar é desperdiçada </w:t>
      </w:r>
      <w:r w:rsidR="00A73B23">
        <w:t xml:space="preserve">para </w:t>
      </w:r>
      <w:r w:rsidR="009D396D">
        <w:t xml:space="preserve">configurações de painéis fixos em regiões afastadas da linha do equador </w:t>
      </w:r>
      <w:r w:rsidR="00266D08">
        <w:t xml:space="preserve">quando comparados com painéis não fixos com 2 graus de liberdade </w:t>
      </w:r>
      <w:r w:rsidR="009D396D">
        <w:t xml:space="preserve">e </w:t>
      </w:r>
      <w:r w:rsidR="00266D08">
        <w:t xml:space="preserve">até </w:t>
      </w:r>
      <w:r w:rsidR="009D396D">
        <w:t xml:space="preserve">30% </w:t>
      </w:r>
      <w:r w:rsidR="00266D08">
        <w:t>com apenas um grau de liberdade</w:t>
      </w:r>
      <w:r w:rsidR="009D396D">
        <w:t xml:space="preserve"> (</w:t>
      </w:r>
      <w:r w:rsidR="009D396D" w:rsidRPr="009D396D">
        <w:rPr>
          <w:noProof/>
          <w:lang w:eastAsia="en-US"/>
        </w:rPr>
        <w:t>VALLDOREIX GREENPOWER</w:t>
      </w:r>
      <w:r w:rsidR="009D396D">
        <w:rPr>
          <w:noProof/>
          <w:lang w:eastAsia="en-US"/>
        </w:rPr>
        <w:t xml:space="preserve">, 2015). </w:t>
      </w:r>
    </w:p>
    <w:p w14:paraId="4AC070EB" w14:textId="6B1D2360" w:rsidR="007020E3" w:rsidRDefault="00BA1314" w:rsidP="007020E3">
      <w:pPr>
        <w:ind w:firstLine="578"/>
        <w:rPr>
          <w:noProof/>
          <w:lang w:eastAsia="en-US"/>
        </w:rPr>
      </w:pPr>
      <w:r>
        <w:rPr>
          <w:noProof/>
          <w:lang w:eastAsia="en-US"/>
        </w:rPr>
        <w:t xml:space="preserve">Visando </w:t>
      </w:r>
      <w:r w:rsidR="007020E3">
        <w:rPr>
          <w:noProof/>
          <w:lang w:eastAsia="en-US"/>
        </w:rPr>
        <w:t xml:space="preserve">um notável crescimento no uso de sistemas de rastreamento solar na geração de energia, esses sistemas têm se tornado uma escolha popular devido ao seu potencial de aumentar significativamente a eficiência e o rendimento das instalações solares. No entanto, à medida que as instalações solares com </w:t>
      </w:r>
      <w:r w:rsidR="007020E3" w:rsidRPr="007020E3">
        <w:rPr>
          <w:i/>
          <w:iCs/>
          <w:noProof/>
          <w:lang w:eastAsia="en-US"/>
        </w:rPr>
        <w:t>Trackers</w:t>
      </w:r>
      <w:r w:rsidR="007020E3">
        <w:rPr>
          <w:noProof/>
          <w:lang w:eastAsia="en-US"/>
        </w:rPr>
        <w:t xml:space="preserve"> se tornam mais complexas e numerosas, surge a necessidade de um sistema supervisório confiável para gerenciar e controlar eficientemente esses sistemas, principalmente em redes complexas com numerosos sistemas </w:t>
      </w:r>
      <w:r w:rsidR="007020E3" w:rsidRPr="007020E3">
        <w:rPr>
          <w:i/>
          <w:iCs/>
          <w:noProof/>
          <w:lang w:eastAsia="en-US"/>
        </w:rPr>
        <w:t>Tracker</w:t>
      </w:r>
      <w:r w:rsidR="007020E3">
        <w:rPr>
          <w:noProof/>
          <w:lang w:eastAsia="en-US"/>
        </w:rPr>
        <w:t xml:space="preserve"> pendurados na mesma rede.</w:t>
      </w:r>
    </w:p>
    <w:p w14:paraId="53B8D1EB" w14:textId="656BFDDA" w:rsidR="007020E3" w:rsidRDefault="007020E3" w:rsidP="007020E3">
      <w:pPr>
        <w:ind w:firstLine="578"/>
        <w:rPr>
          <w:noProof/>
          <w:lang w:eastAsia="en-US"/>
        </w:rPr>
      </w:pPr>
      <w:r>
        <w:rPr>
          <w:noProof/>
          <w:lang w:eastAsia="en-US"/>
        </w:rPr>
        <w:t xml:space="preserve">Um sistema supervisório desempenha um papel crucial no controle e monitoramento desses sistemas, permitindo um posicionamento preciso dos painéis solares e a otimização do rendimento energético. O sistema supervisório coleta dados dos sensores, como a posição do sol, a intensidade da luz solar e a produção de energia, e os exibe de forma clara e intuitiva em </w:t>
      </w:r>
      <w:r>
        <w:rPr>
          <w:noProof/>
          <w:lang w:eastAsia="en-US"/>
        </w:rPr>
        <w:lastRenderedPageBreak/>
        <w:t>uma interface gráfica. Com base nessas informações em tempo real, os operadores podem tomar decisões informadas para maximizar a eficiência da geração de energia solar.</w:t>
      </w:r>
    </w:p>
    <w:p w14:paraId="745A0972" w14:textId="77777777" w:rsidR="007020E3" w:rsidRDefault="007020E3" w:rsidP="007020E3">
      <w:pPr>
        <w:ind w:firstLine="578"/>
        <w:rPr>
          <w:noProof/>
          <w:lang w:eastAsia="en-US"/>
        </w:rPr>
      </w:pPr>
    </w:p>
    <w:p w14:paraId="76B70EDE" w14:textId="637B0604" w:rsidR="007020E3" w:rsidRDefault="007020E3" w:rsidP="007020E3">
      <w:pPr>
        <w:ind w:firstLine="578"/>
        <w:rPr>
          <w:noProof/>
          <w:lang w:eastAsia="en-US"/>
        </w:rPr>
      </w:pPr>
      <w:r>
        <w:rPr>
          <w:noProof/>
          <w:lang w:eastAsia="en-US"/>
        </w:rPr>
        <w:t>Além disso, um sistema supervisório oferece recursos avançados de controle, permitindo que os operadores realizem ajustes e modifiquem as estratégias de movimento, incluindo a programação de perfis de movimento, a adaptação a condições climáticas variáveis ou o alinhamento com padrões específicos de geração de carga. Com a automação proporcionada pelo sistema supervisório, os ajustes e o controle dos sistemas de rastreamento podem ser realizados de forma eficiente e precisa, eliminando a necessidade de intervenção manual frequente e como consequencia, reduzindo a necessidade de manutenções corretivas.</w:t>
      </w:r>
    </w:p>
    <w:p w14:paraId="2712C449" w14:textId="6123E28A" w:rsidR="007020E3" w:rsidRDefault="007020E3" w:rsidP="007020E3">
      <w:pPr>
        <w:ind w:firstLine="578"/>
        <w:rPr>
          <w:noProof/>
          <w:lang w:eastAsia="en-US"/>
        </w:rPr>
      </w:pPr>
      <w:r>
        <w:rPr>
          <w:noProof/>
          <w:lang w:eastAsia="en-US"/>
        </w:rPr>
        <w:t xml:space="preserve">Sistemas supervisórios oferecem recursos avançados de detecção e diagnóstico de falhas. Ele pode monitorar constantemente o desempenho dos </w:t>
      </w:r>
      <w:r w:rsidRPr="007020E3">
        <w:rPr>
          <w:i/>
          <w:iCs/>
          <w:noProof/>
          <w:lang w:eastAsia="en-US"/>
        </w:rPr>
        <w:t>Trackers</w:t>
      </w:r>
      <w:r>
        <w:rPr>
          <w:noProof/>
          <w:lang w:eastAsia="en-US"/>
        </w:rPr>
        <w:t>, detectando problemas, como mau funcionamento de sensores ou falhas mecânicas, e fornecendo alertas e notificações em tempo real e colocando a planta em estados de emergência caso preciso. Isso permite uma rápida intervenção e manutenção corretiva, minimizando o tempo de inatividade e garantindo a operação contínua e confiável do sistema.</w:t>
      </w:r>
    </w:p>
    <w:p w14:paraId="1600E8B5" w14:textId="2422BB38" w:rsidR="007020E3" w:rsidRDefault="007020E3" w:rsidP="007020E3">
      <w:pPr>
        <w:ind w:firstLine="578"/>
        <w:rPr>
          <w:noProof/>
          <w:lang w:eastAsia="en-US"/>
        </w:rPr>
      </w:pPr>
      <w:r>
        <w:rPr>
          <w:noProof/>
          <w:lang w:eastAsia="en-US"/>
        </w:rPr>
        <w:t>Com um sistema supervisório, as instalações solares podem alcançar todo o seu potencial, contribuindo para a transição para fontes de energia mais limpas e sustentáveis.</w:t>
      </w:r>
    </w:p>
    <w:p w14:paraId="3DBFD4A3" w14:textId="2B32BF42" w:rsidR="007020E3" w:rsidRDefault="007020E3" w:rsidP="00091615">
      <w:pPr>
        <w:ind w:firstLine="578"/>
        <w:rPr>
          <w:noProof/>
          <w:lang w:eastAsia="en-US"/>
        </w:rPr>
      </w:pPr>
      <w:r>
        <w:rPr>
          <w:noProof/>
          <w:lang w:eastAsia="en-US"/>
        </w:rPr>
        <w:t>Com essa perspectiva</w:t>
      </w:r>
      <w:r w:rsidR="00024CD4">
        <w:rPr>
          <w:noProof/>
          <w:lang w:eastAsia="en-US"/>
        </w:rPr>
        <w:t xml:space="preserve"> de crescimento no uso de sistema de rastreamento e o consequente aumento da complexidade dos sistemas dos seus gerenciamentos, propoem-se o estudo e desenvolvimento de um sistema de controle SCADA (</w:t>
      </w:r>
      <w:r w:rsidR="00024CD4" w:rsidRPr="00024CD4">
        <w:rPr>
          <w:i/>
          <w:iCs/>
          <w:noProof/>
          <w:lang w:eastAsia="en-US"/>
        </w:rPr>
        <w:t>Supervisory Control And Data Acquisition</w:t>
      </w:r>
      <w:r w:rsidR="00024CD4">
        <w:rPr>
          <w:noProof/>
          <w:lang w:eastAsia="en-US"/>
        </w:rPr>
        <w:t xml:space="preserve">) para sistemas de rastreamento solar </w:t>
      </w:r>
      <w:r w:rsidR="00024CD4" w:rsidRPr="00024CD4">
        <w:rPr>
          <w:i/>
          <w:iCs/>
          <w:noProof/>
          <w:lang w:eastAsia="en-US"/>
        </w:rPr>
        <w:t>Tracker</w:t>
      </w:r>
      <w:r w:rsidR="00024CD4">
        <w:rPr>
          <w:i/>
          <w:iCs/>
          <w:noProof/>
          <w:lang w:eastAsia="en-US"/>
        </w:rPr>
        <w:t>.</w:t>
      </w:r>
      <w:r w:rsidR="00024CD4">
        <w:rPr>
          <w:noProof/>
          <w:lang w:eastAsia="en-US"/>
        </w:rPr>
        <w:t xml:space="preserve"> Um sistema SCADA deve </w:t>
      </w:r>
      <w:r w:rsidR="00091615">
        <w:rPr>
          <w:noProof/>
          <w:lang w:eastAsia="en-US"/>
        </w:rPr>
        <w:t>possuir a capacidade de supervisionar, controlar e fazer a aquisição dos dados do sistema, que englobam valores de geração de energia, valores de sensoriamento e movimentação dos motores. Além disso, os sistemas de controle e supervisão devem contar com uma camada que garanta a segurança e integridade do sistema.</w:t>
      </w:r>
    </w:p>
    <w:p w14:paraId="5E8920EB" w14:textId="2B32BF42" w:rsidR="000372AC" w:rsidRDefault="000372AC" w:rsidP="00673237">
      <w:pPr>
        <w:pStyle w:val="Ttulo2"/>
      </w:pPr>
      <w:bookmarkStart w:id="7" w:name="_Toc138629317"/>
      <w:r>
        <w:t>Antecedente do problema</w:t>
      </w:r>
      <w:bookmarkEnd w:id="7"/>
    </w:p>
    <w:p w14:paraId="4DC0CDE8" w14:textId="2C770453" w:rsidR="00D6579D" w:rsidRDefault="001A59CA" w:rsidP="005D53CA">
      <w:pPr>
        <w:ind w:firstLine="578"/>
        <w:rPr>
          <w:noProof/>
          <w:lang w:eastAsia="en-US"/>
        </w:rPr>
      </w:pPr>
      <w:r>
        <w:rPr>
          <w:noProof/>
          <w:lang w:eastAsia="en-US"/>
        </w:rPr>
        <w:t>O Brasil é um país de grande área territorial, possuindo muitos climas e caracteristicas próprias em cada região, possuindo predominantemente um clima tropical</w:t>
      </w:r>
      <w:r w:rsidR="00D6579D">
        <w:rPr>
          <w:noProof/>
          <w:lang w:eastAsia="en-US"/>
        </w:rPr>
        <w:t>, semiárido e subtr</w:t>
      </w:r>
      <w:r w:rsidR="00591073">
        <w:rPr>
          <w:noProof/>
          <w:lang w:eastAsia="en-US"/>
        </w:rPr>
        <w:t>o</w:t>
      </w:r>
      <w:r w:rsidR="00D6579D">
        <w:rPr>
          <w:noProof/>
          <w:lang w:eastAsia="en-US"/>
        </w:rPr>
        <w:t>pical</w:t>
      </w:r>
      <w:r>
        <w:rPr>
          <w:noProof/>
          <w:lang w:eastAsia="en-US"/>
        </w:rPr>
        <w:t xml:space="preserve">. Por possuir áreas que cortam </w:t>
      </w:r>
      <w:r w:rsidR="00D6579D">
        <w:rPr>
          <w:noProof/>
          <w:lang w:eastAsia="en-US"/>
        </w:rPr>
        <w:t xml:space="preserve">desde </w:t>
      </w:r>
      <w:r>
        <w:rPr>
          <w:noProof/>
          <w:lang w:eastAsia="en-US"/>
        </w:rPr>
        <w:t>a linha do equador</w:t>
      </w:r>
      <w:r w:rsidR="00D6579D">
        <w:rPr>
          <w:noProof/>
          <w:lang w:eastAsia="en-US"/>
        </w:rPr>
        <w:t xml:space="preserve"> até regiões subtropicais</w:t>
      </w:r>
      <w:r>
        <w:rPr>
          <w:noProof/>
          <w:lang w:eastAsia="en-US"/>
        </w:rPr>
        <w:t xml:space="preserve">, </w:t>
      </w:r>
      <w:r w:rsidR="00D6579D">
        <w:rPr>
          <w:noProof/>
          <w:lang w:eastAsia="en-US"/>
        </w:rPr>
        <w:t xml:space="preserve">a geração de energia solar torna-se um problema para as regiões mais afastadas da linha do </w:t>
      </w:r>
      <w:r w:rsidR="00D6579D">
        <w:rPr>
          <w:noProof/>
          <w:lang w:eastAsia="en-US"/>
        </w:rPr>
        <w:lastRenderedPageBreak/>
        <w:t xml:space="preserve">equador, necessitando de sistemas mais inteligentes e capazes de gerar mais energia com menos irradiação solar. Na  </w:t>
      </w:r>
      <w:r w:rsidR="00591073">
        <w:rPr>
          <w:noProof/>
          <w:lang w:eastAsia="en-US"/>
        </w:rPr>
        <w:fldChar w:fldCharType="begin"/>
      </w:r>
      <w:r w:rsidR="00591073">
        <w:rPr>
          <w:noProof/>
          <w:lang w:eastAsia="en-US"/>
        </w:rPr>
        <w:instrText xml:space="preserve"> REF _Ref81466799 \h </w:instrText>
      </w:r>
      <w:r w:rsidR="00591073">
        <w:rPr>
          <w:noProof/>
          <w:lang w:eastAsia="en-US"/>
        </w:rPr>
      </w:r>
      <w:r w:rsidR="00591073">
        <w:rPr>
          <w:noProof/>
          <w:lang w:eastAsia="en-US"/>
        </w:rPr>
        <w:fldChar w:fldCharType="separate"/>
      </w:r>
      <w:r w:rsidR="009A1891">
        <w:t xml:space="preserve">Figura </w:t>
      </w:r>
      <w:r w:rsidR="009A1891">
        <w:rPr>
          <w:noProof/>
        </w:rPr>
        <w:t>1</w:t>
      </w:r>
      <w:r w:rsidR="00591073">
        <w:rPr>
          <w:noProof/>
          <w:lang w:eastAsia="en-US"/>
        </w:rPr>
        <w:fldChar w:fldCharType="end"/>
      </w:r>
      <w:r w:rsidR="00D6579D">
        <w:rPr>
          <w:noProof/>
          <w:lang w:eastAsia="en-US"/>
        </w:rPr>
        <w:t xml:space="preserve"> podemos ver os níveis de irradiação</w:t>
      </w:r>
      <w:r w:rsidR="00591073">
        <w:rPr>
          <w:noProof/>
          <w:lang w:eastAsia="en-US"/>
        </w:rPr>
        <w:t xml:space="preserve"> </w:t>
      </w:r>
      <w:r w:rsidR="00C4218F">
        <w:rPr>
          <w:noProof/>
          <w:lang w:eastAsia="en-US"/>
        </w:rPr>
        <w:t xml:space="preserve">anuais médios para irradiação </w:t>
      </w:r>
      <w:r w:rsidR="00591073">
        <w:rPr>
          <w:noProof/>
          <w:lang w:eastAsia="en-US"/>
        </w:rPr>
        <w:t xml:space="preserve">solar </w:t>
      </w:r>
      <w:r w:rsidR="00C4218F">
        <w:rPr>
          <w:noProof/>
          <w:lang w:eastAsia="en-US"/>
        </w:rPr>
        <w:t xml:space="preserve">normal </w:t>
      </w:r>
      <w:r w:rsidR="00D6579D">
        <w:rPr>
          <w:noProof/>
          <w:lang w:eastAsia="en-US"/>
        </w:rPr>
        <w:t xml:space="preserve">no território brasileiro. </w:t>
      </w:r>
      <w:r w:rsidR="00C4218F">
        <w:rPr>
          <w:noProof/>
          <w:lang w:eastAsia="en-US"/>
        </w:rPr>
        <w:t xml:space="preserve">Destacam-se duas regiões no mapa, sendo a primeira região, a região de clima semiárido em vermelho, localizados aproximadamente em 10ºS 45ºW, que correspondem a zonas ideias para a implementação de usinas de paineis solares fixos ou de um grau de liberdade </w:t>
      </w:r>
      <w:r w:rsidR="00591073">
        <w:rPr>
          <w:noProof/>
          <w:lang w:eastAsia="en-US"/>
        </w:rPr>
        <w:t xml:space="preserve">como a de São Gonçalo </w:t>
      </w:r>
      <w:r w:rsidR="00C4218F">
        <w:rPr>
          <w:noProof/>
          <w:lang w:eastAsia="en-US"/>
        </w:rPr>
        <w:t xml:space="preserve">e a segunda região localizada aproximadamente a 30ºS 54ºW, de clima subtropical correspondente ao estado do Rio Grande do Sul que será o ponto estudado. </w:t>
      </w:r>
    </w:p>
    <w:p w14:paraId="78A824C1" w14:textId="77777777" w:rsidR="00C4218F" w:rsidRDefault="00C354ED" w:rsidP="00C354ED">
      <w:pPr>
        <w:pStyle w:val="Legenda"/>
        <w:keepNext/>
      </w:pPr>
      <w:r>
        <w:t>Fonte</w:t>
      </w:r>
      <w:r w:rsidR="00C4218F">
        <w:t>:</w:t>
      </w:r>
      <w:r w:rsidR="00C4218F" w:rsidRPr="00C4218F">
        <w:t xml:space="preserve"> (PEREIRA, E. B., 2017)</w:t>
      </w:r>
    </w:p>
    <w:p w14:paraId="6596FA65" w14:textId="3EBA802B" w:rsidR="00591073" w:rsidRDefault="0017712A" w:rsidP="00C354ED">
      <w:pPr>
        <w:keepNext/>
        <w:ind w:left="-426"/>
        <w:jc w:val="center"/>
      </w:pPr>
      <w:r>
        <w:rPr>
          <w:noProof/>
          <w:lang w:eastAsia="en-US"/>
        </w:rPr>
        <w:drawing>
          <wp:inline distT="0" distB="0" distL="0" distR="0" wp14:anchorId="2DB82A40" wp14:editId="1F91FD98">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0861" t="5441" r="11258" b="11131"/>
                    <a:stretch>
                      <a:fillRect/>
                    </a:stretch>
                  </pic:blipFill>
                  <pic:spPr bwMode="auto">
                    <a:xfrm>
                      <a:off x="0" y="0"/>
                      <a:ext cx="4107180" cy="4511040"/>
                    </a:xfrm>
                    <a:prstGeom prst="rect">
                      <a:avLst/>
                    </a:prstGeom>
                    <a:noFill/>
                    <a:ln>
                      <a:noFill/>
                    </a:ln>
                  </pic:spPr>
                </pic:pic>
              </a:graphicData>
            </a:graphic>
          </wp:inline>
        </w:drawing>
      </w:r>
    </w:p>
    <w:p w14:paraId="6C10DF50" w14:textId="3F1FEF57" w:rsidR="00D6579D" w:rsidRDefault="00591073" w:rsidP="00591073">
      <w:pPr>
        <w:pStyle w:val="Legenda"/>
      </w:pPr>
      <w:bookmarkStart w:id="8" w:name="_Ref81466799"/>
      <w:bookmarkStart w:id="9" w:name="_Toc138629358"/>
      <w:r>
        <w:t xml:space="preserve">Figura </w:t>
      </w:r>
      <w:fldSimple w:instr=" SEQ Figura \* ARABIC ">
        <w:r w:rsidR="00B008C5">
          <w:rPr>
            <w:noProof/>
          </w:rPr>
          <w:t>1</w:t>
        </w:r>
      </w:fldSimple>
      <w:bookmarkEnd w:id="8"/>
      <w:r>
        <w:t xml:space="preserve">: </w:t>
      </w:r>
      <w:r w:rsidRPr="00233827">
        <w:t xml:space="preserve">Mapa do potencial de geração solar fotovoltaica em termos do rendimento energético anual para todo o Brasil (medido em </w:t>
      </w:r>
      <w:proofErr w:type="gramStart"/>
      <w:r w:rsidRPr="00233827">
        <w:t>kWh/</w:t>
      </w:r>
      <w:proofErr w:type="spellStart"/>
      <w:r w:rsidRPr="00233827">
        <w:t>kWp.ano</w:t>
      </w:r>
      <w:proofErr w:type="spellEnd"/>
      <w:r w:rsidR="00C354ED">
        <w:t xml:space="preserve"> )</w:t>
      </w:r>
      <w:bookmarkEnd w:id="9"/>
      <w:proofErr w:type="gramEnd"/>
    </w:p>
    <w:p w14:paraId="613039C0" w14:textId="77588576" w:rsidR="00091615" w:rsidRPr="00091615" w:rsidRDefault="002224CB" w:rsidP="00091615">
      <w:pPr>
        <w:spacing w:before="240"/>
        <w:ind w:firstLine="578"/>
      </w:pPr>
      <w:r>
        <w:t xml:space="preserve">Devido a grandes extensões territoriais e estando situado em grande parte na região subtropical, o Brasil possui grande potencial de geração de energia solar fazendo uso de sistemas de rastreamento. Com essa perspectiva de crescimento, o uso de sistemas SCADA para monitoramento e supervisão desses sistemas, se torna um ponto importante que deve ser considerado no desenvolvimento dessas tecnologias. </w:t>
      </w:r>
    </w:p>
    <w:p w14:paraId="5E53EC1C" w14:textId="77777777" w:rsidR="00C4218F" w:rsidRDefault="000372AC" w:rsidP="00C4218F">
      <w:pPr>
        <w:pStyle w:val="Ttulo2"/>
      </w:pPr>
      <w:bookmarkStart w:id="10" w:name="_Toc138629318"/>
      <w:r>
        <w:lastRenderedPageBreak/>
        <w:t>Descrição do problema</w:t>
      </w:r>
      <w:bookmarkEnd w:id="10"/>
    </w:p>
    <w:p w14:paraId="5495C550" w14:textId="2B9EC09A" w:rsidR="003731A4" w:rsidRPr="00981AB6" w:rsidRDefault="00C4218F" w:rsidP="00981AB6">
      <w:pPr>
        <w:ind w:firstLine="578"/>
      </w:pPr>
      <w:r>
        <w:t xml:space="preserve">Devido </w:t>
      </w:r>
      <w:r w:rsidR="002224CB">
        <w:t>ao complexo sistema de rastreamento, que permite o uso de motores de alta potência, inversores e uma gama de sensores para posicionamento, detecção de condições</w:t>
      </w:r>
      <w:r w:rsidR="00981AB6">
        <w:t xml:space="preserve"> climáticas</w:t>
      </w:r>
      <w:r w:rsidR="002224CB">
        <w:t xml:space="preserve"> adversas, sistemas de controle</w:t>
      </w:r>
      <w:r w:rsidR="00981AB6">
        <w:t xml:space="preserve"> em diferentes malhas</w:t>
      </w:r>
      <w:r w:rsidR="002224CB">
        <w:t xml:space="preserve"> e processamentos de dados, como valores de geração </w:t>
      </w:r>
      <w:r w:rsidR="00981AB6">
        <w:t xml:space="preserve">de energia dos painéis solares </w:t>
      </w:r>
      <w:r w:rsidR="002224CB">
        <w:t>e consumo de energia</w:t>
      </w:r>
      <w:r w:rsidR="00981AB6">
        <w:t xml:space="preserve"> por parte do sistema</w:t>
      </w:r>
      <w:r w:rsidR="002224CB">
        <w:t xml:space="preserve">, o sistema </w:t>
      </w:r>
      <w:r w:rsidR="002224CB" w:rsidRPr="002224CB">
        <w:rPr>
          <w:i/>
          <w:iCs/>
        </w:rPr>
        <w:t>Tracker</w:t>
      </w:r>
      <w:r w:rsidR="002224CB">
        <w:t xml:space="preserve"> se torna um sistema complexo para ser gerenciado. Dessa forma, a fim de viabilizar sistemas de rastreamento </w:t>
      </w:r>
      <w:proofErr w:type="spellStart"/>
      <w:r w:rsidR="002224CB" w:rsidRPr="00981AB6">
        <w:rPr>
          <w:i/>
          <w:iCs/>
        </w:rPr>
        <w:t>Trackers</w:t>
      </w:r>
      <w:proofErr w:type="spellEnd"/>
      <w:r w:rsidR="002224CB">
        <w:t xml:space="preserve"> mais seguros e que permitam a fácil manutenção do sistema sem a necessidade de um serviço especializado, </w:t>
      </w:r>
      <w:r w:rsidR="00981AB6">
        <w:t>é necessário que se implemente um</w:t>
      </w:r>
      <w:r w:rsidR="002224CB">
        <w:t xml:space="preserve"> sistema SCADA que seja capaz de realizar esse gerenciamento e permita que um operador ou usuário final, esteja no controle do sistema sem que seja necessário um conhecimento técnico </w:t>
      </w:r>
      <w:r w:rsidR="00981AB6">
        <w:t>especializado</w:t>
      </w:r>
      <w:r w:rsidR="005D53CA">
        <w:t xml:space="preserve">. </w:t>
      </w:r>
    </w:p>
    <w:p w14:paraId="10BF716C" w14:textId="687192EA" w:rsidR="000372AC" w:rsidRDefault="000372AC" w:rsidP="00673237">
      <w:pPr>
        <w:pStyle w:val="Ttulo2"/>
      </w:pPr>
      <w:bookmarkStart w:id="11" w:name="_Toc138629319"/>
      <w:r>
        <w:t>Objetivo</w:t>
      </w:r>
      <w:bookmarkEnd w:id="11"/>
    </w:p>
    <w:p w14:paraId="7702FD84" w14:textId="3F084CDD" w:rsidR="009464A6" w:rsidRDefault="00B960F8" w:rsidP="00981AB6">
      <w:pPr>
        <w:ind w:firstLine="578"/>
      </w:pPr>
      <w:r>
        <w:t xml:space="preserve">Tendo em vista o </w:t>
      </w:r>
      <w:r w:rsidR="00981AB6">
        <w:t xml:space="preserve">a necessidade de se implementar um sistema SCADA em sistemas de geração solar com rastreamento como forma de diminuir a complexidade do sistema, como descrito em tópicos anteriores </w:t>
      </w:r>
      <w:r>
        <w:t xml:space="preserve">e estimados </w:t>
      </w:r>
      <w:r w:rsidR="00981AB6">
        <w:t xml:space="preserve">os valores </w:t>
      </w:r>
      <w:r>
        <w:t>d</w:t>
      </w:r>
      <w:r w:rsidR="00981AB6">
        <w:t>e</w:t>
      </w:r>
      <w:r>
        <w:t xml:space="preserve"> produtividade de seguidores solares de dois graus de lib</w:t>
      </w:r>
      <w:r w:rsidR="00C354ED">
        <w:t>erdade (</w:t>
      </w:r>
      <w:r>
        <w:t>2 eixos</w:t>
      </w:r>
      <w:r w:rsidR="00C354ED">
        <w:t>)</w:t>
      </w:r>
      <w:r>
        <w:t xml:space="preserve">, </w:t>
      </w:r>
      <w:r w:rsidR="00981AB6">
        <w:t>propõem-se a criação de um sistema SCADA que seja capaz de supervisionar, realizar o controle e gerenciar o sistema como um todo.</w:t>
      </w:r>
    </w:p>
    <w:p w14:paraId="1F4B6044" w14:textId="022AA9E5" w:rsidR="00981AB6" w:rsidRDefault="00981AB6" w:rsidP="00981AB6">
      <w:pPr>
        <w:ind w:firstLine="578"/>
      </w:pPr>
      <w:r>
        <w:t xml:space="preserve">O objetivo do </w:t>
      </w:r>
      <w:r w:rsidR="00E20086">
        <w:t xml:space="preserve">presente </w:t>
      </w:r>
      <w:r>
        <w:t xml:space="preserve">trabalho não </w:t>
      </w:r>
      <w:r w:rsidR="00E20086">
        <w:t>é</w:t>
      </w:r>
      <w:r>
        <w:t xml:space="preserve"> o desenvolvimento do sistema de rastreamento solar, apenas o desenvolvimento de um </w:t>
      </w:r>
      <w:r w:rsidRPr="00981AB6">
        <w:rPr>
          <w:i/>
          <w:iCs/>
        </w:rPr>
        <w:t>software</w:t>
      </w:r>
      <w:r>
        <w:t xml:space="preserve"> que seja capaz de supervisiona-lo. O sistema SCADA desenvolvido deverá ser capaz de se comunicar com o sistema de rastreamento através de um protocolo de comunicação a nível industrial, de forma a garantir a </w:t>
      </w:r>
      <w:r w:rsidR="00E20086">
        <w:t>integridade e segurança n</w:t>
      </w:r>
      <w:r>
        <w:t xml:space="preserve">a troca de informação por parte dos sistemas. </w:t>
      </w:r>
    </w:p>
    <w:p w14:paraId="3A15881D" w14:textId="1644CE19" w:rsidR="009464A6" w:rsidRDefault="009464A6" w:rsidP="009464A6">
      <w:pPr>
        <w:pStyle w:val="Ttulo2"/>
      </w:pPr>
      <w:bookmarkStart w:id="12" w:name="_Toc138629320"/>
      <w:r>
        <w:t>Objetivos específicos</w:t>
      </w:r>
      <w:bookmarkEnd w:id="12"/>
    </w:p>
    <w:p w14:paraId="59E5F069" w14:textId="5CEC4032" w:rsidR="00AE6358" w:rsidRDefault="008023B7" w:rsidP="008023B7">
      <w:pPr>
        <w:ind w:firstLine="360"/>
      </w:pPr>
      <w:r>
        <w:t xml:space="preserve">Dada a criação de um serviço SCADA personalizado, </w:t>
      </w:r>
      <w:r w:rsidR="00E20086">
        <w:t>os</w:t>
      </w:r>
      <w:r>
        <w:t xml:space="preserve"> seguintes</w:t>
      </w:r>
      <w:r w:rsidR="00E20086">
        <w:t xml:space="preserve"> objetivos específicos que o sistema SCADA terá, podem ser destacados:</w:t>
      </w:r>
    </w:p>
    <w:p w14:paraId="64865E8F" w14:textId="26FDEE60" w:rsidR="00E20086" w:rsidRDefault="00E20086" w:rsidP="009464A6">
      <w:pPr>
        <w:pStyle w:val="PargrafodaLista"/>
        <w:numPr>
          <w:ilvl w:val="0"/>
          <w:numId w:val="48"/>
        </w:numPr>
      </w:pPr>
      <w:r>
        <w:t>Controle de acesso e níveis de permissão ao sistema (</w:t>
      </w:r>
      <w:r w:rsidRPr="00E20086">
        <w:rPr>
          <w:i/>
          <w:iCs/>
        </w:rPr>
        <w:t>login</w:t>
      </w:r>
      <w:r>
        <w:t>);</w:t>
      </w:r>
    </w:p>
    <w:p w14:paraId="3B7C741F" w14:textId="4F2DCE61" w:rsidR="00035423" w:rsidRDefault="00E20086" w:rsidP="00E20086">
      <w:pPr>
        <w:pStyle w:val="PargrafodaLista"/>
        <w:numPr>
          <w:ilvl w:val="0"/>
          <w:numId w:val="48"/>
        </w:numPr>
      </w:pPr>
      <w:r>
        <w:t xml:space="preserve">Capacidade de ser integrado com sistemas </w:t>
      </w:r>
      <w:r w:rsidRPr="00E20086">
        <w:rPr>
          <w:i/>
          <w:iCs/>
        </w:rPr>
        <w:t>Tracker</w:t>
      </w:r>
      <w:r>
        <w:t xml:space="preserve"> que usem sensores e atuadores </w:t>
      </w:r>
      <w:r w:rsidR="00790061">
        <w:t xml:space="preserve">utilizando o protocolo industrial </w:t>
      </w:r>
      <w:r w:rsidRPr="00E20086">
        <w:rPr>
          <w:i/>
          <w:iCs/>
        </w:rPr>
        <w:t>Modbus</w:t>
      </w:r>
      <w:r w:rsidR="00790061">
        <w:rPr>
          <w:i/>
          <w:iCs/>
        </w:rPr>
        <w:t xml:space="preserve"> RTU</w:t>
      </w:r>
      <w:r>
        <w:t>;</w:t>
      </w:r>
    </w:p>
    <w:p w14:paraId="3F3DEB1D" w14:textId="65BC99B9" w:rsidR="00E20086" w:rsidRDefault="005F20B6" w:rsidP="00E20086">
      <w:pPr>
        <w:pStyle w:val="PargrafodaLista"/>
        <w:numPr>
          <w:ilvl w:val="0"/>
          <w:numId w:val="48"/>
        </w:numPr>
      </w:pPr>
      <w:r>
        <w:lastRenderedPageBreak/>
        <w:t xml:space="preserve">Realizar a supervisão da geração e consumo do sistema; </w:t>
      </w:r>
    </w:p>
    <w:p w14:paraId="608691CF" w14:textId="204C8C6E" w:rsidR="00790061" w:rsidRDefault="005F20B6" w:rsidP="00AC692A">
      <w:pPr>
        <w:pStyle w:val="PargrafodaLista"/>
        <w:numPr>
          <w:ilvl w:val="0"/>
          <w:numId w:val="48"/>
        </w:numPr>
      </w:pPr>
      <w:r>
        <w:t>Realizar o sensoriamento da posição dos motores</w:t>
      </w:r>
      <w:r w:rsidR="00AC692A">
        <w:t>.</w:t>
      </w:r>
    </w:p>
    <w:p w14:paraId="1E7ACA1A" w14:textId="77777777" w:rsidR="00AC692A" w:rsidRDefault="00AC692A" w:rsidP="00AC692A"/>
    <w:p w14:paraId="5104902A" w14:textId="77777777" w:rsidR="003907AD" w:rsidRDefault="00790061" w:rsidP="003907AD">
      <w:pPr>
        <w:ind w:firstLine="360"/>
      </w:pPr>
      <w:r>
        <w:t xml:space="preserve">Dessa forma, espera-se desenvolver um </w:t>
      </w:r>
      <w:r w:rsidRPr="003907AD">
        <w:rPr>
          <w:i/>
          <w:iCs/>
        </w:rPr>
        <w:t>software</w:t>
      </w:r>
      <w:r>
        <w:t xml:space="preserve"> SCADA utilizando o protocolo </w:t>
      </w:r>
      <w:r w:rsidRPr="003907AD">
        <w:rPr>
          <w:i/>
          <w:iCs/>
        </w:rPr>
        <w:t>Modbus</w:t>
      </w:r>
      <w:r>
        <w:t xml:space="preserve"> </w:t>
      </w:r>
      <w:r w:rsidRPr="003907AD">
        <w:rPr>
          <w:i/>
          <w:iCs/>
        </w:rPr>
        <w:t>RTU</w:t>
      </w:r>
      <w:r>
        <w:t xml:space="preserve"> utilizando a linguagem de programação </w:t>
      </w:r>
      <w:r w:rsidRPr="003907AD">
        <w:rPr>
          <w:i/>
          <w:iCs/>
        </w:rPr>
        <w:t>Python</w:t>
      </w:r>
      <w:r>
        <w:t xml:space="preserve"> </w:t>
      </w:r>
      <w:r w:rsidR="003907AD">
        <w:t xml:space="preserve">com o </w:t>
      </w:r>
      <w:r w:rsidR="003907AD" w:rsidRPr="003907AD">
        <w:rPr>
          <w:i/>
          <w:iCs/>
        </w:rPr>
        <w:t>framework</w:t>
      </w:r>
      <w:r w:rsidR="003907AD">
        <w:t xml:space="preserve"> de desenvolvimento de aplicações </w:t>
      </w:r>
      <w:proofErr w:type="spellStart"/>
      <w:r w:rsidR="003907AD" w:rsidRPr="003907AD">
        <w:rPr>
          <w:i/>
          <w:iCs/>
        </w:rPr>
        <w:t>Kivy</w:t>
      </w:r>
      <w:proofErr w:type="spellEnd"/>
      <w:r w:rsidR="003907AD">
        <w:rPr>
          <w:i/>
          <w:iCs/>
        </w:rPr>
        <w:t xml:space="preserve"> </w:t>
      </w:r>
      <w:r w:rsidR="003907AD">
        <w:t xml:space="preserve">para personalização da aplicação. Esse sistema </w:t>
      </w:r>
      <w:r>
        <w:t xml:space="preserve">integrará com um sistema </w:t>
      </w:r>
      <w:r w:rsidRPr="003907AD">
        <w:rPr>
          <w:i/>
          <w:iCs/>
        </w:rPr>
        <w:t>Tracker</w:t>
      </w:r>
      <w:r>
        <w:t xml:space="preserve"> previamente desenvolvido</w:t>
      </w:r>
      <w:r w:rsidR="003907AD">
        <w:t xml:space="preserve"> ou então um sistema simulado, que possua os parâmetros de comunicação padronizados pelo protocolo </w:t>
      </w:r>
      <w:r w:rsidR="003907AD" w:rsidRPr="003907AD">
        <w:rPr>
          <w:i/>
          <w:iCs/>
        </w:rPr>
        <w:t>Modbus</w:t>
      </w:r>
      <w:r w:rsidR="003907AD">
        <w:rPr>
          <w:i/>
          <w:iCs/>
        </w:rPr>
        <w:t xml:space="preserve"> </w:t>
      </w:r>
      <w:r w:rsidR="003907AD" w:rsidRPr="003907AD">
        <w:rPr>
          <w:i/>
          <w:iCs/>
        </w:rPr>
        <w:t>RTU</w:t>
      </w:r>
      <w:r w:rsidR="003907AD">
        <w:t xml:space="preserve">. </w:t>
      </w:r>
    </w:p>
    <w:p w14:paraId="7759B1D0" w14:textId="17AA64F9" w:rsidR="003907AD" w:rsidRPr="003907AD" w:rsidRDefault="003907AD" w:rsidP="003907AD">
      <w:pPr>
        <w:ind w:firstLine="360"/>
        <w:rPr>
          <w:color w:val="C00000"/>
        </w:rPr>
      </w:pPr>
      <w:r>
        <w:t xml:space="preserve">O aplicativo deverá contar com as funcionalidades de um sistema SCADA e possuir controles de acesso, níveis de controle e as demais funcionalidades de um sistema SCADA. </w:t>
      </w:r>
    </w:p>
    <w:p w14:paraId="572A1FA6" w14:textId="060D08B0" w:rsidR="00CE0436" w:rsidRDefault="00CE0436" w:rsidP="00CE0436">
      <w:pPr>
        <w:ind w:firstLine="360"/>
      </w:pPr>
    </w:p>
    <w:p w14:paraId="3D12F233" w14:textId="1AE25317" w:rsidR="00CE0436" w:rsidRDefault="00CE0436" w:rsidP="00CE0436">
      <w:pPr>
        <w:ind w:firstLine="360"/>
      </w:pPr>
    </w:p>
    <w:p w14:paraId="779A548C" w14:textId="76AA6BBA" w:rsidR="00CE0436" w:rsidRDefault="00CE0436" w:rsidP="00CE0436">
      <w:pPr>
        <w:ind w:firstLine="360"/>
      </w:pPr>
    </w:p>
    <w:p w14:paraId="02F3BBEE" w14:textId="5B7D4897" w:rsidR="00CE0436" w:rsidRDefault="00CE0436" w:rsidP="00CE0436">
      <w:pPr>
        <w:ind w:firstLine="360"/>
      </w:pPr>
    </w:p>
    <w:p w14:paraId="7056AC5C" w14:textId="481F3EA8" w:rsidR="00CE0436" w:rsidRDefault="00CE0436" w:rsidP="00CE0436">
      <w:pPr>
        <w:ind w:firstLine="360"/>
      </w:pPr>
    </w:p>
    <w:p w14:paraId="71B388F9" w14:textId="0F9A9F69" w:rsidR="00CE0436" w:rsidRDefault="00CE0436" w:rsidP="00CE0436">
      <w:pPr>
        <w:ind w:firstLine="360"/>
      </w:pPr>
    </w:p>
    <w:p w14:paraId="39E248CD" w14:textId="77777777" w:rsidR="00CE0436" w:rsidRPr="009464A6" w:rsidRDefault="00CE0436" w:rsidP="00CE0436">
      <w:pPr>
        <w:ind w:firstLine="360"/>
      </w:pPr>
    </w:p>
    <w:p w14:paraId="247B051A" w14:textId="77777777" w:rsidR="0025733B" w:rsidRDefault="0025733B" w:rsidP="000372AC"/>
    <w:p w14:paraId="1E7F88CB" w14:textId="2E4F147E" w:rsidR="0025733B" w:rsidRDefault="00000000" w:rsidP="001A529C">
      <w:pPr>
        <w:pStyle w:val="Ttulo1"/>
        <w:pageBreakBefore/>
        <w:ind w:left="357" w:hanging="357"/>
        <w:rPr>
          <w:noProof/>
        </w:rPr>
      </w:pPr>
      <w:bookmarkStart w:id="13" w:name="_Toc138629321"/>
      <w:r>
        <w:rPr>
          <w:noProof/>
        </w:rPr>
        <w:lastRenderedPageBreak/>
        <w:pict w14:anchorId="01062CBA">
          <v:shape id="Text Box 246" o:spid="_x0000_s2062" type="#_x0000_t202" style="position:absolute;left:0;text-align:left;margin-left:414pt;margin-top:-575.55pt;width:63pt;height:5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" stroked="f">
            <v:textbox inset="0,0,0,0">
              <w:txbxContent>
                <w:p w14:paraId="31041557" w14:textId="77777777" w:rsidR="00B960F8" w:rsidRDefault="00B960F8" w:rsidP="00B960F8"/>
              </w:txbxContent>
            </v:textbox>
            <w10:anchorlock/>
          </v:shape>
        </w:pict>
      </w:r>
      <w:r w:rsidR="00790061">
        <w:rPr>
          <w:noProof/>
        </w:rPr>
        <w:t>revisão bibliográfica</w:t>
      </w:r>
      <w:bookmarkEnd w:id="13"/>
    </w:p>
    <w:p w14:paraId="66025738" w14:textId="07D55795" w:rsidR="00790061" w:rsidRDefault="004773F3" w:rsidP="004773F3">
      <w:pPr>
        <w:ind w:firstLine="357"/>
      </w:pPr>
      <w:r>
        <w:t>Os sistemas SCADA (</w:t>
      </w:r>
      <w:proofErr w:type="spellStart"/>
      <w:r w:rsidRPr="004773F3">
        <w:rPr>
          <w:i/>
          <w:iCs/>
        </w:rPr>
        <w:t>Supervisory</w:t>
      </w:r>
      <w:proofErr w:type="spellEnd"/>
      <w:r w:rsidRPr="004773F3">
        <w:rPr>
          <w:i/>
          <w:iCs/>
        </w:rPr>
        <w:t xml:space="preserve"> </w:t>
      </w:r>
      <w:proofErr w:type="spellStart"/>
      <w:r w:rsidRPr="004773F3">
        <w:rPr>
          <w:i/>
          <w:iCs/>
        </w:rPr>
        <w:t>Control</w:t>
      </w:r>
      <w:proofErr w:type="spellEnd"/>
      <w:r w:rsidRPr="004773F3">
        <w:rPr>
          <w:i/>
          <w:iCs/>
        </w:rPr>
        <w:t xml:space="preserve"> </w:t>
      </w:r>
      <w:proofErr w:type="spellStart"/>
      <w:r w:rsidRPr="004773F3">
        <w:rPr>
          <w:i/>
          <w:iCs/>
        </w:rPr>
        <w:t>and</w:t>
      </w:r>
      <w:proofErr w:type="spellEnd"/>
      <w:r w:rsidRPr="004773F3">
        <w:rPr>
          <w:i/>
          <w:iCs/>
        </w:rPr>
        <w:t xml:space="preserve"> Data </w:t>
      </w:r>
      <w:proofErr w:type="spellStart"/>
      <w:r w:rsidRPr="004773F3">
        <w:rPr>
          <w:i/>
          <w:iCs/>
        </w:rPr>
        <w:t>Acquisition</w:t>
      </w:r>
      <w:proofErr w:type="spellEnd"/>
      <w:r>
        <w:t xml:space="preserve">) desempenham um papel essencial na automação e monitoramento de processos dentro da </w:t>
      </w:r>
      <w:r w:rsidR="00FA46E5">
        <w:t>indústria</w:t>
      </w:r>
      <w:r>
        <w:t xml:space="preserve">. Esses sistemas desempenham o papel de coletar, controlar e analisar dados de uma planta em tempo real, permitindo a supervisão e o controle efetivo de sistemas complexos. Um sistema SCADA é uma solução tecnológica que integra </w:t>
      </w:r>
      <w:r w:rsidRPr="004773F3">
        <w:rPr>
          <w:i/>
          <w:iCs/>
        </w:rPr>
        <w:t>hardware</w:t>
      </w:r>
      <w:r>
        <w:t xml:space="preserve"> e </w:t>
      </w:r>
      <w:r w:rsidRPr="004773F3">
        <w:rPr>
          <w:i/>
          <w:iCs/>
        </w:rPr>
        <w:t>software</w:t>
      </w:r>
      <w:r>
        <w:t xml:space="preserve"> para fornecer controle e monitoramento centralizado de um ou mais processos, permitindo que dados sejam trocados entre os sistemas</w:t>
      </w:r>
      <w:r w:rsidR="00FA46E5">
        <w:t xml:space="preserve">, além realizar as tarefas de </w:t>
      </w:r>
      <w:r>
        <w:t>coleta</w:t>
      </w:r>
      <w:r w:rsidR="00FA46E5">
        <w:t>r</w:t>
      </w:r>
      <w:r>
        <w:t xml:space="preserve"> dados em tempo real de dispositivos e sensores distribuídos em uma planta, instalação ou sistema, processa</w:t>
      </w:r>
      <w:r w:rsidR="00FA46E5">
        <w:t>-los</w:t>
      </w:r>
      <w:r>
        <w:t xml:space="preserve"> e apresent</w:t>
      </w:r>
      <w:r w:rsidR="00FA46E5">
        <w:t>a-</w:t>
      </w:r>
      <w:r>
        <w:t>los de forma visual e compreensível para os operadores e tomadores de decisão</w:t>
      </w:r>
      <w:r w:rsidR="00FA46E5">
        <w:t>, facilitando o trabalho de supervisão de sistemas complexos</w:t>
      </w:r>
      <w:r>
        <w:t>.</w:t>
      </w:r>
    </w:p>
    <w:p w14:paraId="3939B647" w14:textId="5F479994" w:rsidR="00FA46E5" w:rsidRDefault="00FA46E5" w:rsidP="004773F3">
      <w:pPr>
        <w:ind w:firstLine="357"/>
      </w:pPr>
      <w:r>
        <w:t xml:space="preserve">Nesse capitulo serão discutidos aspectos físicos de um sistema SCADA tais quais suas arquiteturas de </w:t>
      </w:r>
      <w:r w:rsidRPr="00FA46E5">
        <w:rPr>
          <w:i/>
          <w:iCs/>
        </w:rPr>
        <w:t>hardware</w:t>
      </w:r>
      <w:r>
        <w:t>, comunicação entre sensores e atuadores, sistemas de proteção contra ataques, surtos dos sistemas, funcionalidades e o interfaceamento entre as operações e o operador do sistema, visando uma aplicação voltada um sistema de geração solar.</w:t>
      </w:r>
    </w:p>
    <w:p w14:paraId="4FB2D1D6" w14:textId="14FFF3A4" w:rsidR="00FA46E5" w:rsidRDefault="00FA46E5" w:rsidP="00FA46E5">
      <w:pPr>
        <w:pStyle w:val="Ttulo2"/>
      </w:pPr>
      <w:bookmarkStart w:id="14" w:name="_Toc138629322"/>
      <w:r>
        <w:t>O que é um sistema SCADA</w:t>
      </w:r>
      <w:bookmarkEnd w:id="14"/>
    </w:p>
    <w:p w14:paraId="727699BD" w14:textId="4E777DC0" w:rsidR="00224ED4" w:rsidRDefault="00BA6E8C" w:rsidP="00224ED4">
      <w:pPr>
        <w:ind w:firstLine="578"/>
      </w:pPr>
      <w:r>
        <w:t xml:space="preserve">De acordo com JUNIOR, 2019, um sistema de supervisão e controle consiste na atuação do homem nos processos de produção através e mecanismos confiáveis e que garantam um bom desempenho das ações, a segurança no controle de ambientes de difícil acesso humano e a minimização de falhas, que garante assim a otimização da produção. </w:t>
      </w:r>
    </w:p>
    <w:p w14:paraId="4051D3DC" w14:textId="2902B498" w:rsidR="00BA6E8C" w:rsidRDefault="00BA6E8C" w:rsidP="00224ED4">
      <w:pPr>
        <w:ind w:firstLine="578"/>
      </w:pPr>
      <w:r>
        <w:t xml:space="preserve">Esses sistemas são usados em plantas e processos que possuam medições e controle de atuadores a longas distancias, disponibilizando em uma única central, todas as informações desse processo, para que um ser humano, através desses dados, possa tomar ações de forma remota, reduzindo tempo nas operações. </w:t>
      </w:r>
    </w:p>
    <w:p w14:paraId="39E4FBEE" w14:textId="42211F53" w:rsidR="00BA6E8C" w:rsidRDefault="00BA6E8C" w:rsidP="00224ED4">
      <w:pPr>
        <w:ind w:firstLine="578"/>
      </w:pPr>
      <w:r>
        <w:t>São características importantes de um sistema SCADA as ações de: Tele</w:t>
      </w:r>
      <w:r w:rsidR="00D17F96">
        <w:t xml:space="preserve"> </w:t>
      </w:r>
      <w:r>
        <w:t xml:space="preserve">comando, </w:t>
      </w:r>
      <w:r w:rsidR="00D17F96">
        <w:t>tele medição</w:t>
      </w:r>
      <w:r>
        <w:t xml:space="preserve"> e </w:t>
      </w:r>
      <w:r w:rsidR="00D17F96">
        <w:t>tele supervisão</w:t>
      </w:r>
      <w:r>
        <w:t xml:space="preserve">, que possibilitam que a planta seja monitorada de forma remota, a aquisição dos dados de sensores em tempo real e a datação desses valores em bancos de dados para analises de processo. </w:t>
      </w:r>
    </w:p>
    <w:p w14:paraId="32765C78" w14:textId="384FB280" w:rsidR="00D17F96" w:rsidRDefault="00D17F96" w:rsidP="00224ED4">
      <w:pPr>
        <w:ind w:firstLine="578"/>
      </w:pPr>
      <w:r>
        <w:lastRenderedPageBreak/>
        <w:t>N</w:t>
      </w:r>
      <w:r w:rsidR="00415EB6">
        <w:t>a</w:t>
      </w:r>
      <w:r>
        <w:t xml:space="preserve"> </w:t>
      </w:r>
      <w:r w:rsidR="00415EB6">
        <w:fldChar w:fldCharType="begin"/>
      </w:r>
      <w:r w:rsidR="00415EB6">
        <w:instrText xml:space="preserve"> REF _Ref137552822 \h </w:instrText>
      </w:r>
      <w:r w:rsidR="00415EB6">
        <w:fldChar w:fldCharType="separate"/>
      </w:r>
      <w:r w:rsidR="00415EB6">
        <w:t xml:space="preserve">Figura </w:t>
      </w:r>
      <w:r w:rsidR="00415EB6">
        <w:rPr>
          <w:noProof/>
        </w:rPr>
        <w:t>2</w:t>
      </w:r>
      <w:r w:rsidR="00415EB6">
        <w:fldChar w:fldCharType="end"/>
      </w:r>
      <w:r>
        <w:t xml:space="preserve"> é mostrado um esquema em formato de pirâmide apresentado por SANTOS, (</w:t>
      </w:r>
      <w:proofErr w:type="spellStart"/>
      <w:r>
        <w:t>sd</w:t>
      </w:r>
      <w:proofErr w:type="spellEnd"/>
      <w:r>
        <w:t>),</w:t>
      </w:r>
      <w:r w:rsidR="00415EB6">
        <w:t xml:space="preserve"> onde são relacionados a hierarquia entre os dispositivos de campo ou de instrumentação, os dispositivos de controle e dispositivos de supervisão remota. </w:t>
      </w:r>
    </w:p>
    <w:p w14:paraId="6F45B767" w14:textId="43B2CF6A" w:rsidR="00D17F96" w:rsidRDefault="00D17F96" w:rsidP="00D17F96">
      <w:pPr>
        <w:pStyle w:val="Legenda"/>
        <w:keepNext/>
        <w:ind w:firstLine="578"/>
        <w:jc w:val="both"/>
      </w:pPr>
      <w:r>
        <w:t xml:space="preserve">Fonte </w:t>
      </w:r>
      <w:fldSimple w:instr=" SEQ Fonte \* ARABIC ">
        <w:r w:rsidR="00B008C5">
          <w:rPr>
            <w:noProof/>
          </w:rPr>
          <w:t>1</w:t>
        </w:r>
      </w:fldSimple>
      <w:r>
        <w:t xml:space="preserve">: SANTOS, </w:t>
      </w:r>
      <w:proofErr w:type="spellStart"/>
      <w:r>
        <w:t>sd</w:t>
      </w:r>
      <w:proofErr w:type="spellEnd"/>
    </w:p>
    <w:p w14:paraId="0EB3D749" w14:textId="77777777" w:rsidR="00D17F96" w:rsidRDefault="00D17F96" w:rsidP="00D17F96">
      <w:pPr>
        <w:keepNext/>
      </w:pPr>
      <w:r>
        <w:rPr>
          <w:noProof/>
        </w:rPr>
        <w:drawing>
          <wp:inline distT="0" distB="0" distL="0" distR="0" wp14:anchorId="3E16A9D0" wp14:editId="7EF58873">
            <wp:extent cx="5760085" cy="2391410"/>
            <wp:effectExtent l="0" t="0" r="0" b="0"/>
            <wp:docPr id="2933523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2345" name=""/>
                    <pic:cNvPicPr/>
                  </pic:nvPicPr>
                  <pic:blipFill>
                    <a:blip r:embed="rId10"/>
                    <a:stretch>
                      <a:fillRect/>
                    </a:stretch>
                  </pic:blipFill>
                  <pic:spPr>
                    <a:xfrm>
                      <a:off x="0" y="0"/>
                      <a:ext cx="5760085" cy="2391410"/>
                    </a:xfrm>
                    <a:prstGeom prst="rect">
                      <a:avLst/>
                    </a:prstGeom>
                  </pic:spPr>
                </pic:pic>
              </a:graphicData>
            </a:graphic>
          </wp:inline>
        </w:drawing>
      </w:r>
    </w:p>
    <w:p w14:paraId="42086FEE" w14:textId="0DB95AF7" w:rsidR="00D17F96" w:rsidRDefault="00D17F96" w:rsidP="00D17F96">
      <w:pPr>
        <w:pStyle w:val="Legenda"/>
        <w:ind w:firstLine="578"/>
        <w:jc w:val="both"/>
      </w:pPr>
      <w:bookmarkStart w:id="15" w:name="_Ref137552822"/>
      <w:bookmarkStart w:id="16" w:name="_Toc138629359"/>
      <w:r>
        <w:t xml:space="preserve">Figura </w:t>
      </w:r>
      <w:fldSimple w:instr=" SEQ Figura \* ARABIC ">
        <w:r w:rsidR="00B008C5">
          <w:rPr>
            <w:noProof/>
          </w:rPr>
          <w:t>2</w:t>
        </w:r>
      </w:fldSimple>
      <w:bookmarkEnd w:id="15"/>
      <w:r>
        <w:t>: Pirâmide de um sistema SCADA</w:t>
      </w:r>
      <w:bookmarkEnd w:id="16"/>
    </w:p>
    <w:p w14:paraId="2375DC2E" w14:textId="72A58D72" w:rsidR="00415EB6" w:rsidRDefault="00415EB6" w:rsidP="00415EB6">
      <w:pPr>
        <w:spacing w:before="240"/>
        <w:ind w:firstLine="578"/>
      </w:pPr>
      <w:r>
        <w:t xml:space="preserve">Essa relação entre os dispositivos mostra a importância do emprego de um sistema SCADA, uma vez que ele consegue unificar uma grande variedade de informações de sensoriamento em uma central de operações. </w:t>
      </w:r>
    </w:p>
    <w:p w14:paraId="3C5F7F8B" w14:textId="01BEDD46" w:rsidR="001D65A1" w:rsidRDefault="00415EB6" w:rsidP="0049328D">
      <w:pPr>
        <w:spacing w:before="240"/>
        <w:ind w:firstLine="578"/>
      </w:pPr>
      <w:r>
        <w:t xml:space="preserve">Uma das etapas de grande importância em um sistema SCADA está nos dispositivos que estabelecem a comunicação entre os dispositivos de campo e a central de operação. Os dispositivos que são responsáveis pela comunicação entre os sistemas são os Processadores de Fronteira (FEP do inglês Front </w:t>
      </w:r>
      <w:proofErr w:type="spellStart"/>
      <w:r>
        <w:t>End</w:t>
      </w:r>
      <w:proofErr w:type="spellEnd"/>
      <w:r>
        <w:t xml:space="preserve"> Point) e os MODENS (Moduladores e Demoduladores).</w:t>
      </w:r>
    </w:p>
    <w:p w14:paraId="34EBE369" w14:textId="226D6368" w:rsidR="001D65A1" w:rsidRDefault="001D65A1" w:rsidP="001D65A1">
      <w:pPr>
        <w:ind w:firstLine="578"/>
      </w:pPr>
      <w:r>
        <w:t xml:space="preserve">Os dispositivos responsáveis pela transmissão dos dados trafegados pelas comunicações do sistema </w:t>
      </w:r>
      <w:r w:rsidR="0049328D">
        <w:t>s</w:t>
      </w:r>
      <w:r>
        <w:t>ão os Modulares</w:t>
      </w:r>
      <w:r w:rsidR="0049328D">
        <w:t xml:space="preserve">, </w:t>
      </w:r>
      <w:r>
        <w:t xml:space="preserve">que conseguem condicionar os sinais provenientes dos sensores em sinais elétricos tratados para envia-los à central de comando. Por outro lado, os </w:t>
      </w:r>
      <w:r w:rsidR="0049328D">
        <w:t>D</w:t>
      </w:r>
      <w:r>
        <w:t>emoduladores recebem esses sinais e os condicionam novamente para que os sistemas SCADA possa os utilizar.</w:t>
      </w:r>
    </w:p>
    <w:p w14:paraId="2B67A580" w14:textId="2628CA08" w:rsidR="001D65A1" w:rsidRDefault="001D65A1" w:rsidP="001D65A1">
      <w:pPr>
        <w:ind w:firstLine="578"/>
      </w:pPr>
      <w:r>
        <w:t xml:space="preserve">Esses moduladores e demoduladores estão fortemente relacionados ao meio físico que estão inseridos, podendo realizar as transmissões através do ar com o uso de rádio frequências por exemplo, ou em meio elétricos, utilizando protocolos específicos de comunicação, mas não se limitam apenas a esses dois métodos. </w:t>
      </w:r>
    </w:p>
    <w:p w14:paraId="14B93D62" w14:textId="3D593D55" w:rsidR="001D65A1" w:rsidRDefault="001D65A1" w:rsidP="001D65A1">
      <w:pPr>
        <w:spacing w:after="240"/>
        <w:ind w:firstLine="578"/>
      </w:pPr>
      <w:r>
        <w:t xml:space="preserve">Na </w:t>
      </w:r>
      <w:r>
        <w:fldChar w:fldCharType="begin"/>
      </w:r>
      <w:r>
        <w:instrText xml:space="preserve"> REF _Ref137553751 \h </w:instrText>
      </w:r>
      <w:r>
        <w:fldChar w:fldCharType="separate"/>
      </w:r>
      <w:r w:rsidR="00101B24">
        <w:t xml:space="preserve">Figura </w:t>
      </w:r>
      <w:r w:rsidR="00101B24">
        <w:rPr>
          <w:noProof/>
        </w:rPr>
        <w:t>3</w:t>
      </w:r>
      <w:r>
        <w:fldChar w:fldCharType="end"/>
      </w:r>
      <w:r>
        <w:t xml:space="preserve"> está representado um exemplo de aplicação dos MODENS onde estabelecem a comunicação entre um CLP e um sistema SCADA. Nessa comunicação, os </w:t>
      </w:r>
      <w:r>
        <w:lastRenderedPageBreak/>
        <w:t>sinais são condicionados de um dispositivo para o outro através do uso dos modens, que condicionam os sinais para serem transmitidos via Rádio.</w:t>
      </w:r>
    </w:p>
    <w:p w14:paraId="5EDB6E74" w14:textId="2ACE55A1" w:rsidR="001D65A1" w:rsidRDefault="001D65A1" w:rsidP="001D65A1">
      <w:pPr>
        <w:pStyle w:val="Legenda"/>
        <w:keepNext/>
        <w:ind w:firstLine="578"/>
        <w:jc w:val="both"/>
      </w:pPr>
      <w:r>
        <w:t xml:space="preserve">Fonte </w:t>
      </w:r>
      <w:fldSimple w:instr=" SEQ Fonte \* ARABIC ">
        <w:r w:rsidR="00B008C5">
          <w:rPr>
            <w:noProof/>
          </w:rPr>
          <w:t>2</w:t>
        </w:r>
      </w:fldSimple>
      <w:r>
        <w:t>: Desconhecido.</w:t>
      </w:r>
    </w:p>
    <w:p w14:paraId="4480A3D6" w14:textId="77777777" w:rsidR="001D65A1" w:rsidRDefault="001D65A1" w:rsidP="001D65A1">
      <w:pPr>
        <w:keepNext/>
        <w:ind w:firstLine="578"/>
        <w:jc w:val="center"/>
      </w:pPr>
      <w:r>
        <w:rPr>
          <w:noProof/>
        </w:rPr>
        <w:drawing>
          <wp:inline distT="0" distB="0" distL="0" distR="0" wp14:anchorId="78B7D9AC" wp14:editId="032DDEEA">
            <wp:extent cx="4310645" cy="3268980"/>
            <wp:effectExtent l="0" t="0" r="0" b="0"/>
            <wp:docPr id="1193420865" name="Imagem 1" descr="Arquivos Notícias - Alfacomp Automação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rquivos Notícias - Alfacomp Automação Industri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3785" cy="3278945"/>
                    </a:xfrm>
                    <a:prstGeom prst="rect">
                      <a:avLst/>
                    </a:prstGeom>
                    <a:noFill/>
                    <a:ln>
                      <a:noFill/>
                    </a:ln>
                  </pic:spPr>
                </pic:pic>
              </a:graphicData>
            </a:graphic>
          </wp:inline>
        </w:drawing>
      </w:r>
    </w:p>
    <w:p w14:paraId="4DDE2AF0" w14:textId="3C740682" w:rsidR="001D65A1" w:rsidRPr="001D65A1" w:rsidRDefault="001D65A1" w:rsidP="001D65A1">
      <w:pPr>
        <w:pStyle w:val="Legenda"/>
        <w:ind w:firstLine="578"/>
        <w:jc w:val="both"/>
      </w:pPr>
      <w:bookmarkStart w:id="17" w:name="_Ref137553751"/>
      <w:bookmarkStart w:id="18" w:name="_Toc138629360"/>
      <w:r>
        <w:t xml:space="preserve">Figura </w:t>
      </w:r>
      <w:fldSimple w:instr=" SEQ Figura \* ARABIC ">
        <w:r w:rsidR="00B008C5">
          <w:rPr>
            <w:noProof/>
          </w:rPr>
          <w:t>3</w:t>
        </w:r>
      </w:fldSimple>
      <w:bookmarkEnd w:id="17"/>
      <w:r>
        <w:t>: Exemplo de MODEM de comunicação.</w:t>
      </w:r>
      <w:bookmarkEnd w:id="18"/>
    </w:p>
    <w:p w14:paraId="1551AD0E" w14:textId="77777777" w:rsidR="00D17F96" w:rsidRDefault="00D17F96" w:rsidP="00224ED4">
      <w:pPr>
        <w:ind w:firstLine="578"/>
      </w:pPr>
    </w:p>
    <w:p w14:paraId="581123D7" w14:textId="4AB4198A" w:rsidR="001D65A1" w:rsidRDefault="0049328D" w:rsidP="0049328D">
      <w:pPr>
        <w:pStyle w:val="Ttulo2"/>
      </w:pPr>
      <w:bookmarkStart w:id="19" w:name="_Toc138629323"/>
      <w:r>
        <w:t>Protocolos de comunicação</w:t>
      </w:r>
      <w:bookmarkEnd w:id="19"/>
    </w:p>
    <w:p w14:paraId="27E912E7" w14:textId="673E54E5" w:rsidR="00E70DBD" w:rsidRDefault="00E70DBD" w:rsidP="000F7D9D">
      <w:pPr>
        <w:ind w:firstLine="578"/>
      </w:pPr>
      <w:r>
        <w:t xml:space="preserve">De acordo com JUNIOR, </w:t>
      </w:r>
      <w:r w:rsidR="000F7D9D">
        <w:t>(</w:t>
      </w:r>
      <w:r>
        <w:t>2019</w:t>
      </w:r>
      <w:r w:rsidR="000F7D9D">
        <w:t>)</w:t>
      </w:r>
      <w:r>
        <w:t>, um protocolo de comunicação é um conjunto de procedimentos que servem para controlar e regular uma comunicação, conexão ou transferência de dados entre sistemas computacionais ou de automação.</w:t>
      </w:r>
    </w:p>
    <w:p w14:paraId="698E88AA" w14:textId="77777777" w:rsidR="00E6750B" w:rsidRDefault="00E6750B" w:rsidP="000F7D9D">
      <w:pPr>
        <w:ind w:firstLine="578"/>
      </w:pPr>
    </w:p>
    <w:p w14:paraId="35319DAE" w14:textId="12874273" w:rsidR="00D143D7" w:rsidRPr="00710936" w:rsidRDefault="001D5784" w:rsidP="001D5784">
      <w:pPr>
        <w:pStyle w:val="Ttulo"/>
      </w:pPr>
      <w:r w:rsidRPr="001D5784">
        <w:rPr>
          <w:highlight w:val="yellow"/>
        </w:rPr>
        <w:t>Queria algumas sugestões de como continuar aqui.</w:t>
      </w:r>
    </w:p>
    <w:p w14:paraId="6AE1B1F4" w14:textId="1EA0620B" w:rsidR="00477B79" w:rsidRDefault="00710936" w:rsidP="00EF3291">
      <w:pPr>
        <w:pStyle w:val="Ttulo1"/>
        <w:pageBreakBefore/>
        <w:ind w:left="357" w:hanging="357"/>
      </w:pPr>
      <w:bookmarkStart w:id="20" w:name="_Toc138629324"/>
      <w:r>
        <w:lastRenderedPageBreak/>
        <w:t>MATERIAIS E MÉTODOS</w:t>
      </w:r>
      <w:bookmarkEnd w:id="20"/>
    </w:p>
    <w:p w14:paraId="534DD70A" w14:textId="77777777" w:rsidR="003830B9" w:rsidRDefault="00EF3291" w:rsidP="003830B9">
      <w:pPr>
        <w:ind w:firstLine="357"/>
        <w:rPr>
          <w:rFonts w:cs="Arial"/>
          <w:b/>
          <w:bCs/>
          <w:iCs/>
          <w:szCs w:val="28"/>
        </w:rPr>
      </w:pPr>
      <w:r>
        <w:t xml:space="preserve">Neste tópico serão abordados os materiais e métodos utilizados para o desenvolvimento do sistema SCADA desenvolvido, tais quais linguagens de programação foram utilizadas, </w:t>
      </w:r>
      <w:r w:rsidRPr="00EF3291">
        <w:rPr>
          <w:i/>
          <w:iCs/>
        </w:rPr>
        <w:t xml:space="preserve">frameworks </w:t>
      </w:r>
      <w:r>
        <w:t xml:space="preserve">para trabalho e desenvolvimento dos </w:t>
      </w:r>
      <w:r w:rsidRPr="00EF3291">
        <w:rPr>
          <w:i/>
          <w:iCs/>
        </w:rPr>
        <w:t>softwares</w:t>
      </w:r>
      <w:r>
        <w:t xml:space="preserve"> da aplicação e infraestrutura de processamento dos dados com detalhamento da unidade de processamento da aplicação e interface humano máquina previsto. </w:t>
      </w:r>
    </w:p>
    <w:p w14:paraId="42F5B47A" w14:textId="7B606E2E" w:rsidR="00CD4704" w:rsidRDefault="00041B8F" w:rsidP="003830B9">
      <w:pPr>
        <w:pStyle w:val="Ttulo2"/>
      </w:pPr>
      <w:bookmarkStart w:id="21" w:name="_Toc138629325"/>
      <w:r w:rsidRPr="00041B8F">
        <w:t>Especificações de</w:t>
      </w:r>
      <w:r>
        <w:rPr>
          <w:i/>
          <w:iCs w:val="0"/>
        </w:rPr>
        <w:t xml:space="preserve"> </w:t>
      </w:r>
      <w:r w:rsidRPr="00041B8F">
        <w:rPr>
          <w:i/>
          <w:iCs w:val="0"/>
        </w:rPr>
        <w:t>Software</w:t>
      </w:r>
      <w:r>
        <w:t xml:space="preserve"> - </w:t>
      </w:r>
      <w:r w:rsidR="00CD4704">
        <w:t>Python 3.10</w:t>
      </w:r>
      <w:bookmarkEnd w:id="21"/>
    </w:p>
    <w:p w14:paraId="7AE778F4" w14:textId="5BCE7369" w:rsidR="00EF3291" w:rsidRDefault="00EF3291" w:rsidP="00CD4704">
      <w:pPr>
        <w:ind w:firstLine="578"/>
      </w:pPr>
      <w:r>
        <w:t xml:space="preserve">O projeto da interface fora desenvolvido </w:t>
      </w:r>
      <w:r w:rsidR="00CD4704">
        <w:t>inteiramente</w:t>
      </w:r>
      <w:r>
        <w:t xml:space="preserve"> utilizando a linguagem de programação </w:t>
      </w:r>
      <w:r w:rsidRPr="00CD4704">
        <w:rPr>
          <w:i/>
          <w:iCs/>
        </w:rPr>
        <w:t>Python</w:t>
      </w:r>
      <w:r>
        <w:t xml:space="preserve"> na versão </w:t>
      </w:r>
      <w:r w:rsidR="00CD4704">
        <w:t>“</w:t>
      </w:r>
      <w:r w:rsidRPr="00CD4704">
        <w:rPr>
          <w:i/>
          <w:iCs/>
        </w:rPr>
        <w:t>Python3</w:t>
      </w:r>
      <w:r w:rsidRPr="00EF3291">
        <w:t>.10.0</w:t>
      </w:r>
      <w:r w:rsidR="00CD4704">
        <w:t>”</w:t>
      </w:r>
      <w:r w:rsidRPr="00EF3291">
        <w:t xml:space="preserve"> </w:t>
      </w:r>
      <w:r>
        <w:t xml:space="preserve">disponível </w:t>
      </w:r>
      <w:r w:rsidR="00CD4704">
        <w:t xml:space="preserve">gratuitamente para </w:t>
      </w:r>
      <w:r w:rsidR="00CD4704" w:rsidRPr="00CD4704">
        <w:rPr>
          <w:i/>
          <w:iCs/>
        </w:rPr>
        <w:t>download</w:t>
      </w:r>
      <w:r w:rsidR="00CD4704">
        <w:t xml:space="preserve"> em </w:t>
      </w:r>
      <w:hyperlink r:id="rId12" w:history="1">
        <w:r w:rsidR="00CD4704" w:rsidRPr="00C074AF">
          <w:rPr>
            <w:rStyle w:val="Hyperlink"/>
          </w:rPr>
          <w:t>https://www.python.or</w:t>
        </w:r>
        <w:r w:rsidR="00CD4704" w:rsidRPr="00C074AF">
          <w:rPr>
            <w:rStyle w:val="Hyperlink"/>
          </w:rPr>
          <w:t>g</w:t>
        </w:r>
        <w:r w:rsidR="00CD4704" w:rsidRPr="00C074AF">
          <w:rPr>
            <w:rStyle w:val="Hyperlink"/>
          </w:rPr>
          <w:t>/downloads/</w:t>
        </w:r>
      </w:hyperlink>
      <w:r w:rsidR="00CD4704">
        <w:t xml:space="preserve"> sobre a identificação de </w:t>
      </w:r>
      <w:r w:rsidR="00CD4704" w:rsidRPr="00CD4704">
        <w:rPr>
          <w:i/>
          <w:iCs/>
        </w:rPr>
        <w:t>download</w:t>
      </w:r>
      <w:r>
        <w:t xml:space="preserve"> </w:t>
      </w:r>
      <w:r w:rsidR="00CD4704">
        <w:t>“</w:t>
      </w:r>
      <w:proofErr w:type="spellStart"/>
      <w:r w:rsidRPr="00EF3291">
        <w:t>tags</w:t>
      </w:r>
      <w:proofErr w:type="spellEnd"/>
      <w:r w:rsidRPr="00EF3291">
        <w:t xml:space="preserve">/v3.10.0:b494f59, </w:t>
      </w:r>
      <w:proofErr w:type="spellStart"/>
      <w:r w:rsidRPr="00EF3291">
        <w:t>Oct</w:t>
      </w:r>
      <w:proofErr w:type="spellEnd"/>
      <w:r w:rsidRPr="00EF3291">
        <w:t xml:space="preserve">  4 2021, 19:00:18</w:t>
      </w:r>
      <w:r w:rsidR="00CD4704">
        <w:t>”</w:t>
      </w:r>
      <w:r w:rsidR="00E6750B">
        <w:t xml:space="preserve"> (</w:t>
      </w:r>
      <w:r w:rsidR="00E6750B">
        <w:fldChar w:fldCharType="begin"/>
      </w:r>
      <w:r w:rsidR="00E6750B">
        <w:instrText xml:space="preserve"> REF _Ref138624448 \h </w:instrText>
      </w:r>
      <w:r w:rsidR="00E6750B">
        <w:fldChar w:fldCharType="separate"/>
      </w:r>
      <w:r w:rsidR="00E6750B">
        <w:t xml:space="preserve">Figura </w:t>
      </w:r>
      <w:r w:rsidR="00E6750B">
        <w:rPr>
          <w:noProof/>
        </w:rPr>
        <w:t>4</w:t>
      </w:r>
      <w:r w:rsidR="00E6750B">
        <w:fldChar w:fldCharType="end"/>
      </w:r>
      <w:r w:rsidR="00E6750B">
        <w:t>)</w:t>
      </w:r>
      <w:r w:rsidR="00CD4704">
        <w:t>.</w:t>
      </w:r>
    </w:p>
    <w:p w14:paraId="41D17E27" w14:textId="14C183D7" w:rsidR="00E6750B" w:rsidRDefault="00E6750B" w:rsidP="00E6750B">
      <w:pPr>
        <w:pStyle w:val="Legenda"/>
        <w:keepNext/>
      </w:pPr>
      <w:r>
        <w:t xml:space="preserve">Fonte </w:t>
      </w:r>
      <w:fldSimple w:instr=" SEQ Fonte \* ARABIC ">
        <w:r w:rsidR="00B008C5">
          <w:rPr>
            <w:noProof/>
          </w:rPr>
          <w:t>3</w:t>
        </w:r>
      </w:fldSimple>
      <w:r>
        <w:t>: Disponível em: www.python.org/</w:t>
      </w:r>
    </w:p>
    <w:p w14:paraId="6C18C95D" w14:textId="77777777" w:rsidR="00E6750B" w:rsidRDefault="00E6750B" w:rsidP="00E6750B">
      <w:pPr>
        <w:keepNext/>
        <w:ind w:firstLine="578"/>
        <w:jc w:val="center"/>
      </w:pPr>
      <w:r>
        <w:rPr>
          <w:noProof/>
        </w:rPr>
        <w:drawing>
          <wp:inline distT="0" distB="0" distL="0" distR="0" wp14:anchorId="7CCF80EA" wp14:editId="360CA661">
            <wp:extent cx="1389856" cy="1523769"/>
            <wp:effectExtent l="0" t="0" r="0" b="0"/>
            <wp:docPr id="2062254793" name="Imagem 3"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rogramming language)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4425" cy="1528778"/>
                    </a:xfrm>
                    <a:prstGeom prst="rect">
                      <a:avLst/>
                    </a:prstGeom>
                    <a:noFill/>
                    <a:ln>
                      <a:noFill/>
                    </a:ln>
                  </pic:spPr>
                </pic:pic>
              </a:graphicData>
            </a:graphic>
          </wp:inline>
        </w:drawing>
      </w:r>
    </w:p>
    <w:p w14:paraId="71B5CE39" w14:textId="42B5BD21" w:rsidR="00E6750B" w:rsidRDefault="00E6750B" w:rsidP="00E6750B">
      <w:pPr>
        <w:pStyle w:val="Legenda"/>
        <w:spacing w:after="240"/>
      </w:pPr>
      <w:bookmarkStart w:id="22" w:name="_Ref138624448"/>
      <w:bookmarkStart w:id="23" w:name="_Toc138629361"/>
      <w:r>
        <w:t xml:space="preserve">Figura </w:t>
      </w:r>
      <w:fldSimple w:instr=" SEQ Figura \* ARABIC ">
        <w:r w:rsidR="00B008C5">
          <w:rPr>
            <w:noProof/>
          </w:rPr>
          <w:t>4</w:t>
        </w:r>
      </w:fldSimple>
      <w:bookmarkEnd w:id="22"/>
      <w:r>
        <w:t>: Logo da linguagem de programação Python.</w:t>
      </w:r>
      <w:bookmarkEnd w:id="23"/>
    </w:p>
    <w:p w14:paraId="7F6525C4" w14:textId="7CA71956" w:rsidR="00CD4704" w:rsidRDefault="00CD4704" w:rsidP="00CD4704">
      <w:pPr>
        <w:ind w:firstLine="578"/>
      </w:pPr>
      <w:r w:rsidRPr="00CD4704">
        <w:t xml:space="preserve">A linguagem de programação </w:t>
      </w:r>
      <w:r w:rsidRPr="00CD4704">
        <w:rPr>
          <w:i/>
          <w:iCs/>
        </w:rPr>
        <w:t>Python</w:t>
      </w:r>
      <w:r w:rsidRPr="00CD4704">
        <w:t xml:space="preserve"> é uma linguagem de alto nível que se destaca por sua simplicidade e legibilidade. Ela foi criada por </w:t>
      </w:r>
      <w:r w:rsidRPr="00CD4704">
        <w:rPr>
          <w:i/>
          <w:iCs/>
        </w:rPr>
        <w:t xml:space="preserve">Guido van </w:t>
      </w:r>
      <w:proofErr w:type="spellStart"/>
      <w:r w:rsidRPr="00CD4704">
        <w:rPr>
          <w:i/>
          <w:iCs/>
        </w:rPr>
        <w:t>Rossum</w:t>
      </w:r>
      <w:proofErr w:type="spellEnd"/>
      <w:r w:rsidRPr="00CD4704">
        <w:t xml:space="preserve"> e lançada pela primeira vez em 1991, com o objetivo de ser uma linguagem fácil de aprender e usar. Desde então, </w:t>
      </w:r>
      <w:r>
        <w:t>a linguagem</w:t>
      </w:r>
      <w:r w:rsidRPr="00CD4704">
        <w:t xml:space="preserve"> se tornou uma das mais populares e amplamente adotadas em diversos campos, como desenvolvimento </w:t>
      </w:r>
      <w:r w:rsidRPr="00CD4704">
        <w:rPr>
          <w:i/>
          <w:iCs/>
        </w:rPr>
        <w:t>web</w:t>
      </w:r>
      <w:r w:rsidRPr="00CD4704">
        <w:t xml:space="preserve">, ciência de dados, automação de tarefas, inteligência artificial e </w:t>
      </w:r>
      <w:r w:rsidR="003830B9">
        <w:t xml:space="preserve">recentemente, no desenvolvimento de aplicativos e aplicações </w:t>
      </w:r>
      <w:r w:rsidR="003830B9" w:rsidRPr="003830B9">
        <w:rPr>
          <w:i/>
          <w:iCs/>
        </w:rPr>
        <w:t>mobile</w:t>
      </w:r>
      <w:r w:rsidRPr="00CD4704">
        <w:t>.</w:t>
      </w:r>
    </w:p>
    <w:p w14:paraId="1B141719" w14:textId="62218B5B" w:rsidR="00CD4704" w:rsidRDefault="00CD4704" w:rsidP="00CD4704">
      <w:pPr>
        <w:ind w:firstLine="578"/>
      </w:pPr>
      <w:r w:rsidRPr="00CD4704">
        <w:t xml:space="preserve">Uma das características distintivas do </w:t>
      </w:r>
      <w:r w:rsidRPr="00CD4704">
        <w:rPr>
          <w:i/>
          <w:iCs/>
        </w:rPr>
        <w:t>Python</w:t>
      </w:r>
      <w:r w:rsidRPr="00CD4704">
        <w:t xml:space="preserve"> é seu modelo de programação que enfatiza a legibilidade do código. A sintaxe limpa e clara da linguagem, juntamente com sua abordagem de i</w:t>
      </w:r>
      <w:r w:rsidR="00971A20">
        <w:t>n</w:t>
      </w:r>
      <w:r w:rsidRPr="00CD4704">
        <w:t>dentação significativa, facilita a compreensão do códig</w:t>
      </w:r>
      <w:r>
        <w:t>o.</w:t>
      </w:r>
    </w:p>
    <w:p w14:paraId="68594AA5" w14:textId="3C4A1FB4" w:rsidR="00971A20" w:rsidRDefault="00971A20" w:rsidP="00CD4704">
      <w:pPr>
        <w:ind w:firstLine="578"/>
      </w:pPr>
      <w:r>
        <w:lastRenderedPageBreak/>
        <w:t xml:space="preserve">Além disso, </w:t>
      </w:r>
      <w:r w:rsidRPr="00971A20">
        <w:rPr>
          <w:i/>
          <w:iCs/>
        </w:rPr>
        <w:t>Python</w:t>
      </w:r>
      <w:r w:rsidRPr="00971A20">
        <w:t xml:space="preserve"> </w:t>
      </w:r>
      <w:r>
        <w:t xml:space="preserve">é uma </w:t>
      </w:r>
      <w:r w:rsidRPr="00971A20">
        <w:t xml:space="preserve">linguagem </w:t>
      </w:r>
      <w:r>
        <w:t xml:space="preserve">de programação </w:t>
      </w:r>
      <w:r w:rsidRPr="00971A20">
        <w:t xml:space="preserve">interpretada, </w:t>
      </w:r>
      <w:r>
        <w:t xml:space="preserve">ao contrário de outras linguagens populares como C, </w:t>
      </w:r>
      <w:r w:rsidRPr="00971A20">
        <w:t xml:space="preserve">o que significa que não requer um processo de compilação antes da execução. Isso permite uma prototipação rápida e uma abordagem iterativa no desenvolvimento de </w:t>
      </w:r>
      <w:r w:rsidRPr="00971A20">
        <w:rPr>
          <w:i/>
          <w:iCs/>
        </w:rPr>
        <w:t>software</w:t>
      </w:r>
      <w:r w:rsidRPr="00971A20">
        <w:t xml:space="preserve">. Além disso, </w:t>
      </w:r>
      <w:r>
        <w:t xml:space="preserve">a linguagem </w:t>
      </w:r>
      <w:r w:rsidRPr="00971A20">
        <w:t xml:space="preserve">suporta múltiplos paradigmas de programação, incluindo programação procedural, orientada a objetos e funcional, fornecendo flexibilidade aos desenvolvedores para escolher a abordagem mais adequada para </w:t>
      </w:r>
      <w:r w:rsidR="003830B9">
        <w:t xml:space="preserve">as </w:t>
      </w:r>
      <w:r w:rsidRPr="00971A20">
        <w:t>suas necessidades.</w:t>
      </w:r>
    </w:p>
    <w:p w14:paraId="1FBBA0A1" w14:textId="177B0CB6" w:rsidR="00971A20" w:rsidRDefault="00971A20" w:rsidP="00CD4704">
      <w:pPr>
        <w:ind w:firstLine="578"/>
      </w:pPr>
      <w:r w:rsidRPr="00971A20">
        <w:t xml:space="preserve">A popularidade do </w:t>
      </w:r>
      <w:r w:rsidRPr="00971A20">
        <w:rPr>
          <w:i/>
          <w:iCs/>
        </w:rPr>
        <w:t>Python</w:t>
      </w:r>
      <w:r w:rsidRPr="00971A20">
        <w:t xml:space="preserve"> tem crescido significativamente nos últimos anos.</w:t>
      </w:r>
      <w:r>
        <w:t xml:space="preserve"> Apesar de ter sido criada em 1991, somente nos últimos anos ela começou a tomar espaço dentre as linguagens mais famosas, i</w:t>
      </w:r>
      <w:r w:rsidRPr="00971A20">
        <w:t xml:space="preserve">sso se deve em parte à sua comunidade ativa e engajada, que contribui com bibliotecas e </w:t>
      </w:r>
      <w:r w:rsidRPr="00971A20">
        <w:rPr>
          <w:i/>
          <w:iCs/>
        </w:rPr>
        <w:t>frameworks</w:t>
      </w:r>
      <w:r w:rsidRPr="00971A20">
        <w:t xml:space="preserve"> de código aberto</w:t>
      </w:r>
      <w:r>
        <w:t xml:space="preserve"> para </w:t>
      </w:r>
      <w:r w:rsidR="001E0E78">
        <w:t xml:space="preserve">desenvolvimento </w:t>
      </w:r>
      <w:r w:rsidR="001E0E78" w:rsidRPr="001E0E78">
        <w:rPr>
          <w:i/>
          <w:iCs/>
        </w:rPr>
        <w:t>Python</w:t>
      </w:r>
      <w:r w:rsidR="001E0E78">
        <w:t xml:space="preserve">, </w:t>
      </w:r>
      <w:r w:rsidRPr="00971A20">
        <w:t>suport</w:t>
      </w:r>
      <w:r w:rsidR="001E0E78">
        <w:t>ando</w:t>
      </w:r>
      <w:r w:rsidRPr="00971A20">
        <w:t xml:space="preserve"> </w:t>
      </w:r>
      <w:r w:rsidR="001E0E78">
        <w:t xml:space="preserve">a comunicação com </w:t>
      </w:r>
      <w:r w:rsidRPr="00971A20">
        <w:t>protocolos de rede e desenvolvimento de interfaces gráficas.</w:t>
      </w:r>
    </w:p>
    <w:p w14:paraId="2744C9C8" w14:textId="22154B47" w:rsidR="001E0E78" w:rsidRDefault="001E0E78" w:rsidP="00CD4704">
      <w:pPr>
        <w:ind w:firstLine="578"/>
      </w:pPr>
      <w:r>
        <w:t>Por esses motivos, a linguagem de programação foi utilizada para o desenvolvimento da aplicação SCADA, sendo utilizada em</w:t>
      </w:r>
      <w:r w:rsidR="003830B9">
        <w:t xml:space="preserve"> todas as etapas do projeto, desde</w:t>
      </w:r>
      <w:r>
        <w:t xml:space="preserve"> etapas </w:t>
      </w:r>
      <w:r w:rsidR="003830B9">
        <w:t>de</w:t>
      </w:r>
      <w:r>
        <w:t xml:space="preserve"> aquisição d</w:t>
      </w:r>
      <w:r w:rsidR="003830B9">
        <w:t xml:space="preserve">e </w:t>
      </w:r>
      <w:r>
        <w:t xml:space="preserve">dados do sistema, integração de drivers de rede, até o desenvolvimento gráfico das aplicações através de </w:t>
      </w:r>
      <w:r w:rsidRPr="003830B9">
        <w:rPr>
          <w:i/>
          <w:iCs/>
        </w:rPr>
        <w:t>frameworks</w:t>
      </w:r>
      <w:r>
        <w:t xml:space="preserve"> específicos para </w:t>
      </w:r>
      <w:r w:rsidR="003830B9">
        <w:t xml:space="preserve">criação de </w:t>
      </w:r>
      <w:r>
        <w:t>aplicações</w:t>
      </w:r>
      <w:r w:rsidR="003830B9">
        <w:t xml:space="preserve"> gráficas</w:t>
      </w:r>
      <w:r>
        <w:t>.</w:t>
      </w:r>
    </w:p>
    <w:p w14:paraId="088B9A44" w14:textId="4C0662D3" w:rsidR="003830B9" w:rsidRDefault="003830B9" w:rsidP="00CD4704">
      <w:pPr>
        <w:ind w:firstLine="578"/>
      </w:pPr>
      <w:r>
        <w:t xml:space="preserve">Pela sua versatilidade, a linguagem permite que drivers de comunicação como os do protocolo </w:t>
      </w:r>
      <w:r w:rsidRPr="003830B9">
        <w:rPr>
          <w:i/>
          <w:iCs/>
        </w:rPr>
        <w:t>Modbus</w:t>
      </w:r>
      <w:r>
        <w:t xml:space="preserve"> sejam executados em tempo de execução, gerenciando o trafego de dados via serial. Além disso, aplicações que usam armazenamento de informações em bancos de dados podem ser desenvolvidas diretamente na linguagem. </w:t>
      </w:r>
    </w:p>
    <w:p w14:paraId="17DC0FD0" w14:textId="4CAD8FA8" w:rsidR="003830B9" w:rsidRDefault="003830B9" w:rsidP="00CD4704">
      <w:pPr>
        <w:ind w:firstLine="578"/>
      </w:pPr>
      <w:r>
        <w:t>Devido às características dessas funcionalidades, serão discutidos individualmente cada framework utilizado no desenvolvimento da aplicação.</w:t>
      </w:r>
    </w:p>
    <w:p w14:paraId="38B5B8E1" w14:textId="01DEE641" w:rsidR="003830B9" w:rsidRDefault="003830B9" w:rsidP="00B008C5">
      <w:pPr>
        <w:pStyle w:val="Ttulo2"/>
        <w:rPr>
          <w:i/>
        </w:rPr>
      </w:pPr>
      <w:bookmarkStart w:id="24" w:name="_Toc138629326"/>
      <w:r>
        <w:t xml:space="preserve">Comunicação de dados – </w:t>
      </w:r>
      <w:r w:rsidRPr="003830B9">
        <w:rPr>
          <w:i/>
        </w:rPr>
        <w:t>Modbus</w:t>
      </w:r>
      <w:bookmarkEnd w:id="24"/>
    </w:p>
    <w:p w14:paraId="68F62538" w14:textId="29591AAA" w:rsidR="003830B9" w:rsidRDefault="003830B9" w:rsidP="003830B9">
      <w:pPr>
        <w:ind w:firstLine="709"/>
      </w:pPr>
      <w:r>
        <w:t xml:space="preserve">O protocolo de comunicação </w:t>
      </w:r>
      <w:r w:rsidRPr="003830B9">
        <w:rPr>
          <w:i/>
          <w:iCs/>
        </w:rPr>
        <w:t>Modbus</w:t>
      </w:r>
      <w:r w:rsidRPr="003830B9">
        <w:t xml:space="preserve"> é um protocolo amplamente utilizado na indústria para trocar informações entre dispositivos eletrônicos. </w:t>
      </w:r>
      <w:r w:rsidR="00811943">
        <w:t>D</w:t>
      </w:r>
      <w:r w:rsidRPr="003830B9">
        <w:t>esenvolvido na década de 70</w:t>
      </w:r>
      <w:r w:rsidR="00811943">
        <w:t>,</w:t>
      </w:r>
      <w:r w:rsidRPr="003830B9">
        <w:t xml:space="preserve"> </w:t>
      </w:r>
      <w:r w:rsidR="00811943">
        <w:t xml:space="preserve">ele se </w:t>
      </w:r>
      <w:r w:rsidRPr="003830B9">
        <w:t>tornou um padrão de fato para a comunicação entre dispositivos de controle e monitoramento em sistemas de automação industrial</w:t>
      </w:r>
      <w:r w:rsidR="00811943">
        <w:t>, estando fortemente presente em industrias atualmente</w:t>
      </w:r>
      <w:r w:rsidRPr="003830B9">
        <w:t>.</w:t>
      </w:r>
      <w:r w:rsidR="00811943">
        <w:t xml:space="preserve"> </w:t>
      </w:r>
    </w:p>
    <w:p w14:paraId="2DD00A02" w14:textId="5753DFB0" w:rsidR="00B34E03" w:rsidRDefault="00B34E03" w:rsidP="003830B9">
      <w:pPr>
        <w:ind w:firstLine="709"/>
      </w:pPr>
      <w:r>
        <w:t xml:space="preserve">O protocolo de comunicações Modbus foi </w:t>
      </w:r>
      <w:r w:rsidRPr="00B34E03">
        <w:t>criad</w:t>
      </w:r>
      <w:r>
        <w:t>o</w:t>
      </w:r>
      <w:r w:rsidRPr="00B34E03">
        <w:t xml:space="preserve"> inicialmente para ser usada nos </w:t>
      </w:r>
      <w:proofErr w:type="spellStart"/>
      <w:r w:rsidRPr="00B34E03">
        <w:t>CLPs</w:t>
      </w:r>
      <w:proofErr w:type="spellEnd"/>
      <w:r w:rsidRPr="00B34E03">
        <w:t xml:space="preserve"> (Controladores Lógicos Programáveis) da </w:t>
      </w:r>
      <w:proofErr w:type="spellStart"/>
      <w:r w:rsidRPr="00B34E03">
        <w:rPr>
          <w:i/>
          <w:iCs/>
        </w:rPr>
        <w:t>Modicon</w:t>
      </w:r>
      <w:proofErr w:type="spellEnd"/>
      <w:r>
        <w:t xml:space="preserve"> (</w:t>
      </w:r>
      <w:r>
        <w:fldChar w:fldCharType="begin"/>
      </w:r>
      <w:r>
        <w:instrText xml:space="preserve"> REF _Ref138623812 \h </w:instrText>
      </w:r>
      <w:r>
        <w:fldChar w:fldCharType="separate"/>
      </w:r>
      <w:r>
        <w:t xml:space="preserve">Figura </w:t>
      </w:r>
      <w:r>
        <w:rPr>
          <w:noProof/>
        </w:rPr>
        <w:t>4</w:t>
      </w:r>
      <w:r>
        <w:fldChar w:fldCharType="end"/>
      </w:r>
      <w:r>
        <w:t>)</w:t>
      </w:r>
      <w:r w:rsidRPr="00B34E03">
        <w:t>.</w:t>
      </w:r>
    </w:p>
    <w:p w14:paraId="3024DA28" w14:textId="1594BD74" w:rsidR="00B34E03" w:rsidRDefault="00B34E03" w:rsidP="00B34E03">
      <w:pPr>
        <w:pStyle w:val="Legenda"/>
        <w:keepNext/>
        <w:ind w:firstLine="709"/>
        <w:jc w:val="both"/>
      </w:pPr>
      <w:r>
        <w:lastRenderedPageBreak/>
        <w:t xml:space="preserve">Fonte </w:t>
      </w:r>
      <w:fldSimple w:instr=" SEQ Fonte \* ARABIC ">
        <w:r w:rsidR="00B008C5">
          <w:rPr>
            <w:noProof/>
          </w:rPr>
          <w:t>4</w:t>
        </w:r>
      </w:fldSimple>
      <w:r>
        <w:t xml:space="preserve">: Disponível em: </w:t>
      </w:r>
      <w:hyperlink r:id="rId14" w:history="1">
        <w:r w:rsidRPr="001F1586">
          <w:rPr>
            <w:rStyle w:val="Hyperlink"/>
          </w:rPr>
          <w:t>https://www.linkedin.com/pulse/voc%C3%AA-j%C3%A1-ouviu-falar-na-rede-modbus-rodrigo-moreira-borges/?originalSubdomain=pt</w:t>
        </w:r>
      </w:hyperlink>
      <w:r>
        <w:t xml:space="preserve"> </w:t>
      </w:r>
    </w:p>
    <w:p w14:paraId="09F67AD3" w14:textId="77777777" w:rsidR="00B34E03" w:rsidRDefault="00B34E03" w:rsidP="00B34E03">
      <w:pPr>
        <w:keepNext/>
        <w:ind w:firstLine="709"/>
        <w:jc w:val="center"/>
      </w:pPr>
      <w:r>
        <w:rPr>
          <w:noProof/>
        </w:rPr>
        <w:drawing>
          <wp:inline distT="0" distB="0" distL="0" distR="0" wp14:anchorId="68ABC45F" wp14:editId="0CFA67AC">
            <wp:extent cx="2459182" cy="2132606"/>
            <wp:effectExtent l="0" t="0" r="0" b="0"/>
            <wp:docPr id="21319564" name="Imagem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2090" cy="2143800"/>
                    </a:xfrm>
                    <a:prstGeom prst="rect">
                      <a:avLst/>
                    </a:prstGeom>
                    <a:noFill/>
                    <a:ln>
                      <a:noFill/>
                    </a:ln>
                  </pic:spPr>
                </pic:pic>
              </a:graphicData>
            </a:graphic>
          </wp:inline>
        </w:drawing>
      </w:r>
    </w:p>
    <w:p w14:paraId="7492BEB5" w14:textId="3CFE30B8" w:rsidR="00B34E03" w:rsidRDefault="00B34E03" w:rsidP="00B34E03">
      <w:pPr>
        <w:pStyle w:val="Legenda"/>
        <w:ind w:firstLine="709"/>
        <w:jc w:val="both"/>
      </w:pPr>
      <w:bookmarkStart w:id="25" w:name="_Ref138623812"/>
      <w:bookmarkStart w:id="26" w:name="_Toc138629362"/>
      <w:r>
        <w:t xml:space="preserve">Figura </w:t>
      </w:r>
      <w:fldSimple w:instr=" SEQ Figura \* ARABIC ">
        <w:r w:rsidR="00B008C5">
          <w:rPr>
            <w:noProof/>
          </w:rPr>
          <w:t>5</w:t>
        </w:r>
      </w:fldSimple>
      <w:bookmarkEnd w:id="25"/>
      <w:r>
        <w:t xml:space="preserve">: Primeiro CLP da </w:t>
      </w:r>
      <w:proofErr w:type="spellStart"/>
      <w:r>
        <w:t>Modcon</w:t>
      </w:r>
      <w:proofErr w:type="spellEnd"/>
      <w:r>
        <w:t xml:space="preserve"> - MODICON 084</w:t>
      </w:r>
      <w:bookmarkEnd w:id="26"/>
    </w:p>
    <w:p w14:paraId="5BC7A59E" w14:textId="44ADC733" w:rsidR="00B34E03" w:rsidRDefault="00B34E03" w:rsidP="00C86A22">
      <w:pPr>
        <w:spacing w:before="240"/>
        <w:ind w:firstLine="709"/>
      </w:pPr>
      <w:r>
        <w:t xml:space="preserve">Hoje, a empresa </w:t>
      </w:r>
      <w:proofErr w:type="spellStart"/>
      <w:r w:rsidRPr="00B34E03">
        <w:rPr>
          <w:i/>
          <w:iCs/>
        </w:rPr>
        <w:t>Modicon</w:t>
      </w:r>
      <w:proofErr w:type="spellEnd"/>
      <w:r>
        <w:t xml:space="preserve"> foi adquirida pela </w:t>
      </w:r>
      <w:r w:rsidRPr="00B34E03">
        <w:rPr>
          <w:i/>
          <w:iCs/>
        </w:rPr>
        <w:t>Schneider Electric</w:t>
      </w:r>
      <w:r>
        <w:t xml:space="preserve">, resultando em uma mudança significativa no cenário da indústria de automação e controle. Com essa aquisição, o protocolo </w:t>
      </w:r>
      <w:r w:rsidRPr="00B34E03">
        <w:rPr>
          <w:i/>
          <w:iCs/>
        </w:rPr>
        <w:t>Modbus</w:t>
      </w:r>
      <w:r>
        <w:t>, utilizado para a comunicação entre dispositivos de controle e automação industrial, alcançou um status de ampla disseminação.</w:t>
      </w:r>
    </w:p>
    <w:p w14:paraId="253C8921" w14:textId="0733BC9B" w:rsidR="00B34E03" w:rsidRDefault="00B34E03" w:rsidP="00B34E03">
      <w:pPr>
        <w:ind w:firstLine="709"/>
      </w:pPr>
      <w:r>
        <w:t>Desde então, a manutenção e desenvolvimento contínuo do protocolo</w:t>
      </w:r>
      <w:r>
        <w:t xml:space="preserve"> </w:t>
      </w:r>
      <w:r>
        <w:t xml:space="preserve">têm sido responsabilidade da entidade conhecida como </w:t>
      </w:r>
      <w:r w:rsidRPr="00B34E03">
        <w:rPr>
          <w:i/>
          <w:iCs/>
        </w:rPr>
        <w:t>Mod</w:t>
      </w:r>
      <w:r w:rsidR="00E6750B">
        <w:rPr>
          <w:i/>
          <w:iCs/>
        </w:rPr>
        <w:t>b</w:t>
      </w:r>
      <w:r w:rsidRPr="00B34E03">
        <w:rPr>
          <w:i/>
          <w:iCs/>
        </w:rPr>
        <w:t xml:space="preserve">us </w:t>
      </w:r>
      <w:proofErr w:type="spellStart"/>
      <w:r w:rsidRPr="00B34E03">
        <w:rPr>
          <w:i/>
          <w:iCs/>
        </w:rPr>
        <w:t>Organization</w:t>
      </w:r>
      <w:proofErr w:type="spellEnd"/>
      <w:r>
        <w:rPr>
          <w:i/>
          <w:iCs/>
        </w:rPr>
        <w:t xml:space="preserve"> </w:t>
      </w:r>
      <w:r>
        <w:t>(</w:t>
      </w:r>
      <w:r>
        <w:fldChar w:fldCharType="begin"/>
      </w:r>
      <w:r>
        <w:instrText xml:space="preserve"> REF _Ref138623955 \h </w:instrText>
      </w:r>
      <w:r>
        <w:fldChar w:fldCharType="separate"/>
      </w:r>
      <w:r>
        <w:t xml:space="preserve">Figura </w:t>
      </w:r>
      <w:r>
        <w:rPr>
          <w:noProof/>
        </w:rPr>
        <w:t>5</w:t>
      </w:r>
      <w:r>
        <w:fldChar w:fldCharType="end"/>
      </w:r>
      <w:r>
        <w:t>)</w:t>
      </w:r>
      <w:r>
        <w:t>.</w:t>
      </w:r>
    </w:p>
    <w:p w14:paraId="4153AD42" w14:textId="684C5FDB" w:rsidR="00B34E03" w:rsidRDefault="00B34E03" w:rsidP="00B34E03">
      <w:pPr>
        <w:pStyle w:val="Legenda"/>
        <w:keepNext/>
        <w:ind w:firstLine="709"/>
        <w:jc w:val="left"/>
      </w:pPr>
      <w:r>
        <w:t xml:space="preserve">Fonte </w:t>
      </w:r>
      <w:fldSimple w:instr=" SEQ Fonte \* ARABIC ">
        <w:r w:rsidR="00B008C5">
          <w:rPr>
            <w:noProof/>
          </w:rPr>
          <w:t>5</w:t>
        </w:r>
      </w:fldSimple>
      <w:r>
        <w:t xml:space="preserve">: Disponível em: </w:t>
      </w:r>
      <w:r w:rsidRPr="00AB484C">
        <w:t>https://www.linkedin.com/pulse/voc%C3%AA-j%C3%A1-ouviu-falar-na-rede-modbus-rodrigo-moreira-borges/?originalSubdomain=pt</w:t>
      </w:r>
    </w:p>
    <w:p w14:paraId="6CBE2724" w14:textId="77777777" w:rsidR="00B34E03" w:rsidRDefault="00B34E03" w:rsidP="00B34E03">
      <w:pPr>
        <w:keepNext/>
        <w:ind w:firstLine="709"/>
        <w:jc w:val="center"/>
      </w:pPr>
      <w:r>
        <w:rPr>
          <w:noProof/>
        </w:rPr>
        <w:drawing>
          <wp:inline distT="0" distB="0" distL="0" distR="0" wp14:anchorId="4BF545B6" wp14:editId="4EFFE9EB">
            <wp:extent cx="3983182" cy="1777524"/>
            <wp:effectExtent l="0" t="0" r="0" b="0"/>
            <wp:docPr id="1172447166" name="Imagem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4643" cy="1778176"/>
                    </a:xfrm>
                    <a:prstGeom prst="rect">
                      <a:avLst/>
                    </a:prstGeom>
                    <a:noFill/>
                    <a:ln>
                      <a:noFill/>
                    </a:ln>
                  </pic:spPr>
                </pic:pic>
              </a:graphicData>
            </a:graphic>
          </wp:inline>
        </w:drawing>
      </w:r>
    </w:p>
    <w:p w14:paraId="35F6CEC8" w14:textId="3301299E" w:rsidR="00B34E03" w:rsidRDefault="00B34E03" w:rsidP="00B34E03">
      <w:pPr>
        <w:pStyle w:val="Legenda"/>
        <w:spacing w:after="240"/>
        <w:ind w:firstLine="709"/>
        <w:jc w:val="left"/>
      </w:pPr>
      <w:bookmarkStart w:id="27" w:name="_Ref138623955"/>
      <w:bookmarkStart w:id="28" w:name="_Toc138629363"/>
      <w:r>
        <w:t xml:space="preserve">Figura </w:t>
      </w:r>
      <w:fldSimple w:instr=" SEQ Figura \* ARABIC ">
        <w:r w:rsidR="00B008C5">
          <w:rPr>
            <w:noProof/>
          </w:rPr>
          <w:t>6</w:t>
        </w:r>
      </w:fldSimple>
      <w:bookmarkEnd w:id="27"/>
      <w:r>
        <w:t xml:space="preserve">: Logo da </w:t>
      </w:r>
      <w:proofErr w:type="spellStart"/>
      <w:r>
        <w:t>ModBus</w:t>
      </w:r>
      <w:proofErr w:type="spellEnd"/>
      <w:r>
        <w:t xml:space="preserve"> </w:t>
      </w:r>
      <w:proofErr w:type="spellStart"/>
      <w:r>
        <w:t>Organization</w:t>
      </w:r>
      <w:proofErr w:type="spellEnd"/>
      <w:r>
        <w:t>.</w:t>
      </w:r>
      <w:bookmarkEnd w:id="28"/>
    </w:p>
    <w:p w14:paraId="2AB35511" w14:textId="193F9D4A" w:rsidR="00B34E03" w:rsidRPr="00B34E03" w:rsidRDefault="00B34E03" w:rsidP="00B34E03">
      <w:pPr>
        <w:ind w:firstLine="709"/>
      </w:pPr>
      <w:r>
        <w:t xml:space="preserve"> Em abril de 2004, a </w:t>
      </w:r>
      <w:r w:rsidRPr="00B34E03">
        <w:rPr>
          <w:i/>
          <w:iCs/>
        </w:rPr>
        <w:t>Schneider Electric</w:t>
      </w:r>
      <w:r>
        <w:t xml:space="preserve"> transferiu os direitos do protocolo para essa organização, que se tornou uma associação de usuários e fabricantes comprometidos em promover e preservar a utilização do protocolo </w:t>
      </w:r>
      <w:r w:rsidRPr="00B34E03">
        <w:rPr>
          <w:i/>
          <w:iCs/>
        </w:rPr>
        <w:t>Modbus</w:t>
      </w:r>
      <w:r>
        <w:t>.</w:t>
      </w:r>
      <w:r>
        <w:t xml:space="preserve"> </w:t>
      </w:r>
      <w:r>
        <w:t xml:space="preserve">A </w:t>
      </w:r>
      <w:r w:rsidRPr="00B34E03">
        <w:rPr>
          <w:i/>
          <w:iCs/>
        </w:rPr>
        <w:t xml:space="preserve">Modbus </w:t>
      </w:r>
      <w:proofErr w:type="spellStart"/>
      <w:r w:rsidRPr="00B34E03">
        <w:rPr>
          <w:i/>
          <w:iCs/>
        </w:rPr>
        <w:t>Organization</w:t>
      </w:r>
      <w:proofErr w:type="spellEnd"/>
      <w:r>
        <w:t xml:space="preserve"> desempenha um papel vital na defesa da continuidade do uso do protocolo, garantindo sua atualização e interoperabilidade entre os dispositivos compatíveis. Com seu compromisso em manter o protocolo atualizado e relevante para as necessidades da indústria, a </w:t>
      </w:r>
      <w:r w:rsidRPr="00B34E03">
        <w:rPr>
          <w:i/>
          <w:iCs/>
        </w:rPr>
        <w:t xml:space="preserve">Modbus </w:t>
      </w:r>
      <w:proofErr w:type="spellStart"/>
      <w:r w:rsidRPr="00B34E03">
        <w:rPr>
          <w:i/>
          <w:iCs/>
        </w:rPr>
        <w:t>Organization</w:t>
      </w:r>
      <w:proofErr w:type="spellEnd"/>
      <w:r>
        <w:t xml:space="preserve"> desempenha um papel crucial na promoção da comunicação eficiente e confiável entre dispositivos industriais.</w:t>
      </w:r>
    </w:p>
    <w:p w14:paraId="4A6FF3F3" w14:textId="030A9AAF" w:rsidR="00811943" w:rsidRDefault="00B34E03" w:rsidP="003830B9">
      <w:pPr>
        <w:ind w:firstLine="709"/>
      </w:pPr>
      <w:r>
        <w:lastRenderedPageBreak/>
        <w:t xml:space="preserve">Graças a esses esforços, o protocolo de comunicação </w:t>
      </w:r>
      <w:r w:rsidRPr="00E6750B">
        <w:rPr>
          <w:i/>
          <w:iCs/>
        </w:rPr>
        <w:t>Mod</w:t>
      </w:r>
      <w:r w:rsidR="00E6750B" w:rsidRPr="00E6750B">
        <w:rPr>
          <w:i/>
          <w:iCs/>
        </w:rPr>
        <w:t>b</w:t>
      </w:r>
      <w:r w:rsidRPr="00E6750B">
        <w:rPr>
          <w:i/>
          <w:iCs/>
        </w:rPr>
        <w:t>us</w:t>
      </w:r>
      <w:r>
        <w:t xml:space="preserve"> se mantem até os dias de hoje, adaptando-se aos propósitos da indústria e conseguindo entregar um sistema robusto e confiável. </w:t>
      </w:r>
      <w:r w:rsidR="00811943">
        <w:t>O padrão passou por diversas modificações e adaptações para usos específicos, existindo 3 protocolos gratuitos disponíveis atualmente, sendo eles:</w:t>
      </w:r>
    </w:p>
    <w:p w14:paraId="386E127F" w14:textId="77777777" w:rsidR="00B34E03" w:rsidRDefault="00811943" w:rsidP="00B34E03">
      <w:pPr>
        <w:pStyle w:val="PargrafodaLista"/>
        <w:numPr>
          <w:ilvl w:val="0"/>
          <w:numId w:val="49"/>
        </w:numPr>
      </w:pPr>
      <w:r>
        <w:t>Modbus RTU</w:t>
      </w:r>
    </w:p>
    <w:p w14:paraId="71C8550C" w14:textId="77777777" w:rsidR="00B34E03" w:rsidRPr="007D1DFB" w:rsidRDefault="00B34E03" w:rsidP="00B34E03">
      <w:pPr>
        <w:pStyle w:val="PargrafodaLista"/>
        <w:numPr>
          <w:ilvl w:val="0"/>
          <w:numId w:val="49"/>
        </w:numPr>
        <w:rPr>
          <w:b/>
          <w:bCs/>
        </w:rPr>
      </w:pPr>
      <w:r>
        <w:t xml:space="preserve">Modbus ASCII </w:t>
      </w:r>
    </w:p>
    <w:p w14:paraId="0A9E2E8E" w14:textId="2D738F11" w:rsidR="007D1DFB" w:rsidRPr="00B34E03" w:rsidRDefault="00811943" w:rsidP="001E13D5">
      <w:pPr>
        <w:pStyle w:val="PargrafodaLista"/>
        <w:numPr>
          <w:ilvl w:val="0"/>
          <w:numId w:val="49"/>
        </w:numPr>
        <w:rPr>
          <w:b/>
          <w:bCs/>
        </w:rPr>
      </w:pPr>
      <w:r>
        <w:t>Modbus TCP/IP</w:t>
      </w:r>
    </w:p>
    <w:p w14:paraId="6A63BF05" w14:textId="17EC53A1" w:rsidR="00C65775" w:rsidRDefault="00C65775" w:rsidP="00B008C5">
      <w:pPr>
        <w:pStyle w:val="Ttulo3"/>
      </w:pPr>
      <w:bookmarkStart w:id="29" w:name="_Toc138629327"/>
      <w:r>
        <w:t xml:space="preserve">Estrutura dos pacotes </w:t>
      </w:r>
      <w:r w:rsidRPr="00C65775">
        <w:rPr>
          <w:i/>
          <w:iCs/>
        </w:rPr>
        <w:t>Modbus</w:t>
      </w:r>
      <w:bookmarkEnd w:id="29"/>
    </w:p>
    <w:p w14:paraId="6DB30AAD" w14:textId="51635293" w:rsidR="00B34E03" w:rsidRDefault="00E6750B" w:rsidP="00E6750B">
      <w:pPr>
        <w:ind w:firstLine="709"/>
      </w:pPr>
      <w:r>
        <w:t>Todos modelos de comunicação seguem o mesmo propósito e possuem muitas similaridades entre eles. A fim de manter essa compatibilidade, o modelo Modbus divide seus pacotes em ADU (</w:t>
      </w:r>
      <w:proofErr w:type="spellStart"/>
      <w:r w:rsidRPr="00E6750B">
        <w:rPr>
          <w:i/>
          <w:iCs/>
        </w:rPr>
        <w:t>Application</w:t>
      </w:r>
      <w:proofErr w:type="spellEnd"/>
      <w:r w:rsidRPr="00E6750B">
        <w:rPr>
          <w:i/>
          <w:iCs/>
        </w:rPr>
        <w:t xml:space="preserve"> Data Unit</w:t>
      </w:r>
      <w:r>
        <w:t>), que diferencia os pacotes pelo tipo dentre os 3 modelos mostrados acima e engloba o PDU (</w:t>
      </w:r>
      <w:proofErr w:type="spellStart"/>
      <w:r w:rsidR="00180FBE" w:rsidRPr="00180FBE">
        <w:rPr>
          <w:i/>
          <w:iCs/>
        </w:rPr>
        <w:t>Protocol</w:t>
      </w:r>
      <w:proofErr w:type="spellEnd"/>
      <w:r w:rsidR="00180FBE" w:rsidRPr="00180FBE">
        <w:rPr>
          <w:i/>
          <w:iCs/>
        </w:rPr>
        <w:t xml:space="preserve"> Data Unit</w:t>
      </w:r>
      <w:r>
        <w:t>)</w:t>
      </w:r>
      <w:r w:rsidR="00180FBE">
        <w:t xml:space="preserve">. Essa definição fica mais clara na </w:t>
      </w:r>
      <w:r w:rsidR="00180FBE">
        <w:fldChar w:fldCharType="begin"/>
      </w:r>
      <w:r w:rsidR="00180FBE">
        <w:instrText xml:space="preserve"> REF _Ref138625094 \h </w:instrText>
      </w:r>
      <w:r w:rsidR="00180FBE">
        <w:fldChar w:fldCharType="separate"/>
      </w:r>
      <w:r w:rsidR="00180FBE">
        <w:t xml:space="preserve">Figura </w:t>
      </w:r>
      <w:r w:rsidR="00180FBE">
        <w:rPr>
          <w:noProof/>
        </w:rPr>
        <w:t>7</w:t>
      </w:r>
      <w:r w:rsidR="00180FBE">
        <w:fldChar w:fldCharType="end"/>
      </w:r>
      <w:r w:rsidR="00180FBE">
        <w:t>.</w:t>
      </w:r>
    </w:p>
    <w:p w14:paraId="2B10E8DF" w14:textId="0A4B1624" w:rsidR="00180FBE" w:rsidRDefault="00180FBE" w:rsidP="00180FBE">
      <w:pPr>
        <w:pStyle w:val="Legenda"/>
        <w:keepNext/>
        <w:ind w:firstLine="709"/>
        <w:jc w:val="both"/>
      </w:pPr>
      <w:r>
        <w:t xml:space="preserve">Fonte </w:t>
      </w:r>
      <w:r>
        <w:fldChar w:fldCharType="begin"/>
      </w:r>
      <w:r>
        <w:instrText xml:space="preserve"> SEQ Fonte \* ARABIC </w:instrText>
      </w:r>
      <w:r>
        <w:fldChar w:fldCharType="separate"/>
      </w:r>
      <w:r w:rsidR="00B008C5">
        <w:rPr>
          <w:noProof/>
        </w:rPr>
        <w:t>6</w:t>
      </w:r>
      <w:r>
        <w:fldChar w:fldCharType="end"/>
      </w:r>
      <w:r>
        <w:t>: Desconhecido</w:t>
      </w:r>
    </w:p>
    <w:p w14:paraId="26E566B2" w14:textId="081D91B5" w:rsidR="00180FBE" w:rsidRDefault="00180FBE" w:rsidP="00E6750B">
      <w:pPr>
        <w:ind w:firstLine="709"/>
      </w:pPr>
      <w:r>
        <w:rPr>
          <w:noProof/>
        </w:rPr>
        <w:drawing>
          <wp:inline distT="0" distB="0" distL="0" distR="0" wp14:anchorId="33F16941" wp14:editId="04CDC418">
            <wp:extent cx="4495800" cy="719025"/>
            <wp:effectExtent l="0" t="0" r="0" b="0"/>
            <wp:docPr id="7101834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021" cy="723858"/>
                    </a:xfrm>
                    <a:prstGeom prst="rect">
                      <a:avLst/>
                    </a:prstGeom>
                    <a:noFill/>
                  </pic:spPr>
                </pic:pic>
              </a:graphicData>
            </a:graphic>
          </wp:inline>
        </w:drawing>
      </w:r>
    </w:p>
    <w:p w14:paraId="54FA9A81" w14:textId="2C74AC84" w:rsidR="00180FBE" w:rsidRDefault="00180FBE" w:rsidP="00180FBE">
      <w:pPr>
        <w:pStyle w:val="Legenda"/>
        <w:ind w:firstLine="709"/>
        <w:jc w:val="both"/>
      </w:pPr>
      <w:bookmarkStart w:id="30" w:name="_Ref138625094"/>
      <w:bookmarkStart w:id="31" w:name="_Toc138629364"/>
      <w:r>
        <w:t xml:space="preserve">Figura </w:t>
      </w:r>
      <w:r>
        <w:fldChar w:fldCharType="begin"/>
      </w:r>
      <w:r>
        <w:instrText xml:space="preserve"> SEQ Figura \* ARABIC </w:instrText>
      </w:r>
      <w:r>
        <w:fldChar w:fldCharType="separate"/>
      </w:r>
      <w:r w:rsidR="00B008C5">
        <w:rPr>
          <w:noProof/>
        </w:rPr>
        <w:t>7</w:t>
      </w:r>
      <w:r>
        <w:fldChar w:fldCharType="end"/>
      </w:r>
      <w:bookmarkEnd w:id="30"/>
      <w:r>
        <w:t xml:space="preserve">: </w:t>
      </w:r>
      <w:r>
        <w:t>Modelo de separação dos campos de dados no protocolo Modbus.</w:t>
      </w:r>
      <w:bookmarkEnd w:id="31"/>
    </w:p>
    <w:p w14:paraId="7C0ADF8D" w14:textId="77777777" w:rsidR="00180FBE" w:rsidRDefault="00180FBE" w:rsidP="00180FBE">
      <w:pPr>
        <w:spacing w:before="240"/>
        <w:ind w:firstLine="709"/>
      </w:pPr>
      <w:r w:rsidRPr="00180FBE">
        <w:t>Essa divisão é feita para permitir a flexibilidade e a compatibilidade do protocolo Modbus em diferentes camadas de comunicação</w:t>
      </w:r>
      <w:r>
        <w:t xml:space="preserve">. </w:t>
      </w:r>
    </w:p>
    <w:p w14:paraId="20A8E816" w14:textId="7C7C9387" w:rsidR="00180FBE" w:rsidRDefault="00180FBE" w:rsidP="00180FBE">
      <w:pPr>
        <w:ind w:firstLine="709"/>
      </w:pPr>
      <w:r>
        <w:t xml:space="preserve">O PDU é a parte central da mensagem </w:t>
      </w:r>
      <w:r w:rsidRPr="00180FBE">
        <w:rPr>
          <w:i/>
          <w:iCs/>
        </w:rPr>
        <w:t>Modbus</w:t>
      </w:r>
      <w:r>
        <w:t xml:space="preserve"> e contém as informações específicas da função a ser executada. Ele inclui o endereço do dispositivo, a função a ser executada e os dados associados à função. O PDU é independente da camada de transporte ou meio físico de comunicação.</w:t>
      </w:r>
      <w:r>
        <w:t xml:space="preserve"> Já o</w:t>
      </w:r>
      <w:r>
        <w:t xml:space="preserve"> ADU é a estrutura completa da mensagem </w:t>
      </w:r>
      <w:r w:rsidRPr="00180FBE">
        <w:rPr>
          <w:i/>
          <w:iCs/>
        </w:rPr>
        <w:t>Modbus</w:t>
      </w:r>
      <w:r>
        <w:t>, incluindo o PDU e informações adicionais necessárias para a transmissão e recepção dos dados. Ele encapsula o PDU em uma estrutura de quadro (</w:t>
      </w:r>
      <w:r w:rsidRPr="00180FBE">
        <w:rPr>
          <w:i/>
          <w:iCs/>
        </w:rPr>
        <w:t>frame</w:t>
      </w:r>
      <w:r>
        <w:t>) adequada para a camada de transporte</w:t>
      </w:r>
      <w:r>
        <w:t>.</w:t>
      </w:r>
    </w:p>
    <w:p w14:paraId="3113648A" w14:textId="1BCF55AE" w:rsidR="00180FBE" w:rsidRDefault="00180FBE" w:rsidP="00180FBE">
      <w:pPr>
        <w:ind w:firstLine="709"/>
      </w:pPr>
      <w:r>
        <w:t xml:space="preserve">Na </w:t>
      </w:r>
      <w:r>
        <w:fldChar w:fldCharType="begin"/>
      </w:r>
      <w:r>
        <w:instrText xml:space="preserve"> REF _Ref138624931 \h </w:instrText>
      </w:r>
      <w:r>
        <w:fldChar w:fldCharType="separate"/>
      </w:r>
      <w:r>
        <w:t xml:space="preserve">Figura </w:t>
      </w:r>
      <w:r>
        <w:rPr>
          <w:noProof/>
        </w:rPr>
        <w:t>8</w:t>
      </w:r>
      <w:r>
        <w:fldChar w:fldCharType="end"/>
      </w:r>
      <w:r>
        <w:t xml:space="preserve"> pode-se comparar dois pacotes de dados de dois modelos Modbus, o RTU e TCP/IP:</w:t>
      </w:r>
    </w:p>
    <w:p w14:paraId="3E4F2034" w14:textId="271F3204" w:rsidR="00180FBE" w:rsidRDefault="00180FBE" w:rsidP="00180FBE">
      <w:pPr>
        <w:pStyle w:val="Legenda"/>
        <w:keepNext/>
        <w:ind w:firstLine="709"/>
        <w:jc w:val="both"/>
      </w:pPr>
      <w:r>
        <w:lastRenderedPageBreak/>
        <w:t xml:space="preserve">Fonte </w:t>
      </w:r>
      <w:fldSimple w:instr=" SEQ Fonte \* ARABIC ">
        <w:r w:rsidR="00B008C5">
          <w:rPr>
            <w:noProof/>
          </w:rPr>
          <w:t>7</w:t>
        </w:r>
      </w:fldSimple>
      <w:r>
        <w:t>: Desconhecido</w:t>
      </w:r>
    </w:p>
    <w:p w14:paraId="235CD2A9" w14:textId="77777777" w:rsidR="00180FBE" w:rsidRDefault="00180FBE" w:rsidP="00180FBE">
      <w:pPr>
        <w:keepNext/>
        <w:ind w:left="709"/>
      </w:pPr>
      <w:r>
        <w:rPr>
          <w:noProof/>
        </w:rPr>
        <w:drawing>
          <wp:inline distT="0" distB="0" distL="0" distR="0" wp14:anchorId="10452D62" wp14:editId="513287B4">
            <wp:extent cx="4619814" cy="1433946"/>
            <wp:effectExtent l="0" t="0" r="0" b="0"/>
            <wp:docPr id="1248874920" name="Imagem 5" descr="Implementation and Evaluation of Wireless Networked Control Systems using  Mod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plementation and Evaluation of Wireless Networked Control Systems using  Modb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231" cy="1455803"/>
                    </a:xfrm>
                    <a:prstGeom prst="rect">
                      <a:avLst/>
                    </a:prstGeom>
                    <a:noFill/>
                    <a:ln>
                      <a:noFill/>
                    </a:ln>
                  </pic:spPr>
                </pic:pic>
              </a:graphicData>
            </a:graphic>
          </wp:inline>
        </w:drawing>
      </w:r>
    </w:p>
    <w:p w14:paraId="0A4EF5CF" w14:textId="3A5E551A" w:rsidR="00E6750B" w:rsidRDefault="00180FBE" w:rsidP="00180FBE">
      <w:pPr>
        <w:pStyle w:val="Legenda"/>
        <w:ind w:firstLine="709"/>
        <w:jc w:val="both"/>
      </w:pPr>
      <w:bookmarkStart w:id="32" w:name="_Ref138624931"/>
      <w:bookmarkStart w:id="33" w:name="_Toc138629365"/>
      <w:r>
        <w:t xml:space="preserve">Figura </w:t>
      </w:r>
      <w:fldSimple w:instr=" SEQ Figura \* ARABIC ">
        <w:r w:rsidR="00B008C5">
          <w:rPr>
            <w:noProof/>
          </w:rPr>
          <w:t>8</w:t>
        </w:r>
      </w:fldSimple>
      <w:bookmarkEnd w:id="32"/>
      <w:r>
        <w:t>: Pacotes Modbus.</w:t>
      </w:r>
      <w:bookmarkEnd w:id="33"/>
    </w:p>
    <w:p w14:paraId="606D07E3" w14:textId="00F5A444" w:rsidR="00180FBE" w:rsidRDefault="00180FBE" w:rsidP="00180FBE">
      <w:pPr>
        <w:ind w:firstLine="709"/>
      </w:pPr>
      <w:r>
        <w:t xml:space="preserve">Percebe-se na </w:t>
      </w:r>
      <w:r>
        <w:fldChar w:fldCharType="begin"/>
      </w:r>
      <w:r>
        <w:instrText xml:space="preserve"> REF _Ref138624931 \h </w:instrText>
      </w:r>
      <w:r>
        <w:fldChar w:fldCharType="separate"/>
      </w:r>
      <w:r>
        <w:t xml:space="preserve">Figura </w:t>
      </w:r>
      <w:r>
        <w:rPr>
          <w:noProof/>
        </w:rPr>
        <w:t>8</w:t>
      </w:r>
      <w:r>
        <w:fldChar w:fldCharType="end"/>
      </w:r>
      <w:r>
        <w:t xml:space="preserve"> em verde, os campos de dados destinados ao PDU, sendo esse, igual nos dois protocolos RTU/ASCII e TCP/IP. Já em roxo se tem o ADU que diferencia os protocolos.</w:t>
      </w:r>
      <w:r w:rsidR="00AA102D">
        <w:t xml:space="preserve"> </w:t>
      </w:r>
      <w:r>
        <w:t>No Modbus RTU</w:t>
      </w:r>
      <w:r>
        <w:t>,</w:t>
      </w:r>
      <w:r>
        <w:t xml:space="preserve"> </w:t>
      </w:r>
      <w:r>
        <w:t>o</w:t>
      </w:r>
      <w:r>
        <w:t xml:space="preserve"> PDU é encapsulado em um quadro que contém informações de início e parada de bits, bem como informações de controle de fluxo. O quadro é transmitido por meio de uma conexão serial síncrona (como RS-485 ou RS-232).</w:t>
      </w:r>
      <w:r w:rsidR="00AA102D">
        <w:t xml:space="preserve"> </w:t>
      </w:r>
      <w:r>
        <w:t>No Modbus ASCII</w:t>
      </w:r>
      <w:r w:rsidR="00C86A22">
        <w:t>,</w:t>
      </w:r>
      <w:r>
        <w:t xml:space="preserve"> </w:t>
      </w:r>
      <w:r w:rsidR="00C86A22">
        <w:t>o</w:t>
      </w:r>
      <w:r>
        <w:t xml:space="preserve"> PDU é encapsulado em uma estrutura de quadro que usa caracteres ASCII para representar os dados. Ele também contém informações de início e fim de quadro. O quadro é transmitido por meio de uma conexão serial assíncrona.</w:t>
      </w:r>
      <w:r w:rsidR="00AA102D">
        <w:t xml:space="preserve"> </w:t>
      </w:r>
      <w:r>
        <w:t>No Modbus TCP/IP</w:t>
      </w:r>
      <w:r w:rsidR="00C86A22">
        <w:t>, o</w:t>
      </w:r>
      <w:r>
        <w:t xml:space="preserve"> PDU é encapsulado em pacotes TCP/IP, onde o ADU inclui informações de endereço IP e número de porta para direcionar a mensagem ao dispositivo escravo correto.</w:t>
      </w:r>
    </w:p>
    <w:p w14:paraId="33942FEC" w14:textId="15C001A9" w:rsidR="00C65775" w:rsidRDefault="00C65775" w:rsidP="00B008C5">
      <w:pPr>
        <w:pStyle w:val="Ttulo3"/>
      </w:pPr>
      <w:bookmarkStart w:id="34" w:name="_Toc138629328"/>
      <w:r>
        <w:t>Modelo de comunicação mestre-escravo</w:t>
      </w:r>
      <w:bookmarkEnd w:id="34"/>
    </w:p>
    <w:p w14:paraId="57C6D4D9" w14:textId="26AD3CD9" w:rsidR="00967413" w:rsidRDefault="00C65775" w:rsidP="00AA102D">
      <w:pPr>
        <w:ind w:firstLine="709"/>
      </w:pPr>
      <w:r>
        <w:t>C</w:t>
      </w:r>
      <w:r w:rsidR="00AA102D">
        <w:t xml:space="preserve">ada pacote </w:t>
      </w:r>
      <w:r w:rsidR="00AA102D" w:rsidRPr="00C65775">
        <w:rPr>
          <w:i/>
          <w:iCs/>
        </w:rPr>
        <w:t>Modbus</w:t>
      </w:r>
      <w:r w:rsidR="00AA102D">
        <w:t xml:space="preserve"> possui claramente as informações de destino e o tipo de solicitação. E</w:t>
      </w:r>
      <w:r w:rsidR="00C86A22">
        <w:t xml:space="preserve">ssa estrutura permite que o </w:t>
      </w:r>
      <w:r w:rsidR="00C86A22" w:rsidRPr="00967413">
        <w:rPr>
          <w:i/>
          <w:iCs/>
        </w:rPr>
        <w:t>Modbus</w:t>
      </w:r>
      <w:r w:rsidR="00C86A22">
        <w:t xml:space="preserve"> seja utilizado em um modelo de Mestre-Escravo, onde os dispositivos de controle solicitam mensagens aos dispositivos de campo e esses respondem por sua vez de acordo com o tipo de mensagem do mestre (</w:t>
      </w:r>
      <w:r w:rsidR="00967413">
        <w:fldChar w:fldCharType="begin"/>
      </w:r>
      <w:r w:rsidR="00967413">
        <w:instrText xml:space="preserve"> REF _Ref138627403 \h </w:instrText>
      </w:r>
      <w:r w:rsidR="00967413">
        <w:fldChar w:fldCharType="separate"/>
      </w:r>
      <w:r w:rsidR="00967413">
        <w:t xml:space="preserve">Figura </w:t>
      </w:r>
      <w:r w:rsidR="00967413">
        <w:rPr>
          <w:noProof/>
        </w:rPr>
        <w:t>9</w:t>
      </w:r>
      <w:r w:rsidR="00967413">
        <w:fldChar w:fldCharType="end"/>
      </w:r>
      <w:r w:rsidR="00C86A22">
        <w:t>).</w:t>
      </w:r>
      <w:r w:rsidR="00967413">
        <w:t xml:space="preserve"> </w:t>
      </w:r>
    </w:p>
    <w:p w14:paraId="61C38261" w14:textId="623252A3" w:rsidR="00967413" w:rsidRDefault="00967413" w:rsidP="00967413">
      <w:pPr>
        <w:pStyle w:val="Legenda"/>
        <w:keepNext/>
        <w:ind w:firstLine="709"/>
        <w:jc w:val="both"/>
      </w:pPr>
      <w:r>
        <w:t xml:space="preserve">Fonte </w:t>
      </w:r>
      <w:r>
        <w:fldChar w:fldCharType="begin"/>
      </w:r>
      <w:r>
        <w:instrText xml:space="preserve"> SEQ Fonte \* ARABIC </w:instrText>
      </w:r>
      <w:r>
        <w:fldChar w:fldCharType="separate"/>
      </w:r>
      <w:r w:rsidR="00B008C5">
        <w:rPr>
          <w:noProof/>
        </w:rPr>
        <w:t>8</w:t>
      </w:r>
      <w:r>
        <w:fldChar w:fldCharType="end"/>
      </w:r>
      <w:r>
        <w:t>: Desconhecido.</w:t>
      </w:r>
    </w:p>
    <w:p w14:paraId="246DAC24" w14:textId="77777777" w:rsidR="00967413" w:rsidRDefault="00967413" w:rsidP="00967413">
      <w:pPr>
        <w:keepNext/>
        <w:jc w:val="center"/>
      </w:pPr>
      <w:r>
        <w:rPr>
          <w:noProof/>
        </w:rPr>
        <w:drawing>
          <wp:inline distT="0" distB="0" distL="0" distR="0" wp14:anchorId="0811C99B" wp14:editId="2D6FE5C0">
            <wp:extent cx="4835236" cy="1634553"/>
            <wp:effectExtent l="0" t="0" r="0" b="0"/>
            <wp:docPr id="22671140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720" cy="1638435"/>
                    </a:xfrm>
                    <a:prstGeom prst="rect">
                      <a:avLst/>
                    </a:prstGeom>
                    <a:noFill/>
                  </pic:spPr>
                </pic:pic>
              </a:graphicData>
            </a:graphic>
          </wp:inline>
        </w:drawing>
      </w:r>
    </w:p>
    <w:p w14:paraId="1C15E58B" w14:textId="1AAA6B71" w:rsidR="00967413" w:rsidRDefault="00967413" w:rsidP="00967413">
      <w:pPr>
        <w:pStyle w:val="Legenda"/>
        <w:spacing w:after="240"/>
        <w:ind w:firstLine="709"/>
        <w:jc w:val="both"/>
      </w:pPr>
      <w:bookmarkStart w:id="35" w:name="_Ref138627403"/>
      <w:bookmarkStart w:id="36" w:name="_Toc138629366"/>
      <w:r>
        <w:t xml:space="preserve">Figura </w:t>
      </w:r>
      <w:r>
        <w:fldChar w:fldCharType="begin"/>
      </w:r>
      <w:r>
        <w:instrText xml:space="preserve"> SEQ Figura \* ARABIC </w:instrText>
      </w:r>
      <w:r>
        <w:fldChar w:fldCharType="separate"/>
      </w:r>
      <w:r w:rsidR="00B008C5">
        <w:rPr>
          <w:noProof/>
        </w:rPr>
        <w:t>9</w:t>
      </w:r>
      <w:r>
        <w:fldChar w:fldCharType="end"/>
      </w:r>
      <w:bookmarkEnd w:id="35"/>
      <w:r>
        <w:t xml:space="preserve">: Modelo mestre-escravo </w:t>
      </w:r>
      <w:proofErr w:type="spellStart"/>
      <w:r w:rsidRPr="00967413">
        <w:rPr>
          <w:i/>
          <w:iCs/>
        </w:rPr>
        <w:t>modbus</w:t>
      </w:r>
      <w:proofErr w:type="spellEnd"/>
      <w:r>
        <w:t>.</w:t>
      </w:r>
      <w:bookmarkEnd w:id="36"/>
    </w:p>
    <w:p w14:paraId="3AD7FD55" w14:textId="67293526" w:rsidR="00C65775" w:rsidRDefault="00C65775" w:rsidP="00B008C5">
      <w:pPr>
        <w:pStyle w:val="Ttulo3"/>
      </w:pPr>
      <w:bookmarkStart w:id="37" w:name="_Toc138629329"/>
      <w:r>
        <w:lastRenderedPageBreak/>
        <w:t>Código de função</w:t>
      </w:r>
      <w:bookmarkEnd w:id="37"/>
    </w:p>
    <w:p w14:paraId="11EC9004" w14:textId="5F04164A" w:rsidR="00811943" w:rsidRDefault="00967413" w:rsidP="00AA102D">
      <w:pPr>
        <w:ind w:firstLine="709"/>
      </w:pPr>
      <w:r>
        <w:t xml:space="preserve">O FC (Código de Função do inglês </w:t>
      </w:r>
      <w:proofErr w:type="spellStart"/>
      <w:r w:rsidRPr="00967413">
        <w:rPr>
          <w:i/>
          <w:iCs/>
        </w:rPr>
        <w:t>Funtion</w:t>
      </w:r>
      <w:proofErr w:type="spellEnd"/>
      <w:r w:rsidRPr="00967413">
        <w:rPr>
          <w:i/>
          <w:iCs/>
        </w:rPr>
        <w:t xml:space="preserve"> </w:t>
      </w:r>
      <w:proofErr w:type="spellStart"/>
      <w:r w:rsidRPr="00967413">
        <w:rPr>
          <w:i/>
          <w:iCs/>
        </w:rPr>
        <w:t>Code</w:t>
      </w:r>
      <w:proofErr w:type="spellEnd"/>
      <w:r>
        <w:t xml:space="preserve">) auxilia o escravo a executar a ação requerida pelo mestre. Algumas funções podem ser: </w:t>
      </w:r>
    </w:p>
    <w:p w14:paraId="333891A8" w14:textId="4494DF28" w:rsidR="00967413" w:rsidRDefault="00967413" w:rsidP="00967413">
      <w:pPr>
        <w:pStyle w:val="PargrafodaLista"/>
        <w:numPr>
          <w:ilvl w:val="0"/>
          <w:numId w:val="55"/>
        </w:numPr>
      </w:pPr>
      <w:r>
        <w:t>Endereços dos registradores (registro inicial)</w:t>
      </w:r>
      <w:r>
        <w:t>;</w:t>
      </w:r>
    </w:p>
    <w:p w14:paraId="1C38B66C" w14:textId="1E41DBAC" w:rsidR="00967413" w:rsidRDefault="00967413" w:rsidP="00967413">
      <w:pPr>
        <w:pStyle w:val="PargrafodaLista"/>
        <w:numPr>
          <w:ilvl w:val="0"/>
          <w:numId w:val="55"/>
        </w:numPr>
      </w:pPr>
      <w:r>
        <w:t>Quantidade de registros a serem lidos</w:t>
      </w:r>
      <w:r>
        <w:t>;</w:t>
      </w:r>
    </w:p>
    <w:p w14:paraId="46BAFF49" w14:textId="5F951CAA" w:rsidR="00967413" w:rsidRDefault="00967413" w:rsidP="00967413">
      <w:pPr>
        <w:pStyle w:val="PargrafodaLista"/>
        <w:numPr>
          <w:ilvl w:val="0"/>
          <w:numId w:val="55"/>
        </w:numPr>
      </w:pPr>
      <w:r>
        <w:t>Contador da quantidade de bytes no campo de dados</w:t>
      </w:r>
      <w:r>
        <w:t>;</w:t>
      </w:r>
    </w:p>
    <w:p w14:paraId="0EE07A40" w14:textId="76799506" w:rsidR="00967413" w:rsidRDefault="00967413" w:rsidP="00967413">
      <w:pPr>
        <w:pStyle w:val="PargrafodaLista"/>
        <w:numPr>
          <w:ilvl w:val="0"/>
          <w:numId w:val="55"/>
        </w:numPr>
      </w:pPr>
      <w:r>
        <w:t>O campo de dados pode não existir. Neste caso o próprio código da função sozinho especifica a ação requerida</w:t>
      </w:r>
      <w:r>
        <w:t>;</w:t>
      </w:r>
    </w:p>
    <w:p w14:paraId="5E0C574A" w14:textId="3156FD45" w:rsidR="00967413" w:rsidRDefault="00967413" w:rsidP="00967413">
      <w:pPr>
        <w:pStyle w:val="PargrafodaLista"/>
        <w:numPr>
          <w:ilvl w:val="0"/>
          <w:numId w:val="55"/>
        </w:numPr>
      </w:pPr>
      <w:r>
        <w:t xml:space="preserve">Se não ocorrer nenhum erro na função especificada na requisição, a resposta do escravo conterá o dado requisitado, caso contrário o </w:t>
      </w:r>
      <w:r>
        <w:t>campo dado</w:t>
      </w:r>
      <w:r>
        <w:t xml:space="preserve"> conterá um código de exceção</w:t>
      </w:r>
      <w:r>
        <w:t>;</w:t>
      </w:r>
    </w:p>
    <w:p w14:paraId="36660167" w14:textId="32845901" w:rsidR="00967413" w:rsidRDefault="00967413" w:rsidP="00967413">
      <w:pPr>
        <w:ind w:firstLine="360"/>
      </w:pPr>
      <w:r>
        <w:t>Quando respeitada essa requisição, o escravo retorna uma mensagem de resposta também formata de um modo que o mestre entenda. Nesse modelo, o mestre pode ser entendido com um cliente, enquanto o dispositivo de campo é o servidor do sistema (</w:t>
      </w:r>
      <w:r>
        <w:fldChar w:fldCharType="begin"/>
      </w:r>
      <w:r>
        <w:instrText xml:space="preserve"> REF _Ref138627756 \h </w:instrText>
      </w:r>
      <w:r>
        <w:fldChar w:fldCharType="separate"/>
      </w:r>
      <w:r>
        <w:t xml:space="preserve">Figura </w:t>
      </w:r>
      <w:r>
        <w:rPr>
          <w:noProof/>
        </w:rPr>
        <w:t>10</w:t>
      </w:r>
      <w:r>
        <w:fldChar w:fldCharType="end"/>
      </w:r>
      <w:r>
        <w:t xml:space="preserve">). </w:t>
      </w:r>
    </w:p>
    <w:p w14:paraId="06AF8B43" w14:textId="404CCEBD" w:rsidR="00967413" w:rsidRDefault="00967413" w:rsidP="00967413">
      <w:pPr>
        <w:pStyle w:val="Legenda"/>
        <w:keepNext/>
        <w:ind w:firstLine="360"/>
        <w:jc w:val="both"/>
      </w:pPr>
      <w:r>
        <w:t xml:space="preserve">Fonte </w:t>
      </w:r>
      <w:fldSimple w:instr=" SEQ Fonte \* ARABIC ">
        <w:r w:rsidR="00B008C5">
          <w:rPr>
            <w:noProof/>
          </w:rPr>
          <w:t>9</w:t>
        </w:r>
      </w:fldSimple>
      <w:r>
        <w:t>: Desconhecido.</w:t>
      </w:r>
    </w:p>
    <w:p w14:paraId="328B65ED" w14:textId="77777777" w:rsidR="00967413" w:rsidRDefault="00967413" w:rsidP="00967413">
      <w:pPr>
        <w:keepNext/>
        <w:ind w:firstLine="360"/>
        <w:jc w:val="center"/>
      </w:pPr>
      <w:r>
        <w:rPr>
          <w:noProof/>
        </w:rPr>
        <w:drawing>
          <wp:inline distT="0" distB="0" distL="0" distR="0" wp14:anchorId="3E02E443" wp14:editId="5BC03793">
            <wp:extent cx="3065774" cy="540328"/>
            <wp:effectExtent l="0" t="0" r="0" b="0"/>
            <wp:docPr id="17663509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7215" cy="547632"/>
                    </a:xfrm>
                    <a:prstGeom prst="rect">
                      <a:avLst/>
                    </a:prstGeom>
                    <a:noFill/>
                  </pic:spPr>
                </pic:pic>
              </a:graphicData>
            </a:graphic>
          </wp:inline>
        </w:drawing>
      </w:r>
    </w:p>
    <w:p w14:paraId="69FC5966" w14:textId="277F044F" w:rsidR="00967413" w:rsidRDefault="00967413" w:rsidP="00967413">
      <w:pPr>
        <w:pStyle w:val="Legenda"/>
        <w:spacing w:after="240"/>
        <w:ind w:firstLine="360"/>
        <w:jc w:val="both"/>
      </w:pPr>
      <w:bookmarkStart w:id="38" w:name="_Ref138627756"/>
      <w:bookmarkStart w:id="39" w:name="_Toc138629367"/>
      <w:r>
        <w:t xml:space="preserve">Figura </w:t>
      </w:r>
      <w:fldSimple w:instr=" SEQ Figura \* ARABIC ">
        <w:r w:rsidR="00B008C5">
          <w:rPr>
            <w:noProof/>
          </w:rPr>
          <w:t>10</w:t>
        </w:r>
      </w:fldSimple>
      <w:bookmarkEnd w:id="38"/>
      <w:r>
        <w:t>: Modelo de requisição e resposta Modbus.</w:t>
      </w:r>
      <w:bookmarkEnd w:id="39"/>
    </w:p>
    <w:p w14:paraId="1898DB95" w14:textId="7453E41E" w:rsidR="00967413" w:rsidRDefault="00C65775" w:rsidP="00967413">
      <w:pPr>
        <w:ind w:firstLine="360"/>
      </w:pPr>
      <w:r>
        <w:t xml:space="preserve">Dentro dos FC existem os códigos de função e os códigos de exceção. </w:t>
      </w:r>
      <w:r w:rsidRPr="00C65775">
        <w:t>Os códigos de função variam do código 1 ao 127</w:t>
      </w:r>
      <w:r>
        <w:t>,</w:t>
      </w:r>
      <w:r w:rsidRPr="00C65775">
        <w:t xml:space="preserve"> enquanto que exceções variam de 128 a 255. As exceções são tipicamente codificadas em códigos de função FC + 128. </w:t>
      </w:r>
      <w:r w:rsidR="00967413" w:rsidRPr="00967413">
        <w:t xml:space="preserve">Para cada função, </w:t>
      </w:r>
      <w:r w:rsidR="00967413" w:rsidRPr="00967413">
        <w:t>ou seja,</w:t>
      </w:r>
      <w:r w:rsidR="00967413" w:rsidRPr="00967413">
        <w:t xml:space="preserve"> requisição de serviços do mestre</w:t>
      </w:r>
      <w:r>
        <w:t>,</w:t>
      </w:r>
      <w:r w:rsidR="00967413" w:rsidRPr="00967413">
        <w:t xml:space="preserve"> existe um código de função no Modbus. Assim há 3 tipos de </w:t>
      </w:r>
      <w:proofErr w:type="spellStart"/>
      <w:r w:rsidR="00967413" w:rsidRPr="00967413">
        <w:t>PDUs</w:t>
      </w:r>
      <w:proofErr w:type="spellEnd"/>
      <w:r w:rsidR="00967413" w:rsidRPr="00967413">
        <w:t xml:space="preserve"> como ilustra a </w:t>
      </w:r>
      <w:r>
        <w:fldChar w:fldCharType="begin"/>
      </w:r>
      <w:r>
        <w:instrText xml:space="preserve"> REF _Ref138628225 \h </w:instrText>
      </w:r>
      <w:r>
        <w:fldChar w:fldCharType="separate"/>
      </w:r>
      <w:r>
        <w:t xml:space="preserve">Figura </w:t>
      </w:r>
      <w:r>
        <w:rPr>
          <w:noProof/>
        </w:rPr>
        <w:t>11</w:t>
      </w:r>
      <w:r>
        <w:fldChar w:fldCharType="end"/>
      </w:r>
      <w:r w:rsidR="00967413">
        <w:t>.</w:t>
      </w:r>
    </w:p>
    <w:p w14:paraId="5BD3F010" w14:textId="77777777" w:rsidR="00967413" w:rsidRDefault="00967413" w:rsidP="00967413">
      <w:pPr>
        <w:keepNext/>
        <w:ind w:firstLine="709"/>
        <w:jc w:val="center"/>
      </w:pPr>
      <w:r>
        <w:rPr>
          <w:noProof/>
        </w:rPr>
        <w:drawing>
          <wp:inline distT="0" distB="0" distL="0" distR="0" wp14:anchorId="53D630B2" wp14:editId="31C376F6">
            <wp:extent cx="2405359" cy="1669473"/>
            <wp:effectExtent l="0" t="0" r="0" b="0"/>
            <wp:docPr id="14869924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7606" cy="1671032"/>
                    </a:xfrm>
                    <a:prstGeom prst="rect">
                      <a:avLst/>
                    </a:prstGeom>
                    <a:noFill/>
                  </pic:spPr>
                </pic:pic>
              </a:graphicData>
            </a:graphic>
          </wp:inline>
        </w:drawing>
      </w:r>
    </w:p>
    <w:p w14:paraId="37500F33" w14:textId="72277A2A" w:rsidR="00967413" w:rsidRDefault="00967413" w:rsidP="00967413">
      <w:pPr>
        <w:pStyle w:val="Legenda"/>
      </w:pPr>
      <w:bookmarkStart w:id="40" w:name="_Ref138628225"/>
      <w:bookmarkStart w:id="41" w:name="_Toc138629368"/>
      <w:r>
        <w:t xml:space="preserve">Figura </w:t>
      </w:r>
      <w:fldSimple w:instr=" SEQ Figura \* ARABIC ">
        <w:r w:rsidR="00B008C5">
          <w:rPr>
            <w:noProof/>
          </w:rPr>
          <w:t>11</w:t>
        </w:r>
      </w:fldSimple>
      <w:bookmarkEnd w:id="40"/>
      <w:r>
        <w:t>:</w:t>
      </w:r>
      <w:r w:rsidR="00C65775">
        <w:t xml:space="preserve"> Modelos de </w:t>
      </w:r>
      <w:proofErr w:type="spellStart"/>
      <w:r w:rsidR="00C65775">
        <w:t>PDUs</w:t>
      </w:r>
      <w:proofErr w:type="spellEnd"/>
      <w:r w:rsidR="00C65775">
        <w:t xml:space="preserve"> do modelo </w:t>
      </w:r>
      <w:r w:rsidR="00C65775" w:rsidRPr="00C65775">
        <w:rPr>
          <w:i/>
          <w:iCs/>
        </w:rPr>
        <w:t>Modbus</w:t>
      </w:r>
      <w:r w:rsidR="00C65775">
        <w:t>.</w:t>
      </w:r>
      <w:bookmarkEnd w:id="41"/>
    </w:p>
    <w:p w14:paraId="32B69E63" w14:textId="0BD632BA" w:rsidR="00C65775" w:rsidRDefault="00C65775" w:rsidP="00B008C5">
      <w:pPr>
        <w:pStyle w:val="Ttulo3"/>
      </w:pPr>
      <w:r>
        <w:lastRenderedPageBreak/>
        <w:tab/>
      </w:r>
      <w:bookmarkStart w:id="42" w:name="_Toc138629330"/>
      <w:r>
        <w:t>Tipos de registradores</w:t>
      </w:r>
      <w:bookmarkEnd w:id="42"/>
      <w:r>
        <w:t xml:space="preserve"> </w:t>
      </w:r>
    </w:p>
    <w:p w14:paraId="5B62C3B2" w14:textId="3E6F071F" w:rsidR="00B008C5" w:rsidRPr="00B008C5" w:rsidRDefault="00B008C5" w:rsidP="00B008C5">
      <w:pPr>
        <w:ind w:firstLine="709"/>
      </w:pPr>
      <w:r w:rsidRPr="00B008C5">
        <w:t xml:space="preserve">Os registradores </w:t>
      </w:r>
      <w:r w:rsidRPr="00B008C5">
        <w:rPr>
          <w:i/>
          <w:iCs/>
        </w:rPr>
        <w:t>Modbus</w:t>
      </w:r>
      <w:r w:rsidRPr="00B008C5">
        <w:t xml:space="preserve"> são elementos fundamentais do protocolo Modbus e são usados para armazenar e acessar dados em dispositivos escravos (servidores) em uma rede </w:t>
      </w:r>
      <w:r w:rsidRPr="00B008C5">
        <w:rPr>
          <w:i/>
          <w:iCs/>
        </w:rPr>
        <w:t>Modbus</w:t>
      </w:r>
      <w:r w:rsidRPr="00B008C5">
        <w:t>.</w:t>
      </w:r>
      <w:r>
        <w:t xml:space="preserve"> Existem 4 tipos principais de registradores como mostrados na </w:t>
      </w:r>
      <w:r>
        <w:fldChar w:fldCharType="begin"/>
      </w:r>
      <w:r>
        <w:instrText xml:space="preserve"> REF _Ref138628804 \h </w:instrText>
      </w:r>
      <w:r>
        <w:fldChar w:fldCharType="separate"/>
      </w:r>
      <w:r>
        <w:t xml:space="preserve">Figura </w:t>
      </w:r>
      <w:r>
        <w:rPr>
          <w:noProof/>
        </w:rPr>
        <w:t>12</w:t>
      </w:r>
      <w:r>
        <w:fldChar w:fldCharType="end"/>
      </w:r>
      <w:r>
        <w:t>.</w:t>
      </w:r>
    </w:p>
    <w:p w14:paraId="3AC71A4E" w14:textId="098CABD9" w:rsidR="00B008C5" w:rsidRDefault="00B008C5" w:rsidP="00B008C5">
      <w:pPr>
        <w:pStyle w:val="Legenda"/>
        <w:keepNext/>
        <w:ind w:firstLine="709"/>
        <w:jc w:val="both"/>
      </w:pPr>
      <w:r>
        <w:t xml:space="preserve">Fonte </w:t>
      </w:r>
      <w:fldSimple w:instr=" SEQ Fonte \* ARABIC ">
        <w:r>
          <w:rPr>
            <w:noProof/>
          </w:rPr>
          <w:t>10</w:t>
        </w:r>
      </w:fldSimple>
      <w:r>
        <w:t>: Desconhecido.</w:t>
      </w:r>
    </w:p>
    <w:p w14:paraId="2EAD02F0" w14:textId="77777777" w:rsidR="00B008C5" w:rsidRDefault="00B008C5" w:rsidP="00B008C5">
      <w:pPr>
        <w:keepNext/>
        <w:jc w:val="center"/>
      </w:pPr>
      <w:r>
        <w:rPr>
          <w:noProof/>
        </w:rPr>
        <w:drawing>
          <wp:inline distT="0" distB="0" distL="0" distR="0" wp14:anchorId="1D45242E" wp14:editId="3C86A72C">
            <wp:extent cx="4357254" cy="1145958"/>
            <wp:effectExtent l="0" t="0" r="0" b="0"/>
            <wp:docPr id="1315658766" name="Imagem 10" descr="Tudo sobre o protocolo MODBUS - Automacao &amp; Cart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udo sobre o protocolo MODBUS - Automacao &amp; Carto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4104" cy="1153020"/>
                    </a:xfrm>
                    <a:prstGeom prst="rect">
                      <a:avLst/>
                    </a:prstGeom>
                    <a:noFill/>
                    <a:ln>
                      <a:noFill/>
                    </a:ln>
                  </pic:spPr>
                </pic:pic>
              </a:graphicData>
            </a:graphic>
          </wp:inline>
        </w:drawing>
      </w:r>
    </w:p>
    <w:p w14:paraId="4BFF9A9F" w14:textId="126C40C0" w:rsidR="00C65775" w:rsidRPr="00C65775" w:rsidRDefault="00B008C5" w:rsidP="00B008C5">
      <w:pPr>
        <w:pStyle w:val="Legenda"/>
        <w:ind w:firstLine="709"/>
        <w:jc w:val="both"/>
      </w:pPr>
      <w:bookmarkStart w:id="43" w:name="_Ref138628804"/>
      <w:bookmarkStart w:id="44" w:name="_Toc138629369"/>
      <w:r>
        <w:t xml:space="preserve">Figura </w:t>
      </w:r>
      <w:fldSimple w:instr=" SEQ Figura \* ARABIC ">
        <w:r>
          <w:rPr>
            <w:noProof/>
          </w:rPr>
          <w:t>12</w:t>
        </w:r>
      </w:fldSimple>
      <w:bookmarkEnd w:id="43"/>
      <w:r>
        <w:t>: Registradores Modbus.</w:t>
      </w:r>
      <w:bookmarkEnd w:id="44"/>
    </w:p>
    <w:p w14:paraId="6FF56D4E" w14:textId="77777777" w:rsidR="00B008C5" w:rsidRPr="00B008C5" w:rsidRDefault="00B008C5" w:rsidP="00B008C5">
      <w:pPr>
        <w:numPr>
          <w:ilvl w:val="0"/>
          <w:numId w:val="56"/>
        </w:numPr>
        <w:spacing w:before="240"/>
      </w:pPr>
      <w:r w:rsidRPr="00B008C5">
        <w:rPr>
          <w:i/>
          <w:iCs/>
        </w:rPr>
        <w:t xml:space="preserve">Input </w:t>
      </w:r>
      <w:proofErr w:type="spellStart"/>
      <w:r w:rsidRPr="00B008C5">
        <w:rPr>
          <w:i/>
          <w:iCs/>
        </w:rPr>
        <w:t>Registers</w:t>
      </w:r>
      <w:proofErr w:type="spellEnd"/>
      <w:r w:rsidRPr="00B008C5">
        <w:t xml:space="preserve"> (IR): Os </w:t>
      </w:r>
      <w:r w:rsidRPr="00B008C5">
        <w:rPr>
          <w:i/>
          <w:iCs/>
        </w:rPr>
        <w:t>Input</w:t>
      </w:r>
      <w:r w:rsidRPr="00B008C5">
        <w:t xml:space="preserve"> </w:t>
      </w:r>
      <w:proofErr w:type="spellStart"/>
      <w:r w:rsidRPr="00B008C5">
        <w:rPr>
          <w:i/>
          <w:iCs/>
        </w:rPr>
        <w:t>Registers</w:t>
      </w:r>
      <w:proofErr w:type="spellEnd"/>
      <w:r w:rsidRPr="00B008C5">
        <w:t xml:space="preserve"> são usados para armazenar dados somente leitura. Eles contêm informações que podem ser lidas pelo dispositivo mestre (cliente), como valores de sensores, estados de dispositivos ou qualquer outro dado que não possa ser alterado pelo mestre.</w:t>
      </w:r>
    </w:p>
    <w:p w14:paraId="356F31B6" w14:textId="77777777" w:rsidR="00B008C5" w:rsidRPr="00B008C5" w:rsidRDefault="00B008C5" w:rsidP="00B008C5">
      <w:pPr>
        <w:numPr>
          <w:ilvl w:val="0"/>
          <w:numId w:val="56"/>
        </w:numPr>
      </w:pPr>
      <w:r w:rsidRPr="00B008C5">
        <w:rPr>
          <w:i/>
          <w:iCs/>
        </w:rPr>
        <w:t>Holding</w:t>
      </w:r>
      <w:r w:rsidRPr="00B008C5">
        <w:t xml:space="preserve"> </w:t>
      </w:r>
      <w:proofErr w:type="spellStart"/>
      <w:r w:rsidRPr="00B008C5">
        <w:rPr>
          <w:i/>
          <w:iCs/>
        </w:rPr>
        <w:t>Registers</w:t>
      </w:r>
      <w:proofErr w:type="spellEnd"/>
      <w:r w:rsidRPr="00B008C5">
        <w:t xml:space="preserve"> (HR): Os </w:t>
      </w:r>
      <w:r w:rsidRPr="00B008C5">
        <w:rPr>
          <w:i/>
          <w:iCs/>
        </w:rPr>
        <w:t>Holding</w:t>
      </w:r>
      <w:r w:rsidRPr="00B008C5">
        <w:t xml:space="preserve"> </w:t>
      </w:r>
      <w:proofErr w:type="spellStart"/>
      <w:r w:rsidRPr="00B008C5">
        <w:rPr>
          <w:i/>
          <w:iCs/>
        </w:rPr>
        <w:t>Registers</w:t>
      </w:r>
      <w:proofErr w:type="spellEnd"/>
      <w:r w:rsidRPr="00B008C5">
        <w:t xml:space="preserve"> são usados para armazenar dados que podem ser lidos e escritos pelo dispositivo mestre. Eles podem conter informações como configurações de dispositivos, valores de controle ou qualquer dado que possa ser modificado pelo mestre.</w:t>
      </w:r>
    </w:p>
    <w:p w14:paraId="05D2EE02" w14:textId="77777777" w:rsidR="00B008C5" w:rsidRPr="00B008C5" w:rsidRDefault="00B008C5" w:rsidP="00B008C5">
      <w:pPr>
        <w:numPr>
          <w:ilvl w:val="0"/>
          <w:numId w:val="56"/>
        </w:numPr>
      </w:pPr>
      <w:r w:rsidRPr="00B008C5">
        <w:rPr>
          <w:i/>
          <w:iCs/>
        </w:rPr>
        <w:t>Input</w:t>
      </w:r>
      <w:r w:rsidRPr="00B008C5">
        <w:t xml:space="preserve"> </w:t>
      </w:r>
      <w:proofErr w:type="spellStart"/>
      <w:r w:rsidRPr="00B008C5">
        <w:rPr>
          <w:i/>
          <w:iCs/>
        </w:rPr>
        <w:t>Discrete</w:t>
      </w:r>
      <w:proofErr w:type="spellEnd"/>
      <w:r w:rsidRPr="00B008C5">
        <w:t xml:space="preserve"> (ID): Os </w:t>
      </w:r>
      <w:r w:rsidRPr="00B008C5">
        <w:rPr>
          <w:i/>
          <w:iCs/>
        </w:rPr>
        <w:t>Input</w:t>
      </w:r>
      <w:r w:rsidRPr="00B008C5">
        <w:t xml:space="preserve"> </w:t>
      </w:r>
      <w:proofErr w:type="spellStart"/>
      <w:r w:rsidRPr="00B008C5">
        <w:rPr>
          <w:i/>
          <w:iCs/>
        </w:rPr>
        <w:t>Discrete</w:t>
      </w:r>
      <w:proofErr w:type="spellEnd"/>
      <w:r w:rsidRPr="00B008C5">
        <w:t xml:space="preserve"> são usados para representar entradas discretas no dispositivo escravo. Eles representam estados lógicos, como sensores binários ou interruptores, e são apenas para leitura.</w:t>
      </w:r>
    </w:p>
    <w:p w14:paraId="080182DE" w14:textId="77777777" w:rsidR="00B008C5" w:rsidRPr="00B008C5" w:rsidRDefault="00B008C5" w:rsidP="00B008C5">
      <w:pPr>
        <w:numPr>
          <w:ilvl w:val="0"/>
          <w:numId w:val="56"/>
        </w:numPr>
      </w:pPr>
      <w:proofErr w:type="spellStart"/>
      <w:r w:rsidRPr="00B008C5">
        <w:rPr>
          <w:i/>
          <w:iCs/>
        </w:rPr>
        <w:t>Coils</w:t>
      </w:r>
      <w:proofErr w:type="spellEnd"/>
      <w:r w:rsidRPr="00B008C5">
        <w:t xml:space="preserve">: Os </w:t>
      </w:r>
      <w:proofErr w:type="spellStart"/>
      <w:r w:rsidRPr="00B008C5">
        <w:rPr>
          <w:i/>
          <w:iCs/>
        </w:rPr>
        <w:t>Coils</w:t>
      </w:r>
      <w:proofErr w:type="spellEnd"/>
      <w:r w:rsidRPr="00B008C5">
        <w:t xml:space="preserve"> são semelhantes aos </w:t>
      </w:r>
      <w:r w:rsidRPr="00B008C5">
        <w:rPr>
          <w:i/>
          <w:iCs/>
        </w:rPr>
        <w:t>Input</w:t>
      </w:r>
      <w:r w:rsidRPr="00B008C5">
        <w:t xml:space="preserve"> </w:t>
      </w:r>
      <w:proofErr w:type="spellStart"/>
      <w:r w:rsidRPr="00B008C5">
        <w:rPr>
          <w:i/>
          <w:iCs/>
        </w:rPr>
        <w:t>Discrete</w:t>
      </w:r>
      <w:proofErr w:type="spellEnd"/>
      <w:r w:rsidRPr="00B008C5">
        <w:t>, mas podem ser lidos e escritos pelo dispositivo mestre. Eles são frequentemente usados para controlar dispositivos binários, como relés ou válvulas.</w:t>
      </w:r>
    </w:p>
    <w:p w14:paraId="3B78BE3D" w14:textId="30356ACE" w:rsidR="00C65775" w:rsidRDefault="00B008C5" w:rsidP="00B008C5">
      <w:pPr>
        <w:spacing w:before="240"/>
        <w:ind w:firstLine="360"/>
      </w:pPr>
      <w:r>
        <w:t>Cada registrador é identificado por um endereço único dentro do dispositivo escravo, permitindo que o mestre especifique qual registrador deseja ler ou escrever.</w:t>
      </w:r>
      <w:r>
        <w:t xml:space="preserve"> </w:t>
      </w:r>
      <w:r>
        <w:t xml:space="preserve">Os registradores </w:t>
      </w:r>
      <w:r w:rsidRPr="00B008C5">
        <w:rPr>
          <w:i/>
          <w:iCs/>
        </w:rPr>
        <w:t>Modbus</w:t>
      </w:r>
      <w:r>
        <w:t xml:space="preserve"> são organizados em tabelas, com cada tabela correspondendo a um tipo de registrador específico.</w:t>
      </w:r>
      <w:r>
        <w:t xml:space="preserve"> </w:t>
      </w:r>
      <w:r>
        <w:t xml:space="preserve">A quantidade de registradores disponíveis em um dispositivo </w:t>
      </w:r>
      <w:r w:rsidRPr="00B008C5">
        <w:rPr>
          <w:i/>
          <w:iCs/>
        </w:rPr>
        <w:t>Modbus</w:t>
      </w:r>
      <w:r>
        <w:t xml:space="preserve"> depende de sua capacidade e configuração específicas. Geralmente, os dispositivos </w:t>
      </w:r>
      <w:r w:rsidRPr="00B008C5">
        <w:rPr>
          <w:i/>
          <w:iCs/>
        </w:rPr>
        <w:t>Modbus</w:t>
      </w:r>
      <w:r>
        <w:t xml:space="preserve"> têm uma quantidade limitada de registradores, com tamanhos e endereços pré-definidos.</w:t>
      </w:r>
    </w:p>
    <w:p w14:paraId="4349E0A9" w14:textId="5744C406" w:rsidR="00B008C5" w:rsidRPr="00C65775" w:rsidRDefault="00B008C5" w:rsidP="00C65775">
      <w:r>
        <w:lastRenderedPageBreak/>
        <w:tab/>
        <w:t>Devido o fácil acesso desses registradores e organização, se torna fácil administrar um processo, pois os dados estarão armazenados de uma maneira padronizada, promovendo uma interoperabilidade entre dispositivos.</w:t>
      </w:r>
    </w:p>
    <w:p w14:paraId="125CDC7F" w14:textId="6534B953" w:rsidR="00811943" w:rsidRDefault="00811943" w:rsidP="00811943">
      <w:r>
        <w:tab/>
        <w:t xml:space="preserve">Para a aplicação SCADA em particular, as propriedades da comunicação </w:t>
      </w:r>
      <w:r w:rsidRPr="00C5162D">
        <w:rPr>
          <w:i/>
          <w:iCs/>
        </w:rPr>
        <w:t>Modbus</w:t>
      </w:r>
      <w:r>
        <w:t xml:space="preserve"> </w:t>
      </w:r>
      <w:r w:rsidRPr="00C5162D">
        <w:rPr>
          <w:i/>
          <w:iCs/>
        </w:rPr>
        <w:t>RTU</w:t>
      </w:r>
      <w:r>
        <w:t xml:space="preserve"> satisfazem muito bem os requisitos, uma vez que o sistema estará conectado próximo ao sistema e pode ser feito utilizando uma comunicação serial</w:t>
      </w:r>
      <w:r w:rsidR="00C5162D">
        <w:t>. Além disso, a linguagem de programação Python possui bibliotecas criadas especificamente para esse tipo de comunicação como o caso das bibliotecas:</w:t>
      </w:r>
    </w:p>
    <w:p w14:paraId="3725A2D7" w14:textId="37649F38" w:rsidR="00C5162D" w:rsidRDefault="00C5162D" w:rsidP="00C5162D">
      <w:pPr>
        <w:pStyle w:val="PargrafodaLista"/>
        <w:numPr>
          <w:ilvl w:val="0"/>
          <w:numId w:val="50"/>
        </w:numPr>
      </w:pPr>
      <w:proofErr w:type="spellStart"/>
      <w:r w:rsidRPr="007D1DFB">
        <w:rPr>
          <w:b/>
          <w:bCs/>
          <w:i/>
          <w:iCs/>
        </w:rPr>
        <w:t>pymodbus</w:t>
      </w:r>
      <w:proofErr w:type="spellEnd"/>
      <w:r>
        <w:t>: É uma biblioteca</w:t>
      </w:r>
      <w:r w:rsidR="007D1DFB">
        <w:t xml:space="preserve"> </w:t>
      </w:r>
      <w:r>
        <w:t xml:space="preserve">que implementa os protocolos Modbus RTU, TCP e UDP. Ela fornece uma API simples e abstrata para interagir com dispositivos </w:t>
      </w:r>
      <w:r w:rsidRPr="007D1DFB">
        <w:rPr>
          <w:i/>
          <w:iCs/>
        </w:rPr>
        <w:t>Modbus</w:t>
      </w:r>
      <w:r>
        <w:t xml:space="preserve"> e suporta tanto a escrita quanto a leitura de registr</w:t>
      </w:r>
      <w:r w:rsidR="007D1DFB">
        <w:t>adores</w:t>
      </w:r>
      <w:r>
        <w:t xml:space="preserve"> </w:t>
      </w:r>
      <w:r w:rsidRPr="007D1DFB">
        <w:rPr>
          <w:i/>
          <w:iCs/>
        </w:rPr>
        <w:t>Modbus</w:t>
      </w:r>
      <w:r>
        <w:t>.</w:t>
      </w:r>
    </w:p>
    <w:p w14:paraId="1EC38E83" w14:textId="53DCD64C" w:rsidR="00C5162D" w:rsidRDefault="00C5162D" w:rsidP="00C5162D">
      <w:pPr>
        <w:pStyle w:val="PargrafodaLista"/>
        <w:numPr>
          <w:ilvl w:val="0"/>
          <w:numId w:val="50"/>
        </w:numPr>
      </w:pPr>
      <w:proofErr w:type="spellStart"/>
      <w:r w:rsidRPr="007D1DFB">
        <w:rPr>
          <w:b/>
          <w:bCs/>
        </w:rPr>
        <w:t>minimalmodbus</w:t>
      </w:r>
      <w:proofErr w:type="spellEnd"/>
      <w:r>
        <w:t xml:space="preserve">: É uma biblioteca que oferece suporte a comunicação </w:t>
      </w:r>
      <w:r w:rsidRPr="007D1DFB">
        <w:rPr>
          <w:i/>
          <w:iCs/>
        </w:rPr>
        <w:t>Modbus</w:t>
      </w:r>
      <w:r>
        <w:t xml:space="preserve"> </w:t>
      </w:r>
      <w:r w:rsidRPr="007D1DFB">
        <w:rPr>
          <w:i/>
          <w:iCs/>
        </w:rPr>
        <w:t>RTU</w:t>
      </w:r>
      <w:r w:rsidR="007D1DFB">
        <w:rPr>
          <w:i/>
          <w:iCs/>
        </w:rPr>
        <w:t xml:space="preserve"> </w:t>
      </w:r>
      <w:r w:rsidR="007D1DFB">
        <w:t>exclusivamente</w:t>
      </w:r>
      <w:r>
        <w:t xml:space="preserve"> por meio de uma porta serial. Ela é fácil de usar e fornece métodos para ler e escrever </w:t>
      </w:r>
      <w:r w:rsidR="007D1DFB">
        <w:t xml:space="preserve">registradores </w:t>
      </w:r>
      <w:r w:rsidRPr="007D1DFB">
        <w:rPr>
          <w:i/>
          <w:iCs/>
        </w:rPr>
        <w:t>Modbus</w:t>
      </w:r>
      <w:r>
        <w:t>, bem como configurações adicionais, como endereço do dispositivo, paridade, entre outros.</w:t>
      </w:r>
    </w:p>
    <w:p w14:paraId="105D93F8" w14:textId="0622A674" w:rsidR="003830B9" w:rsidRPr="003830B9" w:rsidRDefault="00C5162D" w:rsidP="007D1DFB">
      <w:pPr>
        <w:pStyle w:val="PargrafodaLista"/>
        <w:numPr>
          <w:ilvl w:val="0"/>
          <w:numId w:val="50"/>
        </w:numPr>
      </w:pPr>
      <w:proofErr w:type="spellStart"/>
      <w:r w:rsidRPr="007D1DFB">
        <w:rPr>
          <w:b/>
          <w:bCs/>
          <w:i/>
          <w:iCs/>
        </w:rPr>
        <w:t>pyModbusTCP</w:t>
      </w:r>
      <w:proofErr w:type="spellEnd"/>
      <w:r>
        <w:t xml:space="preserve">: É uma biblioteca que implementa o protocolo </w:t>
      </w:r>
      <w:r w:rsidRPr="007D1DFB">
        <w:rPr>
          <w:i/>
          <w:iCs/>
        </w:rPr>
        <w:t>Modbus</w:t>
      </w:r>
      <w:r>
        <w:t xml:space="preserve"> </w:t>
      </w:r>
      <w:r w:rsidRPr="007D1DFB">
        <w:rPr>
          <w:i/>
          <w:iCs/>
        </w:rPr>
        <w:t>TCP</w:t>
      </w:r>
      <w:r w:rsidR="007D1DFB">
        <w:t xml:space="preserve"> exclusivamente</w:t>
      </w:r>
      <w:r>
        <w:t xml:space="preserve">. Ela permite a comunicação com dispositivos </w:t>
      </w:r>
      <w:r w:rsidRPr="007D1DFB">
        <w:rPr>
          <w:i/>
          <w:iCs/>
        </w:rPr>
        <w:t>Modbus</w:t>
      </w:r>
      <w:r>
        <w:t xml:space="preserve"> por meio de uma rede TCP/IP, oferecendo métodos para ler e escrever </w:t>
      </w:r>
      <w:r w:rsidR="007D1DFB">
        <w:t xml:space="preserve">registradores </w:t>
      </w:r>
      <w:r w:rsidRPr="007D1DFB">
        <w:rPr>
          <w:i/>
          <w:iCs/>
        </w:rPr>
        <w:t>Modbus</w:t>
      </w:r>
      <w:r>
        <w:t>.</w:t>
      </w:r>
    </w:p>
    <w:p w14:paraId="2510EDCE" w14:textId="410A6E18" w:rsidR="003830B9" w:rsidRDefault="003830B9" w:rsidP="00B008C5">
      <w:pPr>
        <w:pStyle w:val="Ttulo2"/>
      </w:pPr>
      <w:bookmarkStart w:id="45" w:name="_Toc138629331"/>
      <w:r>
        <w:t xml:space="preserve">Interface gráfica - </w:t>
      </w:r>
      <w:proofErr w:type="spellStart"/>
      <w:r w:rsidRPr="003830B9">
        <w:rPr>
          <w:i/>
        </w:rPr>
        <w:t>Kivy</w:t>
      </w:r>
      <w:bookmarkEnd w:id="45"/>
      <w:proofErr w:type="spellEnd"/>
    </w:p>
    <w:p w14:paraId="3D6F579F" w14:textId="25F5A39C" w:rsidR="001E0E78" w:rsidRPr="001E0E78" w:rsidRDefault="001E0E78" w:rsidP="00CD4704">
      <w:pPr>
        <w:ind w:firstLine="578"/>
        <w:rPr>
          <w:u w:val="single"/>
        </w:rPr>
      </w:pPr>
      <w:r>
        <w:t xml:space="preserve">O </w:t>
      </w:r>
      <w:r w:rsidRPr="003830B9">
        <w:rPr>
          <w:i/>
          <w:iCs/>
        </w:rPr>
        <w:t>framework</w:t>
      </w:r>
      <w:r>
        <w:t xml:space="preserve"> escolhido para o desenvolvimento da interface homem máquina também chamado</w:t>
      </w:r>
      <w:r w:rsidR="003830B9">
        <w:t>s</w:t>
      </w:r>
      <w:r>
        <w:t xml:space="preserve"> de GUI (Interface Gráfica de Usuário do inglês </w:t>
      </w:r>
      <w:proofErr w:type="spellStart"/>
      <w:r w:rsidRPr="001E0E78">
        <w:rPr>
          <w:i/>
          <w:iCs/>
        </w:rPr>
        <w:t>Graphical</w:t>
      </w:r>
      <w:proofErr w:type="spellEnd"/>
      <w:r w:rsidRPr="001E0E78">
        <w:rPr>
          <w:i/>
          <w:iCs/>
        </w:rPr>
        <w:t xml:space="preserve"> </w:t>
      </w:r>
      <w:proofErr w:type="spellStart"/>
      <w:r w:rsidRPr="001E0E78">
        <w:rPr>
          <w:i/>
          <w:iCs/>
        </w:rPr>
        <w:t>User</w:t>
      </w:r>
      <w:proofErr w:type="spellEnd"/>
      <w:r w:rsidRPr="001E0E78">
        <w:rPr>
          <w:i/>
          <w:iCs/>
        </w:rPr>
        <w:t xml:space="preserve"> Interface</w:t>
      </w:r>
      <w:r>
        <w:t xml:space="preserve">) foi o </w:t>
      </w:r>
      <w:proofErr w:type="spellStart"/>
      <w:r w:rsidRPr="001E0E78">
        <w:rPr>
          <w:i/>
          <w:iCs/>
        </w:rPr>
        <w:t>kivy</w:t>
      </w:r>
      <w:proofErr w:type="spellEnd"/>
      <w:r>
        <w:t xml:space="preserve">. </w:t>
      </w:r>
      <w:r w:rsidRPr="001E0E78">
        <w:t xml:space="preserve">O </w:t>
      </w:r>
      <w:proofErr w:type="spellStart"/>
      <w:r w:rsidRPr="001E0E78">
        <w:rPr>
          <w:i/>
          <w:iCs/>
        </w:rPr>
        <w:t>Kivy</w:t>
      </w:r>
      <w:proofErr w:type="spellEnd"/>
      <w:r w:rsidRPr="001E0E78">
        <w:t xml:space="preserve"> é um </w:t>
      </w:r>
      <w:r w:rsidRPr="001E0E78">
        <w:rPr>
          <w:i/>
          <w:iCs/>
        </w:rPr>
        <w:t>framework</w:t>
      </w:r>
      <w:r w:rsidRPr="001E0E78">
        <w:t xml:space="preserve"> de código aberto escrito em </w:t>
      </w:r>
      <w:r w:rsidRPr="001E0E78">
        <w:rPr>
          <w:i/>
          <w:iCs/>
        </w:rPr>
        <w:t>Python</w:t>
      </w:r>
      <w:r w:rsidRPr="001E0E78">
        <w:t xml:space="preserve"> que permite o desenvolvimento de aplicativos multiplataforma com interfaces gráfica</w:t>
      </w:r>
      <w:r>
        <w:t>s voltadas para o usuário</w:t>
      </w:r>
      <w:r w:rsidRPr="001E0E78">
        <w:t>. Ele foi projetado para criar aplicativos que podem ser executados em uma variedade de plataformas, incluindo</w:t>
      </w:r>
      <w:r>
        <w:t xml:space="preserve"> computadores pessoais</w:t>
      </w:r>
      <w:r w:rsidRPr="001E0E78">
        <w:t>, dispositivos móveis como</w:t>
      </w:r>
      <w:r>
        <w:t xml:space="preserve"> </w:t>
      </w:r>
      <w:r w:rsidRPr="001E0E78">
        <w:rPr>
          <w:i/>
          <w:iCs/>
        </w:rPr>
        <w:t>smartphones</w:t>
      </w:r>
      <w:r w:rsidRPr="001E0E78">
        <w:t xml:space="preserve"> e até mesmo </w:t>
      </w:r>
      <w:r>
        <w:t xml:space="preserve">plataformas independentes como o caso da </w:t>
      </w:r>
      <w:r w:rsidRPr="001E0E78">
        <w:rPr>
          <w:i/>
          <w:iCs/>
        </w:rPr>
        <w:t>Raspberry Pi</w:t>
      </w:r>
      <w:r>
        <w:rPr>
          <w:i/>
          <w:iCs/>
        </w:rPr>
        <w:t xml:space="preserve">, </w:t>
      </w:r>
      <w:r>
        <w:t>plataforma usada para o processamento da aplicação que será descrita em tópicos futuros</w:t>
      </w:r>
      <w:r w:rsidRPr="001E0E78">
        <w:t>.</w:t>
      </w:r>
      <w:r>
        <w:t xml:space="preserve"> </w:t>
      </w:r>
    </w:p>
    <w:p w14:paraId="7D4EFADF" w14:textId="73CD0600" w:rsidR="00CD4704" w:rsidRDefault="001E0E78" w:rsidP="00CD4704">
      <w:pPr>
        <w:ind w:firstLine="578"/>
      </w:pPr>
      <w:r>
        <w:t xml:space="preserve">O </w:t>
      </w:r>
      <w:proofErr w:type="spellStart"/>
      <w:r w:rsidRPr="001E0E78">
        <w:rPr>
          <w:i/>
          <w:iCs/>
        </w:rPr>
        <w:t>Kivy</w:t>
      </w:r>
      <w:proofErr w:type="spellEnd"/>
      <w:r w:rsidRPr="001E0E78">
        <w:t xml:space="preserve"> possui uma arquitetura flexível que segue padr</w:t>
      </w:r>
      <w:r>
        <w:t>ões de desenvolvimento de código limpo como o padrão de desenvolvimento</w:t>
      </w:r>
      <w:r w:rsidRPr="001E0E78">
        <w:t xml:space="preserve"> MVC (</w:t>
      </w:r>
      <w:r w:rsidRPr="001E0E78">
        <w:rPr>
          <w:i/>
          <w:iCs/>
        </w:rPr>
        <w:t>Model-</w:t>
      </w:r>
      <w:proofErr w:type="spellStart"/>
      <w:r w:rsidRPr="001E0E78">
        <w:rPr>
          <w:i/>
          <w:iCs/>
        </w:rPr>
        <w:t>View</w:t>
      </w:r>
      <w:proofErr w:type="spellEnd"/>
      <w:r w:rsidRPr="001E0E78">
        <w:rPr>
          <w:i/>
          <w:iCs/>
        </w:rPr>
        <w:t>-</w:t>
      </w:r>
      <w:proofErr w:type="spellStart"/>
      <w:r w:rsidRPr="001E0E78">
        <w:rPr>
          <w:i/>
          <w:iCs/>
        </w:rPr>
        <w:t>Controller</w:t>
      </w:r>
      <w:proofErr w:type="spellEnd"/>
      <w:r w:rsidRPr="001E0E78">
        <w:t>), permitindo a separação clara entre a lógica de negócios e a apresentação visual</w:t>
      </w:r>
      <w:r>
        <w:t xml:space="preserve"> da aplicação</w:t>
      </w:r>
      <w:r w:rsidRPr="001E0E78">
        <w:t>. Isso facilita a manutenção do código, o reuso de componentes e a escalabilidade do aplicativo</w:t>
      </w:r>
      <w:r>
        <w:t xml:space="preserve">, sendo ideal </w:t>
      </w:r>
      <w:r>
        <w:lastRenderedPageBreak/>
        <w:t xml:space="preserve">para o desenvolvimento da aplicação SCADA, uma vez que permite separar com clareza quais as regras de negócio entre a aplicação e o sistema supervisionado, permitindo que o programa rode de forma independente, blocos de código relacionados a comunicação com o sistema e blocos de código relacionados a renderização da </w:t>
      </w:r>
      <w:r w:rsidR="00EE3F90">
        <w:t>interface gráfica, tornando o aplicativo mais robusto contra falhas.</w:t>
      </w:r>
    </w:p>
    <w:p w14:paraId="36190218" w14:textId="4B0BB17F" w:rsidR="00EE3F90" w:rsidRDefault="00EE3F90" w:rsidP="00CD4704">
      <w:pPr>
        <w:ind w:firstLine="578"/>
      </w:pPr>
      <w:r>
        <w:t xml:space="preserve">Além disso, o </w:t>
      </w:r>
      <w:r w:rsidRPr="00EE3F90">
        <w:rPr>
          <w:i/>
          <w:iCs/>
        </w:rPr>
        <w:t>framework</w:t>
      </w:r>
      <w:r>
        <w:t xml:space="preserve"> </w:t>
      </w:r>
      <w:proofErr w:type="spellStart"/>
      <w:r w:rsidRPr="00EE3F90">
        <w:rPr>
          <w:i/>
          <w:iCs/>
        </w:rPr>
        <w:t>Kivy</w:t>
      </w:r>
      <w:proofErr w:type="spellEnd"/>
      <w:r>
        <w:t xml:space="preserve"> conta com uma série de expansões de código aberto como o </w:t>
      </w:r>
      <w:proofErr w:type="spellStart"/>
      <w:r w:rsidRPr="00EE3F90">
        <w:rPr>
          <w:i/>
          <w:iCs/>
        </w:rPr>
        <w:t>KivyMD</w:t>
      </w:r>
      <w:proofErr w:type="spellEnd"/>
      <w:r>
        <w:t>, uma extensão que adiciona componentes gráficos relacionados ao termo “</w:t>
      </w:r>
      <w:r w:rsidRPr="00EE3F90">
        <w:rPr>
          <w:i/>
          <w:iCs/>
        </w:rPr>
        <w:t>Material Design</w:t>
      </w:r>
      <w:r>
        <w:rPr>
          <w:i/>
          <w:iCs/>
        </w:rPr>
        <w:t>”</w:t>
      </w:r>
      <w:r>
        <w:t xml:space="preserve">, que é um </w:t>
      </w:r>
      <w:r w:rsidRPr="00EE3F90">
        <w:t>conjunto de diretrizes</w:t>
      </w:r>
      <w:r>
        <w:t xml:space="preserve"> padronizados pela empresa </w:t>
      </w:r>
      <w:r w:rsidRPr="00EE3F90">
        <w:rPr>
          <w:i/>
          <w:iCs/>
        </w:rPr>
        <w:t>Google</w:t>
      </w:r>
      <w:r w:rsidRPr="00EE3F90">
        <w:t xml:space="preserve"> </w:t>
      </w:r>
      <w:r>
        <w:t>para a criação das suas</w:t>
      </w:r>
      <w:r w:rsidRPr="00EE3F90">
        <w:t xml:space="preserve"> interfaces gráficas.</w:t>
      </w:r>
      <w:r>
        <w:t xml:space="preserve"> Dessa forma o </w:t>
      </w:r>
      <w:proofErr w:type="spellStart"/>
      <w:r w:rsidRPr="00EE3F90">
        <w:rPr>
          <w:i/>
          <w:iCs/>
        </w:rPr>
        <w:t>KivyMD</w:t>
      </w:r>
      <w:proofErr w:type="spellEnd"/>
      <w:r>
        <w:t xml:space="preserve"> permite que as interfaces criadas possuam um estilo agradável, uma vez que padroniza as formas do aplicativo, cores, tipografia e animações em tela</w:t>
      </w:r>
      <w:r w:rsidR="003830B9">
        <w:t>.</w:t>
      </w:r>
    </w:p>
    <w:p w14:paraId="0C198C6B" w14:textId="0DC375A0" w:rsidR="00A52047" w:rsidRDefault="00A52047" w:rsidP="00CD4704">
      <w:pPr>
        <w:ind w:firstLine="578"/>
      </w:pPr>
      <w:r>
        <w:t xml:space="preserve">O modelo de programação em </w:t>
      </w:r>
      <w:proofErr w:type="spellStart"/>
      <w:r w:rsidRPr="00A52047">
        <w:rPr>
          <w:i/>
          <w:iCs/>
        </w:rPr>
        <w:t>kivy</w:t>
      </w:r>
      <w:proofErr w:type="spellEnd"/>
      <w:r>
        <w:t xml:space="preserve"> permite que sejam criadas interfaces utilizando preceitos muito bem difundidos em outras linguagens de programação utilizadas para a criação de interfaces gráficas, como o </w:t>
      </w:r>
      <w:r w:rsidRPr="00A52047">
        <w:rPr>
          <w:i/>
          <w:iCs/>
        </w:rPr>
        <w:t>Java</w:t>
      </w:r>
      <w:r>
        <w:t xml:space="preserve"> por exemplo. O </w:t>
      </w:r>
      <w:r w:rsidRPr="00A52047">
        <w:rPr>
          <w:i/>
          <w:iCs/>
        </w:rPr>
        <w:t>Java</w:t>
      </w:r>
      <w:r>
        <w:t xml:space="preserve"> é uma linguagem de programação orientada a objetos muito popular na criação de interfaces, isso </w:t>
      </w:r>
      <w:proofErr w:type="gramStart"/>
      <w:r>
        <w:t>esta</w:t>
      </w:r>
      <w:proofErr w:type="gramEnd"/>
      <w:r>
        <w:t xml:space="preserve"> ligado ao fato de que dentro de uma interface, existe uma hierarquia dos componentes mostrados em tela e muitos deles são objetos similares, que podem ser condensados em um objeto único, chamado de objeto de interface. </w:t>
      </w:r>
    </w:p>
    <w:p w14:paraId="4E86EC6E" w14:textId="74388BF7" w:rsidR="00A52047" w:rsidRDefault="00A52047" w:rsidP="00CD4704">
      <w:pPr>
        <w:ind w:firstLine="578"/>
      </w:pPr>
      <w:r>
        <w:t xml:space="preserve">Dessa forma, um objeto de interface pode ser utilizado em diversos lugares com </w:t>
      </w:r>
      <w:r w:rsidR="008D3D0F">
        <w:t>diversas</w:t>
      </w:r>
      <w:r>
        <w:t xml:space="preserve"> funções, sem perder suas características fundamentais. Além disso, ele pode herdar </w:t>
      </w:r>
      <w:r w:rsidR="008D3D0F">
        <w:t xml:space="preserve">informações de outros objetos de interface que possuem uma hierarquia maior que a sua, sendo essa uma técnica chamada de herança. Na </w:t>
      </w:r>
      <w:r w:rsidR="008D3D0F">
        <w:fldChar w:fldCharType="begin"/>
      </w:r>
      <w:r w:rsidR="008D3D0F">
        <w:instrText xml:space="preserve"> REF _Ref138414447 \h </w:instrText>
      </w:r>
      <w:r w:rsidR="008D3D0F">
        <w:fldChar w:fldCharType="separate"/>
      </w:r>
      <w:r w:rsidR="008D3D0F">
        <w:t xml:space="preserve">Figura </w:t>
      </w:r>
      <w:r w:rsidR="008D3D0F">
        <w:rPr>
          <w:noProof/>
        </w:rPr>
        <w:t>4</w:t>
      </w:r>
      <w:r w:rsidR="008D3D0F">
        <w:fldChar w:fldCharType="end"/>
      </w:r>
      <w:r w:rsidR="008D3D0F">
        <w:t xml:space="preserve"> é possível ver esse modelo de heranças acontecendo. </w:t>
      </w:r>
    </w:p>
    <w:p w14:paraId="462EAE35" w14:textId="3F54B26E" w:rsidR="008D3D0F" w:rsidRDefault="008D3D0F" w:rsidP="008D3D0F">
      <w:pPr>
        <w:pStyle w:val="Legenda"/>
        <w:keepNext/>
        <w:ind w:firstLine="578"/>
        <w:jc w:val="both"/>
      </w:pPr>
      <w:r>
        <w:t xml:space="preserve">Fonte </w:t>
      </w:r>
      <w:fldSimple w:instr=" SEQ Fonte \* ARABIC ">
        <w:r w:rsidR="00B008C5">
          <w:rPr>
            <w:noProof/>
          </w:rPr>
          <w:t>11</w:t>
        </w:r>
      </w:fldSimple>
      <w:r>
        <w:t>: (ASSIS, 2012)</w:t>
      </w:r>
    </w:p>
    <w:p w14:paraId="4F070BDB" w14:textId="77777777" w:rsidR="008D3D0F" w:rsidRDefault="008D3D0F" w:rsidP="008D3D0F">
      <w:pPr>
        <w:keepNext/>
        <w:ind w:firstLine="578"/>
      </w:pPr>
      <w:r>
        <w:rPr>
          <w:noProof/>
        </w:rPr>
        <w:drawing>
          <wp:inline distT="0" distB="0" distL="0" distR="0" wp14:anchorId="773F2F7E" wp14:editId="4E0DF786">
            <wp:extent cx="5657850" cy="1876425"/>
            <wp:effectExtent l="0" t="0" r="0" b="9525"/>
            <wp:docPr id="1592537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7682" name=""/>
                    <pic:cNvPicPr/>
                  </pic:nvPicPr>
                  <pic:blipFill>
                    <a:blip r:embed="rId23"/>
                    <a:stretch>
                      <a:fillRect/>
                    </a:stretch>
                  </pic:blipFill>
                  <pic:spPr>
                    <a:xfrm>
                      <a:off x="0" y="0"/>
                      <a:ext cx="5657850" cy="1876425"/>
                    </a:xfrm>
                    <a:prstGeom prst="rect">
                      <a:avLst/>
                    </a:prstGeom>
                  </pic:spPr>
                </pic:pic>
              </a:graphicData>
            </a:graphic>
          </wp:inline>
        </w:drawing>
      </w:r>
    </w:p>
    <w:p w14:paraId="5C6DDAB6" w14:textId="65126F72" w:rsidR="008D3D0F" w:rsidRDefault="008D3D0F" w:rsidP="008D3D0F">
      <w:pPr>
        <w:pStyle w:val="Legenda"/>
        <w:ind w:firstLine="578"/>
        <w:jc w:val="both"/>
      </w:pPr>
      <w:bookmarkStart w:id="46" w:name="_Ref138414447"/>
      <w:bookmarkStart w:id="47" w:name="_Toc138629370"/>
      <w:r>
        <w:t xml:space="preserve">Figura </w:t>
      </w:r>
      <w:fldSimple w:instr=" SEQ Figura \* ARABIC ">
        <w:r w:rsidR="00B008C5">
          <w:rPr>
            <w:noProof/>
          </w:rPr>
          <w:t>13</w:t>
        </w:r>
      </w:fldSimple>
      <w:bookmarkEnd w:id="46"/>
      <w:r>
        <w:t>: Modelo de hierarquia de objetos em interfaces orientadas a objetos.</w:t>
      </w:r>
      <w:bookmarkEnd w:id="47"/>
    </w:p>
    <w:p w14:paraId="1E46E8E2" w14:textId="724D5B36" w:rsidR="00EE3F90" w:rsidRDefault="007D1DFB" w:rsidP="00B008C5">
      <w:pPr>
        <w:pStyle w:val="Ttulo2"/>
      </w:pPr>
      <w:bookmarkStart w:id="48" w:name="_Toc138629332"/>
      <w:r>
        <w:lastRenderedPageBreak/>
        <w:t xml:space="preserve">Banco de dados - </w:t>
      </w:r>
      <w:r w:rsidR="00B426A6" w:rsidRPr="00B426A6">
        <w:rPr>
          <w:i/>
        </w:rPr>
        <w:t>SQLite3</w:t>
      </w:r>
      <w:bookmarkEnd w:id="48"/>
    </w:p>
    <w:p w14:paraId="7A9BFC82" w14:textId="002A5381" w:rsidR="00EE3F90" w:rsidRDefault="007D1DFB" w:rsidP="007D1DFB">
      <w:pPr>
        <w:ind w:firstLine="578"/>
      </w:pPr>
      <w:r>
        <w:t xml:space="preserve">Outro ponto fundamental para a aplicação está no desenvolvimento de um banco de dados que irá armazenar as informações do sistema. A necessidade de um banco de dados robusto é fundamental para garantir a integridade dos registros feitos </w:t>
      </w:r>
      <w:r w:rsidR="00B426A6">
        <w:t>pelos sensores</w:t>
      </w:r>
      <w:r>
        <w:t xml:space="preserve"> do sistema. Dentro do escopo de programação em </w:t>
      </w:r>
      <w:proofErr w:type="spellStart"/>
      <w:r w:rsidR="00B426A6" w:rsidRPr="00B426A6">
        <w:rPr>
          <w:i/>
          <w:iCs/>
        </w:rPr>
        <w:t>P</w:t>
      </w:r>
      <w:r w:rsidRPr="00B426A6">
        <w:rPr>
          <w:i/>
          <w:iCs/>
        </w:rPr>
        <w:t>yhton</w:t>
      </w:r>
      <w:proofErr w:type="spellEnd"/>
      <w:r>
        <w:t xml:space="preserve">, uma boa solução para implementar um banco de dados </w:t>
      </w:r>
      <w:r w:rsidR="00B426A6">
        <w:t xml:space="preserve">é o </w:t>
      </w:r>
      <w:r w:rsidR="00B426A6" w:rsidRPr="00B426A6">
        <w:rPr>
          <w:i/>
          <w:iCs/>
        </w:rPr>
        <w:t>SQLite3</w:t>
      </w:r>
      <w:r w:rsidR="00B426A6">
        <w:t xml:space="preserve">, uma biblioteca padrão da linguagem que possui um sistema de gerenciamento de dados leve e autônomo, utilizando de arquivos locais, sem a necessidade de um servidor dedicado para banco de dados. </w:t>
      </w:r>
    </w:p>
    <w:p w14:paraId="24D29897" w14:textId="312481A7" w:rsidR="00B426A6" w:rsidRDefault="00B426A6" w:rsidP="007D1DFB">
      <w:pPr>
        <w:ind w:firstLine="578"/>
      </w:pPr>
      <w:r>
        <w:t xml:space="preserve">Dentre as vantagens do </w:t>
      </w:r>
      <w:r w:rsidRPr="00034456">
        <w:rPr>
          <w:i/>
          <w:iCs/>
        </w:rPr>
        <w:t>sqlite3</w:t>
      </w:r>
      <w:r>
        <w:t xml:space="preserve"> estão:</w:t>
      </w:r>
    </w:p>
    <w:p w14:paraId="445ACB4A" w14:textId="3CF0D454" w:rsidR="00B426A6" w:rsidRDefault="00B426A6" w:rsidP="00B426A6">
      <w:pPr>
        <w:pStyle w:val="PargrafodaLista"/>
        <w:numPr>
          <w:ilvl w:val="0"/>
          <w:numId w:val="51"/>
        </w:numPr>
        <w:tabs>
          <w:tab w:val="left" w:pos="993"/>
        </w:tabs>
        <w:ind w:left="567" w:hanging="567"/>
      </w:pPr>
      <w:r>
        <w:t xml:space="preserve">O </w:t>
      </w:r>
      <w:r w:rsidRPr="00B426A6">
        <w:rPr>
          <w:i/>
          <w:iCs/>
        </w:rPr>
        <w:t xml:space="preserve">SQLite3 </w:t>
      </w:r>
      <w:r>
        <w:t>já está incluído na instalação padrão do Python, portanto, não é necessário instalar bibliotecas adicionais, basta importa-lo para usar.</w:t>
      </w:r>
    </w:p>
    <w:p w14:paraId="276CABD9" w14:textId="7E0E739A" w:rsidR="00B426A6" w:rsidRDefault="00B426A6" w:rsidP="00B426A6">
      <w:pPr>
        <w:pStyle w:val="PargrafodaLista"/>
        <w:numPr>
          <w:ilvl w:val="0"/>
          <w:numId w:val="51"/>
        </w:numPr>
        <w:tabs>
          <w:tab w:val="left" w:pos="993"/>
        </w:tabs>
        <w:ind w:left="567" w:hanging="567"/>
      </w:pPr>
      <w:r>
        <w:t>Permite a criação de bancos de dados diretamente em arquivos locais, sem a necessidade de um servidor de banco de dados separado.</w:t>
      </w:r>
    </w:p>
    <w:p w14:paraId="7BB54573" w14:textId="3C30B014" w:rsidR="00B426A6" w:rsidRDefault="00B426A6" w:rsidP="00B426A6">
      <w:pPr>
        <w:pStyle w:val="PargrafodaLista"/>
        <w:numPr>
          <w:ilvl w:val="0"/>
          <w:numId w:val="51"/>
        </w:numPr>
        <w:tabs>
          <w:tab w:val="left" w:pos="993"/>
        </w:tabs>
        <w:ind w:left="567" w:hanging="567"/>
      </w:pPr>
      <w:r>
        <w:t xml:space="preserve">Suporta transações </w:t>
      </w:r>
      <w:r w:rsidRPr="00B426A6">
        <w:rPr>
          <w:i/>
          <w:iCs/>
        </w:rPr>
        <w:t>ACID</w:t>
      </w:r>
      <w:r>
        <w:t xml:space="preserve"> (Atomicidade, Consistência, Isolamento e Durabilidade), garantindo a integridade dos dados mesmo em casos de falhas ou interrupções do sistema.</w:t>
      </w:r>
    </w:p>
    <w:p w14:paraId="35D441AF" w14:textId="6A69695A" w:rsidR="00B426A6" w:rsidRDefault="00B426A6" w:rsidP="00B426A6">
      <w:pPr>
        <w:pStyle w:val="PargrafodaLista"/>
        <w:numPr>
          <w:ilvl w:val="0"/>
          <w:numId w:val="51"/>
        </w:numPr>
        <w:tabs>
          <w:tab w:val="left" w:pos="993"/>
        </w:tabs>
        <w:ind w:left="567" w:hanging="567"/>
      </w:pPr>
      <w:r>
        <w:t>Foi projetado para ser rápido e eficiente, com boa performance mesmo em grandes conjuntos de dados.</w:t>
      </w:r>
    </w:p>
    <w:p w14:paraId="5D00AD4E" w14:textId="70D6306D" w:rsidR="00B426A6" w:rsidRDefault="00B426A6" w:rsidP="00B426A6">
      <w:pPr>
        <w:pStyle w:val="PargrafodaLista"/>
        <w:numPr>
          <w:ilvl w:val="0"/>
          <w:numId w:val="51"/>
        </w:numPr>
        <w:tabs>
          <w:tab w:val="left" w:pos="993"/>
        </w:tabs>
        <w:ind w:left="567" w:hanging="567"/>
      </w:pPr>
      <w:r>
        <w:t xml:space="preserve">É compatível com diferentes sistemas operacionais, incluindo </w:t>
      </w:r>
      <w:r w:rsidRPr="00B426A6">
        <w:rPr>
          <w:i/>
          <w:iCs/>
        </w:rPr>
        <w:t>Windows</w:t>
      </w:r>
      <w:r>
        <w:t xml:space="preserve">, </w:t>
      </w:r>
      <w:proofErr w:type="spellStart"/>
      <w:r w:rsidRPr="00B426A6">
        <w:rPr>
          <w:i/>
          <w:iCs/>
        </w:rPr>
        <w:t>macOS</w:t>
      </w:r>
      <w:proofErr w:type="spellEnd"/>
      <w:r>
        <w:t xml:space="preserve"> e </w:t>
      </w:r>
      <w:r w:rsidRPr="00B426A6">
        <w:rPr>
          <w:i/>
          <w:iCs/>
        </w:rPr>
        <w:t>Linux</w:t>
      </w:r>
      <w:r>
        <w:t xml:space="preserve">. Isso torna os aplicativos desenvolvidos com o </w:t>
      </w:r>
      <w:r w:rsidRPr="00B426A6">
        <w:rPr>
          <w:i/>
          <w:iCs/>
        </w:rPr>
        <w:t xml:space="preserve">SQLite3 </w:t>
      </w:r>
      <w:r>
        <w:t>portáteis e independentes da plataforma.</w:t>
      </w:r>
    </w:p>
    <w:p w14:paraId="59D6522A" w14:textId="127F5D6D" w:rsidR="00B426A6" w:rsidRDefault="00B426A6" w:rsidP="00B426A6">
      <w:pPr>
        <w:tabs>
          <w:tab w:val="left" w:pos="993"/>
        </w:tabs>
        <w:ind w:firstLine="567"/>
      </w:pPr>
      <w:r>
        <w:t xml:space="preserve">Dessa forma é possível se criar tabelas de dados diretamente em código, permitindo que informações do sistema sejam armazenados de forma integra e acessíveis para o gerenciamento do sistema e criação de relatórios para avaliações de desempenho e geração. </w:t>
      </w:r>
    </w:p>
    <w:p w14:paraId="46AF2DE5" w14:textId="093689C5" w:rsidR="00041B8F" w:rsidRDefault="00041B8F" w:rsidP="00B008C5">
      <w:pPr>
        <w:pStyle w:val="Ttulo2"/>
      </w:pPr>
      <w:bookmarkStart w:id="49" w:name="_Toc138629333"/>
      <w:r>
        <w:t>Decisão</w:t>
      </w:r>
      <w:bookmarkEnd w:id="49"/>
    </w:p>
    <w:p w14:paraId="56E08938" w14:textId="091C1186" w:rsidR="00041B8F" w:rsidRDefault="00041B8F" w:rsidP="00041B8F">
      <w:pPr>
        <w:ind w:firstLine="578"/>
      </w:pPr>
      <w:r>
        <w:t xml:space="preserve">A integração dos módulos </w:t>
      </w:r>
      <w:r w:rsidRPr="00041B8F">
        <w:rPr>
          <w:i/>
          <w:iCs/>
        </w:rPr>
        <w:t>Modbus</w:t>
      </w:r>
      <w:r>
        <w:t xml:space="preserve">, </w:t>
      </w:r>
      <w:proofErr w:type="spellStart"/>
      <w:r w:rsidRPr="00041B8F">
        <w:rPr>
          <w:i/>
          <w:iCs/>
        </w:rPr>
        <w:t>Kivy</w:t>
      </w:r>
      <w:proofErr w:type="spellEnd"/>
      <w:r>
        <w:t xml:space="preserve"> e </w:t>
      </w:r>
      <w:r w:rsidRPr="00041B8F">
        <w:rPr>
          <w:i/>
          <w:iCs/>
        </w:rPr>
        <w:t>SQLite3</w:t>
      </w:r>
      <w:r>
        <w:t xml:space="preserve"> para o desenvolvimento do projeto SCADA em </w:t>
      </w:r>
      <w:r w:rsidRPr="00041B8F">
        <w:rPr>
          <w:i/>
          <w:iCs/>
        </w:rPr>
        <w:t>Python</w:t>
      </w:r>
      <w:r>
        <w:t xml:space="preserve"> se mostrou uma boa opção devido ao domínio das ferramentas e a facilidade que os módulos tem de conversarem entre si, permitindo que haja um fluxo de informações e modularização do sistema, onde cada módulo é responsável por uma tarefa dentro da aplicação.</w:t>
      </w:r>
    </w:p>
    <w:p w14:paraId="4A843E5A" w14:textId="461FC4C4" w:rsidR="00041B8F" w:rsidRDefault="00041B8F" w:rsidP="00041B8F">
      <w:pPr>
        <w:ind w:firstLine="578"/>
      </w:pPr>
      <w:r>
        <w:lastRenderedPageBreak/>
        <w:t xml:space="preserve">O módulo </w:t>
      </w:r>
      <w:r w:rsidRPr="00041B8F">
        <w:rPr>
          <w:i/>
          <w:iCs/>
        </w:rPr>
        <w:t>Modbus</w:t>
      </w:r>
      <w:r>
        <w:t xml:space="preserve"> permite a comunicação com dispositivos de automação industrial, permitindo a leitura e escrita de dados nos registradores </w:t>
      </w:r>
      <w:r w:rsidRPr="00041B8F">
        <w:rPr>
          <w:i/>
          <w:iCs/>
        </w:rPr>
        <w:t>Modbus</w:t>
      </w:r>
      <w:r>
        <w:t xml:space="preserve">. Com o </w:t>
      </w:r>
      <w:r w:rsidRPr="00041B8F">
        <w:rPr>
          <w:i/>
          <w:iCs/>
        </w:rPr>
        <w:t>Modbus</w:t>
      </w:r>
      <w:r>
        <w:t xml:space="preserve">, é possível estabelecer a comunicação com controladores programáveis, sensores e atuadores, obtendo informações em tempo real sobre o estado dos equipamentos e realizando ações de controle quando necessário. Além disso, ele possui uma estrutura simples para leitura e escrita dos seus registradores, permitindo uma fácil adaptação do protocolo para o uso na aplicação especifica. </w:t>
      </w:r>
    </w:p>
    <w:p w14:paraId="6335F507" w14:textId="77777777" w:rsidR="00041B8F" w:rsidRDefault="00041B8F" w:rsidP="00041B8F">
      <w:pPr>
        <w:ind w:firstLine="578"/>
      </w:pPr>
      <w:r>
        <w:t xml:space="preserve">O </w:t>
      </w:r>
      <w:proofErr w:type="spellStart"/>
      <w:r w:rsidRPr="00041B8F">
        <w:rPr>
          <w:i/>
          <w:iCs/>
        </w:rPr>
        <w:t>Kivy</w:t>
      </w:r>
      <w:proofErr w:type="spellEnd"/>
      <w:r>
        <w:t xml:space="preserve">, por sua vez, é um </w:t>
      </w:r>
      <w:r w:rsidRPr="00041B8F">
        <w:rPr>
          <w:i/>
          <w:iCs/>
        </w:rPr>
        <w:t>framework</w:t>
      </w:r>
      <w:r>
        <w:t xml:space="preserve"> de interface gráfica de usuário multiplataforma que permite o desenvolvimento de interfaces interativas e intuitivas para aplicativos. Com o </w:t>
      </w:r>
      <w:proofErr w:type="spellStart"/>
      <w:r w:rsidRPr="00041B8F">
        <w:rPr>
          <w:i/>
          <w:iCs/>
        </w:rPr>
        <w:t>Kivy</w:t>
      </w:r>
      <w:proofErr w:type="spellEnd"/>
      <w:r>
        <w:rPr>
          <w:i/>
          <w:iCs/>
        </w:rPr>
        <w:t xml:space="preserve"> </w:t>
      </w:r>
      <w:r>
        <w:t xml:space="preserve">e sua extensão </w:t>
      </w:r>
      <w:proofErr w:type="spellStart"/>
      <w:r w:rsidRPr="00041B8F">
        <w:rPr>
          <w:i/>
          <w:iCs/>
        </w:rPr>
        <w:t>KivyMD</w:t>
      </w:r>
      <w:proofErr w:type="spellEnd"/>
      <w:r>
        <w:t>, é possível criar telas, gráficos, botões e outros elementos visuais de forma bonita e agradável ao uso, para visualizar e interagir com os dados do sistema SCADA de forma personalizável.</w:t>
      </w:r>
    </w:p>
    <w:p w14:paraId="241EFD31" w14:textId="7101B7B7" w:rsidR="00041B8F" w:rsidRDefault="00041B8F" w:rsidP="00041B8F">
      <w:pPr>
        <w:ind w:firstLine="578"/>
      </w:pPr>
      <w:r>
        <w:t xml:space="preserve">Por fim, o </w:t>
      </w:r>
      <w:r w:rsidRPr="00041B8F">
        <w:rPr>
          <w:i/>
          <w:iCs/>
        </w:rPr>
        <w:t>SQLite3</w:t>
      </w:r>
      <w:r>
        <w:t xml:space="preserve"> é um sistema de gerenciamento de banco de dados embutido que permite armazenar e consultar dados coletados pelo sistema SCADA. Ele oferece recursos para criar tabelas, inserir e atualizar registros, além de executar consultas </w:t>
      </w:r>
      <w:r w:rsidRPr="00041B8F">
        <w:rPr>
          <w:i/>
          <w:iCs/>
        </w:rPr>
        <w:t>SQL</w:t>
      </w:r>
      <w:r>
        <w:t xml:space="preserve"> para análise e relatórios. O </w:t>
      </w:r>
      <w:r w:rsidRPr="00041B8F">
        <w:rPr>
          <w:i/>
          <w:iCs/>
        </w:rPr>
        <w:t>SQLite3</w:t>
      </w:r>
      <w:r>
        <w:t xml:space="preserve"> é adequado para aplicações SCADA menores e de médio porte, permitindo armazenar dados históricos, configurações e outros dados relevantes para o sistema de supervisão, sendo perfeito para aplicação em especifico, uma vez que é extremamente leve e otimizado quando comparado a outros bancos de dados, permitindo que ele seja utilizado em plataformas como </w:t>
      </w:r>
      <w:r w:rsidRPr="00041B8F">
        <w:rPr>
          <w:i/>
          <w:iCs/>
        </w:rPr>
        <w:t>Raspberry Pi</w:t>
      </w:r>
      <w:r>
        <w:t>.</w:t>
      </w:r>
    </w:p>
    <w:p w14:paraId="73F9FBDB" w14:textId="51A00E76" w:rsidR="00041B8F" w:rsidRDefault="00041B8F" w:rsidP="00041B8F">
      <w:pPr>
        <w:ind w:firstLine="578"/>
      </w:pPr>
      <w:r>
        <w:t xml:space="preserve">Ao integrar esses três módulos em um desenvolvimento SCADA em </w:t>
      </w:r>
      <w:r w:rsidRPr="00041B8F">
        <w:rPr>
          <w:i/>
          <w:iCs/>
        </w:rPr>
        <w:t>Python</w:t>
      </w:r>
      <w:r>
        <w:t xml:space="preserve">, é possível criar um sistema completo para monitorar, controlar e armazenar dados do </w:t>
      </w:r>
      <w:r w:rsidRPr="00041B8F">
        <w:rPr>
          <w:i/>
          <w:iCs/>
        </w:rPr>
        <w:t>Tracker</w:t>
      </w:r>
      <w:r>
        <w:t>.</w:t>
      </w:r>
    </w:p>
    <w:p w14:paraId="32813FA2" w14:textId="7AF164F2" w:rsidR="00041B8F" w:rsidRDefault="00041B8F" w:rsidP="00041B8F">
      <w:pPr>
        <w:pStyle w:val="Ttulo2"/>
      </w:pPr>
      <w:bookmarkStart w:id="50" w:name="_Toc138629334"/>
      <w:r>
        <w:t xml:space="preserve">Especificações de </w:t>
      </w:r>
      <w:r w:rsidRPr="00041B8F">
        <w:rPr>
          <w:i/>
          <w:iCs w:val="0"/>
        </w:rPr>
        <w:t>Hardware</w:t>
      </w:r>
      <w:bookmarkEnd w:id="50"/>
      <w:r>
        <w:rPr>
          <w:i/>
          <w:iCs w:val="0"/>
        </w:rPr>
        <w:t xml:space="preserve"> </w:t>
      </w:r>
    </w:p>
    <w:p w14:paraId="263C8AB7" w14:textId="5965DDE1" w:rsidR="00C8624A" w:rsidRPr="00C8624A" w:rsidRDefault="00C8624A" w:rsidP="00C8624A">
      <w:pPr>
        <w:pStyle w:val="Ttulo3"/>
      </w:pPr>
      <w:bookmarkStart w:id="51" w:name="_Toc138629335"/>
      <w:r>
        <w:t>Raspberry Pi 3</w:t>
      </w:r>
      <w:bookmarkEnd w:id="51"/>
    </w:p>
    <w:p w14:paraId="1B5178F4" w14:textId="7D4EA3DD" w:rsidR="00464CDA" w:rsidRDefault="00464CDA" w:rsidP="00464CDA">
      <w:pPr>
        <w:ind w:firstLine="578"/>
      </w:pPr>
      <w:r w:rsidRPr="00464CDA">
        <w:t xml:space="preserve">A </w:t>
      </w:r>
      <w:r w:rsidRPr="00464CDA">
        <w:rPr>
          <w:i/>
          <w:iCs/>
        </w:rPr>
        <w:t>Raspberry Pi</w:t>
      </w:r>
      <w:r w:rsidRPr="00464CDA">
        <w:t xml:space="preserve"> é uma série de computadores de placa única (</w:t>
      </w:r>
      <w:r>
        <w:t xml:space="preserve">do inglês </w:t>
      </w:r>
      <w:r w:rsidRPr="00464CDA">
        <w:rPr>
          <w:i/>
          <w:iCs/>
        </w:rPr>
        <w:t xml:space="preserve">single-board </w:t>
      </w:r>
      <w:proofErr w:type="spellStart"/>
      <w:r w:rsidRPr="00464CDA">
        <w:rPr>
          <w:i/>
          <w:iCs/>
        </w:rPr>
        <w:t>computer</w:t>
      </w:r>
      <w:proofErr w:type="spellEnd"/>
      <w:r w:rsidRPr="00464CDA">
        <w:t xml:space="preserve">) desenvolvida pela </w:t>
      </w:r>
      <w:r w:rsidRPr="00464CDA">
        <w:rPr>
          <w:i/>
          <w:iCs/>
        </w:rPr>
        <w:t>Raspberry Pi Foundation</w:t>
      </w:r>
      <w:r w:rsidRPr="00464CDA">
        <w:t xml:space="preserve">. A </w:t>
      </w:r>
      <w:r w:rsidRPr="00464CDA">
        <w:rPr>
          <w:i/>
          <w:iCs/>
        </w:rPr>
        <w:t>Raspberry Pi Foundation</w:t>
      </w:r>
      <w:r w:rsidRPr="00464CDA">
        <w:t xml:space="preserve"> é uma organização sem fins lucrativos com sede no Reino Unido, cujo objetivo é promover o ensino da ciência da computação e a capacitação tecnológica para pessoas de todas as idades ao redor do mundo.</w:t>
      </w:r>
    </w:p>
    <w:p w14:paraId="1D9F98CB" w14:textId="55CA6A39" w:rsidR="00041B8F" w:rsidRDefault="00464CDA" w:rsidP="00464CDA">
      <w:pPr>
        <w:ind w:firstLine="357"/>
      </w:pPr>
      <w:r w:rsidRPr="00464CDA">
        <w:lastRenderedPageBreak/>
        <w:t xml:space="preserve">O Raspberry Pi 3 </w:t>
      </w:r>
      <w:r>
        <w:t xml:space="preserve">por sua vez, </w:t>
      </w:r>
      <w:r w:rsidRPr="00464CDA">
        <w:t xml:space="preserve">é um </w:t>
      </w:r>
      <w:r>
        <w:t xml:space="preserve">modelo de </w:t>
      </w:r>
      <w:r w:rsidRPr="00464CDA">
        <w:t>computador de placa única</w:t>
      </w:r>
      <w:r>
        <w:t xml:space="preserve"> </w:t>
      </w:r>
      <w:r w:rsidRPr="00464CDA">
        <w:t>que oferece um ambiente de baixo custo, baixo consumo de energia e tamanho compacto. Ele é amplamente utilizado para projetos de automação, incluindo aplicações SCADA</w:t>
      </w:r>
      <w:r>
        <w:t xml:space="preserve"> devido as suas especificações.</w:t>
      </w:r>
    </w:p>
    <w:p w14:paraId="6856B154" w14:textId="00FD08E0" w:rsidR="003500AA" w:rsidRDefault="00464CDA" w:rsidP="00464CDA">
      <w:pPr>
        <w:ind w:firstLine="357"/>
      </w:pPr>
      <w:r>
        <w:t xml:space="preserve">Em termos de </w:t>
      </w:r>
      <w:r w:rsidRPr="00464CDA">
        <w:rPr>
          <w:i/>
          <w:iCs/>
        </w:rPr>
        <w:t>hardware</w:t>
      </w:r>
      <w:r>
        <w:t xml:space="preserve"> o Raspberry Pi 3 model B tem muito poder de processamento graças ao processador </w:t>
      </w:r>
      <w:proofErr w:type="spellStart"/>
      <w:r w:rsidRPr="00464CDA">
        <w:rPr>
          <w:i/>
          <w:iCs/>
        </w:rPr>
        <w:t>Broadcom</w:t>
      </w:r>
      <w:proofErr w:type="spellEnd"/>
      <w:r>
        <w:t xml:space="preserve"> </w:t>
      </w:r>
      <w:r w:rsidRPr="00464CDA">
        <w:rPr>
          <w:i/>
          <w:iCs/>
        </w:rPr>
        <w:t>BCM2837</w:t>
      </w:r>
      <w:r>
        <w:t xml:space="preserve"> de 64</w:t>
      </w:r>
      <w:r w:rsidRPr="00464CDA">
        <w:rPr>
          <w:i/>
          <w:iCs/>
        </w:rPr>
        <w:t>bits</w:t>
      </w:r>
      <w:r>
        <w:t xml:space="preserve"> e </w:t>
      </w:r>
      <w:proofErr w:type="spellStart"/>
      <w:r w:rsidRPr="00464CDA">
        <w:rPr>
          <w:i/>
          <w:iCs/>
        </w:rPr>
        <w:t>clock</w:t>
      </w:r>
      <w:proofErr w:type="spellEnd"/>
      <w:r>
        <w:t xml:space="preserve"> de 1.2GHz 64-</w:t>
      </w:r>
      <w:r w:rsidRPr="00464CDA">
        <w:rPr>
          <w:i/>
          <w:iCs/>
        </w:rPr>
        <w:t>bit</w:t>
      </w:r>
      <w:r>
        <w:t xml:space="preserve"> </w:t>
      </w:r>
      <w:proofErr w:type="spellStart"/>
      <w:r w:rsidRPr="00464CDA">
        <w:rPr>
          <w:i/>
          <w:iCs/>
        </w:rPr>
        <w:t>quad</w:t>
      </w:r>
      <w:proofErr w:type="spellEnd"/>
      <w:r w:rsidRPr="00464CDA">
        <w:rPr>
          <w:i/>
          <w:iCs/>
        </w:rPr>
        <w:t>-core ARMv8</w:t>
      </w:r>
      <w:r>
        <w:t xml:space="preserve"> CPU, 1 GB de RAM, </w:t>
      </w:r>
      <w:r w:rsidRPr="00464CDA">
        <w:rPr>
          <w:i/>
          <w:iCs/>
        </w:rPr>
        <w:t>Bluetooth</w:t>
      </w:r>
      <w:r>
        <w:t xml:space="preserve"> 4.1 e possui um controlador </w:t>
      </w:r>
      <w:r w:rsidRPr="00464CDA">
        <w:rPr>
          <w:i/>
          <w:iCs/>
        </w:rPr>
        <w:t>Ethernet</w:t>
      </w:r>
      <w:r>
        <w:t xml:space="preserve"> dedicado. Possui quatro portas USB. Além disso, ele permite que seja conectado um HD externo nas suas portas USB, ou então </w:t>
      </w:r>
      <w:r w:rsidRPr="00464CDA">
        <w:t>possui uma entrada de cartão SD para armazenamento de dados</w:t>
      </w:r>
      <w:r>
        <w:t xml:space="preserve"> e armazenamento do sistema operacional.</w:t>
      </w:r>
    </w:p>
    <w:p w14:paraId="2B920CCD" w14:textId="7F3595DF" w:rsidR="00782836" w:rsidRDefault="00464CDA" w:rsidP="00B008C5">
      <w:pPr>
        <w:ind w:firstLine="357"/>
      </w:pPr>
      <w:r>
        <w:t>Além disso, uma das maiores vantagens do Raspberry pi é que ele possui saída para conectar em monitores externos através de um cabo HDMI</w:t>
      </w:r>
      <w:r w:rsidRPr="00464CDA">
        <w:t>. O Cabo HDMI faz a transmissão de dados em alta resolução, como por exemplo, computadores, televisores e videogames. A transmissão ocorre de forma simultânea para vídeo e áudio em altíssima qualidade.</w:t>
      </w:r>
      <w:r>
        <w:t xml:space="preserve"> </w:t>
      </w:r>
    </w:p>
    <w:p w14:paraId="4D857637" w14:textId="77777777" w:rsidR="00782836" w:rsidRPr="00782836" w:rsidRDefault="00782836" w:rsidP="00782836">
      <w:pPr>
        <w:ind w:firstLine="357"/>
      </w:pPr>
    </w:p>
    <w:p w14:paraId="5129B36A" w14:textId="7F3595DF" w:rsidR="00C8624A" w:rsidRDefault="00C8624A" w:rsidP="00C8624A">
      <w:pPr>
        <w:pStyle w:val="Ttulo3"/>
      </w:pPr>
      <w:bookmarkStart w:id="52" w:name="_Toc138629336"/>
      <w:r>
        <w:t>IHM</w:t>
      </w:r>
      <w:bookmarkEnd w:id="52"/>
      <w:r>
        <w:t xml:space="preserve"> </w:t>
      </w:r>
    </w:p>
    <w:p w14:paraId="5CF7F7AF" w14:textId="0A452A64" w:rsidR="00B008C5" w:rsidRDefault="00B008C5" w:rsidP="00B008C5">
      <w:pPr>
        <w:ind w:firstLine="357"/>
      </w:pPr>
      <w:r>
        <w:t xml:space="preserve">Para a visualização </w:t>
      </w:r>
      <w:proofErr w:type="gramStart"/>
      <w:r>
        <w:t>do processos</w:t>
      </w:r>
      <w:proofErr w:type="gramEnd"/>
      <w:r>
        <w:t xml:space="preserve"> e interatividade com a interface gráfica, fora usado um display de 11.6 polegadas de 1920x1080 pixels, compatível com HDMI e tela Led IPS de forma compatível com as especificações de uso com o Raspberry Pi 3B ().</w:t>
      </w:r>
    </w:p>
    <w:p w14:paraId="3D62BEF2" w14:textId="05AB3A97" w:rsidR="00B008C5" w:rsidRDefault="00B008C5" w:rsidP="00B008C5">
      <w:pPr>
        <w:pStyle w:val="Legenda"/>
        <w:keepNext/>
        <w:ind w:firstLine="357"/>
        <w:jc w:val="both"/>
      </w:pPr>
      <w:r>
        <w:t xml:space="preserve">Fonte </w:t>
      </w:r>
      <w:fldSimple w:instr=" SEQ Fonte \* ARABIC ">
        <w:r>
          <w:rPr>
            <w:noProof/>
          </w:rPr>
          <w:t>12</w:t>
        </w:r>
      </w:fldSimple>
      <w:r>
        <w:t xml:space="preserve">: </w:t>
      </w:r>
      <w:r w:rsidR="001D5784">
        <w:t xml:space="preserve">Disponível em: </w:t>
      </w:r>
      <w:hyperlink r:id="rId24" w:history="1">
        <w:r w:rsidR="001D5784" w:rsidRPr="001F1586">
          <w:rPr>
            <w:rStyle w:val="Hyperlink"/>
          </w:rPr>
          <w:t>https://ae01.alicdn.com/kf/H644aca9d52b5427d89a8513404941302k/11-6-Polegada-1920x1080-Compat-vel-com-HDMI-1080P-Tela-LED-IPS-Monitor-HD-Port-til.jpg</w:t>
        </w:r>
      </w:hyperlink>
      <w:r w:rsidR="001D5784">
        <w:t xml:space="preserve"> </w:t>
      </w:r>
    </w:p>
    <w:p w14:paraId="6D82D0E8" w14:textId="77777777" w:rsidR="00B008C5" w:rsidRDefault="00B008C5" w:rsidP="00B008C5">
      <w:pPr>
        <w:keepNext/>
        <w:ind w:firstLine="357"/>
        <w:jc w:val="center"/>
      </w:pPr>
      <w:r>
        <w:rPr>
          <w:noProof/>
        </w:rPr>
        <w:drawing>
          <wp:inline distT="0" distB="0" distL="0" distR="0" wp14:anchorId="1D197B62" wp14:editId="4CA15A75">
            <wp:extent cx="3269673" cy="2653647"/>
            <wp:effectExtent l="0" t="0" r="0" b="0"/>
            <wp:docPr id="5986776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7669" name=""/>
                    <pic:cNvPicPr/>
                  </pic:nvPicPr>
                  <pic:blipFill>
                    <a:blip r:embed="rId25"/>
                    <a:stretch>
                      <a:fillRect/>
                    </a:stretch>
                  </pic:blipFill>
                  <pic:spPr>
                    <a:xfrm>
                      <a:off x="0" y="0"/>
                      <a:ext cx="3290508" cy="2670557"/>
                    </a:xfrm>
                    <a:prstGeom prst="rect">
                      <a:avLst/>
                    </a:prstGeom>
                  </pic:spPr>
                </pic:pic>
              </a:graphicData>
            </a:graphic>
          </wp:inline>
        </w:drawing>
      </w:r>
    </w:p>
    <w:p w14:paraId="2FAD3A9E" w14:textId="65181ADC" w:rsidR="00C8624A" w:rsidRPr="00C8624A" w:rsidRDefault="00B008C5" w:rsidP="001D5784">
      <w:pPr>
        <w:pStyle w:val="Legenda"/>
        <w:ind w:firstLine="357"/>
        <w:jc w:val="both"/>
      </w:pPr>
      <w:bookmarkStart w:id="53" w:name="_Toc138629371"/>
      <w:r>
        <w:t xml:space="preserve">Figura </w:t>
      </w:r>
      <w:fldSimple w:instr=" SEQ Figura \* ARABIC ">
        <w:r>
          <w:rPr>
            <w:noProof/>
          </w:rPr>
          <w:t>14</w:t>
        </w:r>
      </w:fldSimple>
      <w:r>
        <w:t>: Display utilizado como IHM.</w:t>
      </w:r>
      <w:bookmarkEnd w:id="53"/>
    </w:p>
    <w:p w14:paraId="7D8A18F4" w14:textId="06080063" w:rsidR="00313FE1" w:rsidRDefault="00313FE1" w:rsidP="00EF3291">
      <w:pPr>
        <w:pStyle w:val="Ttulo1"/>
        <w:pageBreakBefore/>
        <w:ind w:left="357" w:hanging="357"/>
      </w:pPr>
      <w:bookmarkStart w:id="54" w:name="_Toc138629337"/>
      <w:r>
        <w:lastRenderedPageBreak/>
        <w:t>DESENVOLVIMENTO</w:t>
      </w:r>
      <w:bookmarkEnd w:id="54"/>
    </w:p>
    <w:p w14:paraId="0E55C4A8" w14:textId="1169A999" w:rsidR="00C8624A" w:rsidRDefault="00C8624A" w:rsidP="00C8624A">
      <w:pPr>
        <w:ind w:firstLine="357"/>
      </w:pPr>
      <w:r>
        <w:t xml:space="preserve">No seguinte tópico, será apresentado as técnicas utilizadas durante e o desenvolvimento do projeto de software da interface de controle. Esse tópico estará dividido nas seguintes áreas de desenvolvimento: </w:t>
      </w:r>
      <w:r w:rsidRPr="00C8624A">
        <w:rPr>
          <w:i/>
          <w:iCs/>
        </w:rPr>
        <w:t>Softwares</w:t>
      </w:r>
      <w:r>
        <w:t xml:space="preserve"> de controle, Interfaceamento com protocolo </w:t>
      </w:r>
      <w:proofErr w:type="spellStart"/>
      <w:r w:rsidRPr="00C8624A">
        <w:rPr>
          <w:i/>
          <w:iCs/>
        </w:rPr>
        <w:t>modbus</w:t>
      </w:r>
      <w:proofErr w:type="spellEnd"/>
      <w:r>
        <w:t xml:space="preserve"> e sistema físico. </w:t>
      </w:r>
    </w:p>
    <w:p w14:paraId="587D5356" w14:textId="36A3D9F0" w:rsidR="00C8624A" w:rsidRDefault="00C8624A" w:rsidP="00C8624A">
      <w:pPr>
        <w:ind w:firstLine="357"/>
      </w:pPr>
      <w:r>
        <w:t xml:space="preserve">Na área do </w:t>
      </w:r>
      <w:r w:rsidRPr="00C8624A">
        <w:rPr>
          <w:i/>
          <w:iCs/>
        </w:rPr>
        <w:t>software</w:t>
      </w:r>
      <w:r>
        <w:t xml:space="preserve"> de controle, será apresentado as técnicas utilizadas para se criar o modelo de supervisão utilizando os frameworks apresentados no tópico 3. Na área de interfaceamento com o protocolo de comunicação Modbus, será apresentado como o software consegue comunicar com os dispositivos </w:t>
      </w:r>
      <w:proofErr w:type="spellStart"/>
      <w:r w:rsidRPr="00C8624A">
        <w:rPr>
          <w:i/>
          <w:iCs/>
        </w:rPr>
        <w:t>modbus</w:t>
      </w:r>
      <w:proofErr w:type="spellEnd"/>
      <w:r>
        <w:t xml:space="preserve"> conectados no sistema. Essa comunicação se dá via Drivers de comunicação. Na ultima área será apresentado brevemente o sistema físico utilizado para o projeto e apresentado aspectos construtivos.</w:t>
      </w:r>
    </w:p>
    <w:p w14:paraId="33640875" w14:textId="3F1A9AED" w:rsidR="00C8624A" w:rsidRPr="00C8624A" w:rsidRDefault="00C8624A" w:rsidP="00C8624A">
      <w:pPr>
        <w:pStyle w:val="Ttulo2"/>
      </w:pPr>
      <w:bookmarkStart w:id="55" w:name="_Toc138629338"/>
      <w:r w:rsidRPr="00C8624A">
        <w:rPr>
          <w:i/>
          <w:iCs w:val="0"/>
        </w:rPr>
        <w:t>Software</w:t>
      </w:r>
      <w:r w:rsidRPr="00C8624A">
        <w:t xml:space="preserve"> de controle</w:t>
      </w:r>
      <w:bookmarkEnd w:id="55"/>
      <w:r w:rsidRPr="00C8624A">
        <w:t xml:space="preserve"> </w:t>
      </w:r>
    </w:p>
    <w:p w14:paraId="2968230F" w14:textId="61D15FC8" w:rsidR="007347F9" w:rsidRDefault="00C8624A" w:rsidP="00C8624A">
      <w:pPr>
        <w:ind w:firstLine="426"/>
      </w:pPr>
      <w:r>
        <w:t xml:space="preserve">Como apresentado nos tópicos anteriores, a interface de controle fora construída inteiramente utilizando a linguagem de programação </w:t>
      </w:r>
      <w:r w:rsidRPr="00C8624A">
        <w:rPr>
          <w:i/>
          <w:iCs/>
        </w:rPr>
        <w:t>Python</w:t>
      </w:r>
      <w:r>
        <w:t xml:space="preserve"> e </w:t>
      </w:r>
      <w:r w:rsidRPr="00C8624A">
        <w:rPr>
          <w:i/>
          <w:iCs/>
        </w:rPr>
        <w:t>frameworks</w:t>
      </w:r>
      <w:r>
        <w:t xml:space="preserve"> de desenvolvimento tais quais </w:t>
      </w:r>
      <w:proofErr w:type="spellStart"/>
      <w:r w:rsidRPr="00C8624A">
        <w:rPr>
          <w:i/>
          <w:iCs/>
        </w:rPr>
        <w:t>Kivy</w:t>
      </w:r>
      <w:proofErr w:type="spellEnd"/>
      <w:r>
        <w:t xml:space="preserve"> e </w:t>
      </w:r>
      <w:proofErr w:type="spellStart"/>
      <w:r w:rsidRPr="00C8624A">
        <w:rPr>
          <w:i/>
          <w:iCs/>
        </w:rPr>
        <w:t>KivyMD</w:t>
      </w:r>
      <w:proofErr w:type="spellEnd"/>
      <w:r>
        <w:t xml:space="preserve">. A escolha dessas ferramentas se dá devido a facilidade de se criar sistemas e objetos visuais rodando em uma IHM. </w:t>
      </w:r>
    </w:p>
    <w:p w14:paraId="3C686BC7" w14:textId="1F5D9106" w:rsidR="0059691A" w:rsidRDefault="0059691A" w:rsidP="0059691A">
      <w:pPr>
        <w:pStyle w:val="Ttulo3"/>
      </w:pPr>
      <w:bookmarkStart w:id="56" w:name="_Toc138629339"/>
      <w:r>
        <w:t xml:space="preserve">Organização do </w:t>
      </w:r>
      <w:r w:rsidRPr="0059691A">
        <w:rPr>
          <w:i/>
          <w:iCs/>
        </w:rPr>
        <w:t>Software</w:t>
      </w:r>
      <w:r>
        <w:t xml:space="preserve"> de interface</w:t>
      </w:r>
      <w:bookmarkEnd w:id="56"/>
    </w:p>
    <w:p w14:paraId="61A07186" w14:textId="3CCA6A9A" w:rsidR="00456309" w:rsidRDefault="0059691A" w:rsidP="00C8624A">
      <w:pPr>
        <w:ind w:firstLine="426"/>
      </w:pPr>
      <w:r>
        <w:t xml:space="preserve">O primeiro ponto levado em consideração na hora de se desenvolver a interface, esteve no modelo que os arquivos iriam estar arquitetados dentro do repositório do projeto. No </w:t>
      </w:r>
      <w:proofErr w:type="spellStart"/>
      <w:r w:rsidRPr="0059691A">
        <w:rPr>
          <w:i/>
          <w:iCs/>
        </w:rPr>
        <w:t>KivyMD</w:t>
      </w:r>
      <w:proofErr w:type="spellEnd"/>
      <w:r>
        <w:t xml:space="preserve"> existe uma função denominada criação de projeto (</w:t>
      </w:r>
      <w:proofErr w:type="spellStart"/>
      <w:r w:rsidRPr="0059691A">
        <w:rPr>
          <w:i/>
          <w:iCs/>
        </w:rPr>
        <w:t>Create_project</w:t>
      </w:r>
      <w:proofErr w:type="spellEnd"/>
      <w:r>
        <w:t xml:space="preserve"> em inglês) que serve para iniciar um repositório organizado dentro de um modelo de escolha. O modelo de arquitetura escolhido foi o MVC (</w:t>
      </w:r>
      <w:r w:rsidRPr="0059691A">
        <w:rPr>
          <w:i/>
          <w:iCs/>
        </w:rPr>
        <w:t>Model-</w:t>
      </w:r>
      <w:proofErr w:type="spellStart"/>
      <w:r w:rsidRPr="0059691A">
        <w:rPr>
          <w:i/>
          <w:iCs/>
        </w:rPr>
        <w:t>View</w:t>
      </w:r>
      <w:proofErr w:type="spellEnd"/>
      <w:r w:rsidRPr="0059691A">
        <w:rPr>
          <w:i/>
          <w:iCs/>
        </w:rPr>
        <w:t>-</w:t>
      </w:r>
      <w:proofErr w:type="spellStart"/>
      <w:r w:rsidRPr="0059691A">
        <w:rPr>
          <w:i/>
          <w:iCs/>
        </w:rPr>
        <w:t>Controller</w:t>
      </w:r>
      <w:proofErr w:type="spellEnd"/>
      <w:r>
        <w:t>) (</w:t>
      </w:r>
      <w:r>
        <w:fldChar w:fldCharType="begin"/>
      </w:r>
      <w:r>
        <w:instrText xml:space="preserve"> REF _Ref138412546 \h </w:instrText>
      </w:r>
      <w:r>
        <w:fldChar w:fldCharType="separate"/>
      </w:r>
      <w:r>
        <w:t xml:space="preserve">Figura </w:t>
      </w:r>
      <w:r>
        <w:rPr>
          <w:noProof/>
        </w:rPr>
        <w:t>4</w:t>
      </w:r>
      <w:r>
        <w:fldChar w:fldCharType="end"/>
      </w:r>
      <w:r>
        <w:t xml:space="preserve">) que significa a hierarquia de Modelo, Visão e Controlador, onde: </w:t>
      </w:r>
    </w:p>
    <w:p w14:paraId="0134D3FB" w14:textId="2BA19339" w:rsidR="0059691A" w:rsidRDefault="0059691A" w:rsidP="0059691A">
      <w:pPr>
        <w:pStyle w:val="Legenda"/>
        <w:keepNext/>
        <w:ind w:firstLine="426"/>
        <w:jc w:val="both"/>
      </w:pPr>
      <w:r>
        <w:lastRenderedPageBreak/>
        <w:t xml:space="preserve">Fonte </w:t>
      </w:r>
      <w:fldSimple w:instr=" SEQ Fonte \* ARABIC ">
        <w:r w:rsidR="00B008C5">
          <w:rPr>
            <w:noProof/>
          </w:rPr>
          <w:t>13</w:t>
        </w:r>
      </w:fldSimple>
      <w:r>
        <w:t>:</w:t>
      </w:r>
      <w:r w:rsidR="00F726A2">
        <w:t xml:space="preserve"> Próprio autor.</w:t>
      </w:r>
    </w:p>
    <w:p w14:paraId="7DF474C4" w14:textId="51008787" w:rsidR="0059691A" w:rsidRDefault="00F726A2" w:rsidP="0059691A">
      <w:pPr>
        <w:keepNext/>
        <w:ind w:firstLine="426"/>
        <w:jc w:val="center"/>
      </w:pPr>
      <w:r>
        <w:rPr>
          <w:noProof/>
        </w:rPr>
        <w:drawing>
          <wp:inline distT="0" distB="0" distL="0" distR="0" wp14:anchorId="1C5C32FE" wp14:editId="4BD4F3F9">
            <wp:extent cx="4710546" cy="2814205"/>
            <wp:effectExtent l="0" t="0" r="0" b="0"/>
            <wp:docPr id="6211859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85968" name=""/>
                    <pic:cNvPicPr/>
                  </pic:nvPicPr>
                  <pic:blipFill>
                    <a:blip r:embed="rId26"/>
                    <a:stretch>
                      <a:fillRect/>
                    </a:stretch>
                  </pic:blipFill>
                  <pic:spPr>
                    <a:xfrm>
                      <a:off x="0" y="0"/>
                      <a:ext cx="4714859" cy="2816782"/>
                    </a:xfrm>
                    <a:prstGeom prst="rect">
                      <a:avLst/>
                    </a:prstGeom>
                  </pic:spPr>
                </pic:pic>
              </a:graphicData>
            </a:graphic>
          </wp:inline>
        </w:drawing>
      </w:r>
    </w:p>
    <w:p w14:paraId="56312536" w14:textId="58C345A3" w:rsidR="0059691A" w:rsidRDefault="0059691A" w:rsidP="0059691A">
      <w:pPr>
        <w:pStyle w:val="Legenda"/>
        <w:spacing w:after="240"/>
        <w:ind w:firstLine="426"/>
        <w:jc w:val="both"/>
      </w:pPr>
      <w:bookmarkStart w:id="57" w:name="_Ref138412546"/>
      <w:bookmarkStart w:id="58" w:name="_Toc138629372"/>
      <w:r>
        <w:t xml:space="preserve">Figura </w:t>
      </w:r>
      <w:fldSimple w:instr=" SEQ Figura \* ARABIC ">
        <w:r w:rsidR="00B008C5">
          <w:rPr>
            <w:noProof/>
          </w:rPr>
          <w:t>15</w:t>
        </w:r>
      </w:fldSimple>
      <w:bookmarkEnd w:id="57"/>
      <w:r>
        <w:t xml:space="preserve">: </w:t>
      </w:r>
      <w:r w:rsidR="00F726A2">
        <w:t>Hierarquia do m</w:t>
      </w:r>
      <w:r>
        <w:t xml:space="preserve">odelo </w:t>
      </w:r>
      <w:r w:rsidR="00F726A2">
        <w:t xml:space="preserve">de organização </w:t>
      </w:r>
      <w:r>
        <w:t>MVC</w:t>
      </w:r>
      <w:bookmarkEnd w:id="58"/>
      <w:r>
        <w:t xml:space="preserve"> </w:t>
      </w:r>
    </w:p>
    <w:p w14:paraId="19F1BE2A" w14:textId="3A3BE968" w:rsidR="0059691A" w:rsidRDefault="0059691A" w:rsidP="00C8624A">
      <w:pPr>
        <w:ind w:firstLine="426"/>
      </w:pPr>
      <w:r w:rsidRPr="0059691A">
        <w:rPr>
          <w:b/>
          <w:bCs/>
        </w:rPr>
        <w:t>Modelo</w:t>
      </w:r>
      <w:r>
        <w:t xml:space="preserve">: Responsável pela manipulação de dados sensíveis e informações armazenadas em bancos de dados. Em geral, essa parte da aplicação não deve ser acessível diretamente pelo </w:t>
      </w:r>
      <w:r w:rsidR="00F726A2">
        <w:t>usuário</w:t>
      </w:r>
      <w:r>
        <w:t xml:space="preserve"> e apenas o controla</w:t>
      </w:r>
      <w:r w:rsidR="00F726A2">
        <w:t>dor deve</w:t>
      </w:r>
      <w:r>
        <w:t xml:space="preserve"> possui</w:t>
      </w:r>
      <w:r w:rsidR="00F726A2">
        <w:t>r</w:t>
      </w:r>
      <w:r>
        <w:t xml:space="preserve"> acesso a ela. É nesse espaço do projeto que todas as manipulações de </w:t>
      </w:r>
      <w:r w:rsidRPr="00F726A2">
        <w:rPr>
          <w:i/>
          <w:iCs/>
        </w:rPr>
        <w:t>login</w:t>
      </w:r>
      <w:r>
        <w:t>, cadastro de usuários e manipulações de níveis de acesso são realizadas.</w:t>
      </w:r>
      <w:r w:rsidR="00F726A2">
        <w:t xml:space="preserve"> O controlador tem o papel de atualizar as informações contidas no Modelo e ele por sua vez tem o papel de atualizar a interface gráfica das mudanças ocorridas por ele.</w:t>
      </w:r>
    </w:p>
    <w:p w14:paraId="64756E8E" w14:textId="183D0C26" w:rsidR="0059691A" w:rsidRDefault="0059691A" w:rsidP="00C8624A">
      <w:pPr>
        <w:ind w:firstLine="426"/>
      </w:pPr>
      <w:r w:rsidRPr="0059691A">
        <w:rPr>
          <w:b/>
          <w:bCs/>
        </w:rPr>
        <w:t>Controlador</w:t>
      </w:r>
      <w:r>
        <w:t xml:space="preserve">: É o responsável pelo gerenciamento do projeto como um todo. Todas as manipulações de dados da interface, deverão passar pelo controlador. Ele é a interface entre o modelo e a tela de visão onde o usuário irá ter acesso. </w:t>
      </w:r>
      <w:r w:rsidR="00F726A2">
        <w:t>Toda interação do usuário com a interface de controle irá passar pelo controlador.</w:t>
      </w:r>
    </w:p>
    <w:p w14:paraId="595BB88C" w14:textId="72114782" w:rsidR="003500AA" w:rsidRDefault="0059691A" w:rsidP="00A52047">
      <w:pPr>
        <w:ind w:firstLine="426"/>
      </w:pPr>
      <w:r w:rsidRPr="0059691A">
        <w:rPr>
          <w:b/>
          <w:bCs/>
        </w:rPr>
        <w:t>Tela de visão:</w:t>
      </w:r>
      <w:r>
        <w:t xml:space="preserve"> É a interface entre o usuário e o sistema físico. Nessa área todas as definições gráficas são criadas e pensadas para que o usuário do sistema (os operadores) tenha a melhor experiência possível</w:t>
      </w:r>
      <w:r w:rsidR="00F726A2">
        <w:t xml:space="preserve"> de uso, garantindo que ela seja fácil de entender e usar. </w:t>
      </w:r>
    </w:p>
    <w:p w14:paraId="06797EB0" w14:textId="51D2993B" w:rsidR="00A52047" w:rsidRDefault="00A52047" w:rsidP="00A52047">
      <w:pPr>
        <w:ind w:firstLine="426"/>
      </w:pPr>
      <w:r>
        <w:t>Utilizando dessa arquitetura, fica fácil definir as regras de negócio que devem ser implementadas no sistema, definido as principais funções do sistema e conseguindo realiza-las de forma linear.</w:t>
      </w:r>
    </w:p>
    <w:p w14:paraId="65D2B154" w14:textId="2BDED2B5" w:rsidR="00A52047" w:rsidRDefault="00034456" w:rsidP="00A52047">
      <w:pPr>
        <w:pStyle w:val="Ttulo3"/>
      </w:pPr>
      <w:bookmarkStart w:id="59" w:name="_Toc138629340"/>
      <w:r>
        <w:t>Processos internos</w:t>
      </w:r>
      <w:bookmarkEnd w:id="59"/>
      <w:r>
        <w:t xml:space="preserve"> </w:t>
      </w:r>
    </w:p>
    <w:p w14:paraId="21B209B2" w14:textId="0F421FB6" w:rsidR="00034456" w:rsidRDefault="00034456" w:rsidP="00034456">
      <w:pPr>
        <w:ind w:firstLine="709"/>
      </w:pPr>
      <w:r>
        <w:t xml:space="preserve">Um ponto importante durante a implementação esteve na criação dos processos internos da interface de controle, o chamado </w:t>
      </w:r>
      <w:proofErr w:type="spellStart"/>
      <w:r>
        <w:rPr>
          <w:i/>
          <w:iCs/>
        </w:rPr>
        <w:t>backend</w:t>
      </w:r>
      <w:proofErr w:type="spellEnd"/>
      <w:r>
        <w:t xml:space="preserve"> da aplicação. Esses processos estão </w:t>
      </w:r>
      <w:r>
        <w:lastRenderedPageBreak/>
        <w:t xml:space="preserve">intimamente relacionados à área do </w:t>
      </w:r>
      <w:r w:rsidR="00A34E1E">
        <w:t>C</w:t>
      </w:r>
      <w:r>
        <w:t>ontrolador dentro do modelo MVC discutido acima. Como toda manipulação da interface corre nos domínios do controlador, esse é responsável pelo gerenciamento da aplicação e possui um papel fundamental dentro da aplicação.</w:t>
      </w:r>
    </w:p>
    <w:p w14:paraId="52DABD2D" w14:textId="77777777" w:rsidR="00034456" w:rsidRDefault="00034456" w:rsidP="00034456">
      <w:pPr>
        <w:ind w:firstLine="709"/>
      </w:pPr>
      <w:r>
        <w:t xml:space="preserve">Dentre as responsabilidades do </w:t>
      </w:r>
      <w:proofErr w:type="spellStart"/>
      <w:r>
        <w:rPr>
          <w:i/>
          <w:iCs/>
        </w:rPr>
        <w:t>backend</w:t>
      </w:r>
      <w:proofErr w:type="spellEnd"/>
      <w:r>
        <w:rPr>
          <w:i/>
          <w:iCs/>
        </w:rPr>
        <w:t xml:space="preserve"> </w:t>
      </w:r>
      <w:r>
        <w:t xml:space="preserve">estão: </w:t>
      </w:r>
    </w:p>
    <w:p w14:paraId="211E768D" w14:textId="1EA7A2D3" w:rsidR="00034456" w:rsidRDefault="00034456" w:rsidP="00570854">
      <w:pPr>
        <w:pStyle w:val="PargrafodaLista"/>
        <w:numPr>
          <w:ilvl w:val="0"/>
          <w:numId w:val="52"/>
        </w:numPr>
      </w:pPr>
      <w:r>
        <w:t xml:space="preserve">Gerenciar </w:t>
      </w:r>
      <w:r w:rsidRPr="00841254">
        <w:rPr>
          <w:i/>
          <w:iCs/>
        </w:rPr>
        <w:t>logins</w:t>
      </w:r>
      <w:r w:rsidR="00841254">
        <w:t xml:space="preserve"> criação de novos usuários;</w:t>
      </w:r>
    </w:p>
    <w:p w14:paraId="757898B3" w14:textId="77777777" w:rsidR="00734FD5" w:rsidRDefault="00034456" w:rsidP="00734FD5">
      <w:pPr>
        <w:pStyle w:val="PargrafodaLista"/>
        <w:numPr>
          <w:ilvl w:val="0"/>
          <w:numId w:val="52"/>
        </w:numPr>
      </w:pPr>
      <w:r>
        <w:t>Garantir que usuário sem nível de acesso correto manipulem áreas sensíveis</w:t>
      </w:r>
      <w:r w:rsidR="00734FD5">
        <w:t>.</w:t>
      </w:r>
    </w:p>
    <w:p w14:paraId="49547BD8" w14:textId="6A1652EF" w:rsidR="00841254" w:rsidRDefault="00034456" w:rsidP="00734FD5">
      <w:pPr>
        <w:ind w:firstLine="709"/>
      </w:pPr>
      <w:r>
        <w:t xml:space="preserve">Nesse ponto é importante diferenciar as tarefas do Modelo às do Controlador, uma vez que o </w:t>
      </w:r>
      <w:r w:rsidR="00A34E1E">
        <w:t>C</w:t>
      </w:r>
      <w:r>
        <w:t xml:space="preserve">ontrolador </w:t>
      </w:r>
      <w:r w:rsidR="00A34E1E">
        <w:t>manda solicitações de login para o Modelo, mas não manipula os dados sensíveis diretamente, sendo esse um processo interno do Modelo.</w:t>
      </w:r>
      <w:r w:rsidR="00841254">
        <w:t xml:space="preserve"> </w:t>
      </w:r>
    </w:p>
    <w:p w14:paraId="22DEE1F4" w14:textId="25C09EF3" w:rsidR="00841254" w:rsidRDefault="00841254" w:rsidP="00841254">
      <w:pPr>
        <w:pStyle w:val="Ttulo4"/>
      </w:pPr>
      <w:r>
        <w:t>Gerenciamento de logins e criação de usuários</w:t>
      </w:r>
    </w:p>
    <w:p w14:paraId="676D073D" w14:textId="6A82EF08" w:rsidR="00A34E1E" w:rsidRDefault="00841254" w:rsidP="00034456">
      <w:pPr>
        <w:pStyle w:val="PargrafodaLista"/>
        <w:ind w:left="0" w:firstLine="709"/>
      </w:pPr>
      <w:r>
        <w:t xml:space="preserve">Para o processo de gerenciamento de logins, na </w:t>
      </w:r>
      <w:r>
        <w:fldChar w:fldCharType="begin"/>
      </w:r>
      <w:r>
        <w:instrText xml:space="preserve"> REF _Ref138416481 \h </w:instrText>
      </w:r>
      <w:r>
        <w:fldChar w:fldCharType="separate"/>
      </w:r>
      <w:r>
        <w:t xml:space="preserve">Figura </w:t>
      </w:r>
      <w:r>
        <w:rPr>
          <w:noProof/>
        </w:rPr>
        <w:t>6</w:t>
      </w:r>
      <w:r>
        <w:fldChar w:fldCharType="end"/>
      </w:r>
      <w:r>
        <w:t xml:space="preserve"> é possível ver a ordem de requisição realizada pelo Controlador. </w:t>
      </w:r>
    </w:p>
    <w:p w14:paraId="0F0C886D" w14:textId="3AF379B9" w:rsidR="00841254" w:rsidRDefault="00841254" w:rsidP="00841254">
      <w:pPr>
        <w:pStyle w:val="Legenda"/>
        <w:keepNext/>
        <w:ind w:firstLine="709"/>
        <w:jc w:val="both"/>
      </w:pPr>
      <w:r>
        <w:t xml:space="preserve">Fonte </w:t>
      </w:r>
      <w:fldSimple w:instr=" SEQ Fonte \* ARABIC ">
        <w:r w:rsidR="00B008C5">
          <w:rPr>
            <w:noProof/>
          </w:rPr>
          <w:t>14</w:t>
        </w:r>
      </w:fldSimple>
      <w:r>
        <w:t>: Próprio autor.</w:t>
      </w:r>
    </w:p>
    <w:p w14:paraId="054DFF3C" w14:textId="2D02F673" w:rsidR="00841254" w:rsidRDefault="00841254" w:rsidP="00841254">
      <w:pPr>
        <w:keepNext/>
        <w:jc w:val="center"/>
      </w:pPr>
      <w:r>
        <w:rPr>
          <w:noProof/>
        </w:rPr>
        <w:drawing>
          <wp:inline distT="0" distB="0" distL="0" distR="0" wp14:anchorId="65B568D3" wp14:editId="570A5A1D">
            <wp:extent cx="4940752" cy="3318164"/>
            <wp:effectExtent l="0" t="0" r="0" b="0"/>
            <wp:docPr id="1954896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6119" name=""/>
                    <pic:cNvPicPr/>
                  </pic:nvPicPr>
                  <pic:blipFill>
                    <a:blip r:embed="rId27"/>
                    <a:stretch>
                      <a:fillRect/>
                    </a:stretch>
                  </pic:blipFill>
                  <pic:spPr>
                    <a:xfrm>
                      <a:off x="0" y="0"/>
                      <a:ext cx="4990529" cy="3351593"/>
                    </a:xfrm>
                    <a:prstGeom prst="rect">
                      <a:avLst/>
                    </a:prstGeom>
                  </pic:spPr>
                </pic:pic>
              </a:graphicData>
            </a:graphic>
          </wp:inline>
        </w:drawing>
      </w:r>
    </w:p>
    <w:p w14:paraId="1AD2422A" w14:textId="45CC42A3" w:rsidR="00841254" w:rsidRPr="00841254" w:rsidRDefault="00841254" w:rsidP="00841254">
      <w:pPr>
        <w:pStyle w:val="Legenda"/>
        <w:spacing w:after="240"/>
        <w:ind w:firstLine="709"/>
        <w:jc w:val="both"/>
      </w:pPr>
      <w:bookmarkStart w:id="60" w:name="_Ref138416481"/>
      <w:bookmarkStart w:id="61" w:name="_Toc138629373"/>
      <w:r>
        <w:t xml:space="preserve">Figura </w:t>
      </w:r>
      <w:fldSimple w:instr=" SEQ Figura \* ARABIC ">
        <w:r w:rsidR="00B008C5">
          <w:rPr>
            <w:noProof/>
          </w:rPr>
          <w:t>16</w:t>
        </w:r>
      </w:fldSimple>
      <w:bookmarkEnd w:id="60"/>
      <w:r>
        <w:t>: Modelo de requisição de login.</w:t>
      </w:r>
      <w:bookmarkEnd w:id="61"/>
    </w:p>
    <w:p w14:paraId="2F732A08" w14:textId="55D6AC90" w:rsidR="00034456" w:rsidRDefault="00A34E1E" w:rsidP="00034456">
      <w:pPr>
        <w:pStyle w:val="PargrafodaLista"/>
        <w:ind w:left="0" w:firstLine="709"/>
      </w:pPr>
      <w:r>
        <w:t xml:space="preserve"> </w:t>
      </w:r>
      <w:r w:rsidR="00841254">
        <w:t xml:space="preserve">Dessa forma, percebe-se que o Controlador apenas intermedia a tela de interação com o usuário e o banco de dados usado pelo sistema, garantindo que o usuário não manipule dados sensíveis. </w:t>
      </w:r>
    </w:p>
    <w:p w14:paraId="440567A6" w14:textId="570870CA" w:rsidR="00101B24" w:rsidRDefault="00841254" w:rsidP="00101B24">
      <w:pPr>
        <w:ind w:firstLine="709"/>
      </w:pPr>
      <w:r>
        <w:lastRenderedPageBreak/>
        <w:t xml:space="preserve">Para o gerenciamento de criação de novos usuários, o fluxograma do processo é semelhante ao processo de login, no entanto a solicitação do Controlador ao Modelo é a solicitação de registro. </w:t>
      </w:r>
    </w:p>
    <w:p w14:paraId="35EB4559" w14:textId="47ABA926" w:rsidR="00841254" w:rsidRDefault="00101B24" w:rsidP="00841254">
      <w:pPr>
        <w:pStyle w:val="Ttulo4"/>
      </w:pPr>
      <w:r>
        <w:t>Controle do nível de acesso a usuários</w:t>
      </w:r>
    </w:p>
    <w:p w14:paraId="4B52AD21" w14:textId="7C4DA7F8" w:rsidR="00101B24" w:rsidRDefault="00101B24" w:rsidP="00101B24">
      <w:pPr>
        <w:ind w:firstLine="709"/>
      </w:pPr>
      <w:r>
        <w:t xml:space="preserve">Sem dúvidas, uma das tarefas mais importantes dentro do sistema, é o controle dos níveis de acesso que cada usuário possui, a fim de garantir que somente usuários confiáveis possam manipular as partes sensíveis do sistema, tais quais: Manipulação das rotinas de trabalho do sistema, credenciamento de novos usuários ou manipulação indevida das variáveis de funcionamento do sistema físico. </w:t>
      </w:r>
    </w:p>
    <w:p w14:paraId="717DBCA2" w14:textId="7A814946" w:rsidR="00101B24" w:rsidRDefault="00101B24" w:rsidP="00101B24">
      <w:pPr>
        <w:ind w:firstLine="709"/>
      </w:pPr>
      <w:r>
        <w:t xml:space="preserve">Dessa forma, toda vez que o usuário da interface realizar uma interação em zonas com proteção de nível de acesso, é papel do controlador verificar se o usuário possui tais permissões ou não para realizar essas ações. A </w:t>
      </w:r>
      <w:r w:rsidR="00AE66AD">
        <w:fldChar w:fldCharType="begin"/>
      </w:r>
      <w:r w:rsidR="00AE66AD">
        <w:instrText xml:space="preserve"> REF _Ref138417880 \h </w:instrText>
      </w:r>
      <w:r w:rsidR="00AE66AD">
        <w:fldChar w:fldCharType="separate"/>
      </w:r>
      <w:r w:rsidR="00AE66AD">
        <w:t xml:space="preserve">Figura </w:t>
      </w:r>
      <w:r w:rsidR="00AE66AD">
        <w:rPr>
          <w:noProof/>
        </w:rPr>
        <w:t>7</w:t>
      </w:r>
      <w:r w:rsidR="00AE66AD">
        <w:fldChar w:fldCharType="end"/>
      </w:r>
      <w:r w:rsidR="00AE66AD">
        <w:t xml:space="preserve"> mostra o</w:t>
      </w:r>
      <w:r w:rsidR="00734FD5">
        <w:t xml:space="preserve"> fluxograma do processo de acesso a regiões do supervisório que possuem proteção de nível de acesso.</w:t>
      </w:r>
    </w:p>
    <w:p w14:paraId="6BFAAFD2" w14:textId="0A5D7C80" w:rsidR="00AE66AD" w:rsidRDefault="00AE66AD" w:rsidP="00AE66AD">
      <w:pPr>
        <w:pStyle w:val="Legenda"/>
        <w:keepNext/>
        <w:ind w:firstLine="709"/>
        <w:jc w:val="both"/>
      </w:pPr>
      <w:r>
        <w:t xml:space="preserve">Fonte </w:t>
      </w:r>
      <w:fldSimple w:instr=" SEQ Fonte \* ARABIC ">
        <w:r w:rsidR="00B008C5">
          <w:rPr>
            <w:noProof/>
          </w:rPr>
          <w:t>15</w:t>
        </w:r>
      </w:fldSimple>
      <w:r>
        <w:t>: Próprio autor.</w:t>
      </w:r>
    </w:p>
    <w:p w14:paraId="0252F013" w14:textId="77777777" w:rsidR="00AE66AD" w:rsidRDefault="00AE66AD" w:rsidP="00AE66AD">
      <w:pPr>
        <w:keepNext/>
        <w:jc w:val="center"/>
      </w:pPr>
      <w:r>
        <w:rPr>
          <w:noProof/>
        </w:rPr>
        <w:drawing>
          <wp:inline distT="0" distB="0" distL="0" distR="0" wp14:anchorId="7BAFB887" wp14:editId="3844B5BD">
            <wp:extent cx="5133249" cy="3006609"/>
            <wp:effectExtent l="0" t="0" r="0" b="0"/>
            <wp:docPr id="1444914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14653" name=""/>
                    <pic:cNvPicPr/>
                  </pic:nvPicPr>
                  <pic:blipFill>
                    <a:blip r:embed="rId28"/>
                    <a:stretch>
                      <a:fillRect/>
                    </a:stretch>
                  </pic:blipFill>
                  <pic:spPr>
                    <a:xfrm>
                      <a:off x="0" y="0"/>
                      <a:ext cx="5140865" cy="3011070"/>
                    </a:xfrm>
                    <a:prstGeom prst="rect">
                      <a:avLst/>
                    </a:prstGeom>
                  </pic:spPr>
                </pic:pic>
              </a:graphicData>
            </a:graphic>
          </wp:inline>
        </w:drawing>
      </w:r>
    </w:p>
    <w:p w14:paraId="1FD70969" w14:textId="348DB919" w:rsidR="00734FD5" w:rsidRDefault="00AE66AD" w:rsidP="00734FD5">
      <w:pPr>
        <w:pStyle w:val="Legenda"/>
        <w:spacing w:after="240"/>
        <w:ind w:firstLine="709"/>
        <w:jc w:val="both"/>
      </w:pPr>
      <w:bookmarkStart w:id="62" w:name="_Ref138417880"/>
      <w:bookmarkStart w:id="63" w:name="_Toc138629374"/>
      <w:r>
        <w:t xml:space="preserve">Figura </w:t>
      </w:r>
      <w:fldSimple w:instr=" SEQ Figura \* ARABIC ">
        <w:r w:rsidR="00B008C5">
          <w:rPr>
            <w:noProof/>
          </w:rPr>
          <w:t>17</w:t>
        </w:r>
      </w:fldSimple>
      <w:bookmarkEnd w:id="62"/>
      <w:r>
        <w:t>: Fluxograma do processo de controle do nível de acesso.</w:t>
      </w:r>
      <w:bookmarkEnd w:id="63"/>
    </w:p>
    <w:p w14:paraId="2B9621E5" w14:textId="674E31B2" w:rsidR="00734FD5" w:rsidRPr="00734FD5" w:rsidRDefault="00734FD5" w:rsidP="00734FD5">
      <w:pPr>
        <w:ind w:firstLine="709"/>
      </w:pPr>
      <w:r>
        <w:t>Pode-se perceber que o controlador é o responsável pela verificação do nível de acesso do usuário logado, uma vez que possuir as credenciais de login. No entanto, ele ainda possui a obrigação de notificar o Modelo para toda requisição ocorrida.</w:t>
      </w:r>
    </w:p>
    <w:p w14:paraId="79F5890C" w14:textId="77777777" w:rsidR="001D5784" w:rsidRDefault="00117CE2" w:rsidP="001D5784">
      <w:pPr>
        <w:pStyle w:val="Ttulo3"/>
      </w:pPr>
      <w:bookmarkStart w:id="64" w:name="_Toc138629341"/>
      <w:r>
        <w:lastRenderedPageBreak/>
        <w:t>Modelo</w:t>
      </w:r>
      <w:bookmarkEnd w:id="64"/>
      <w:r>
        <w:t xml:space="preserve"> </w:t>
      </w:r>
      <w:bookmarkStart w:id="65" w:name="_Toc138629342"/>
    </w:p>
    <w:p w14:paraId="602E4828" w14:textId="77777777" w:rsidR="001D5784" w:rsidRDefault="001D5784" w:rsidP="001D5784">
      <w:pPr>
        <w:ind w:firstLine="709"/>
      </w:pPr>
      <w:r w:rsidRPr="001D5784">
        <w:t xml:space="preserve">O Modelo representa a lógica de negócios e os dados subjacentes ao aplicativo. Ele contém a lógica para recuperar, armazenar e manipular os dados, bem como implementar as regras de negócios. O modelo é independente da interface do usuário e da interação do usuário. Ele notifica as outras partes do padrão sobre mudanças em seus dados, geralmente usando o padrão </w:t>
      </w:r>
      <w:proofErr w:type="spellStart"/>
      <w:r w:rsidRPr="001D5784">
        <w:rPr>
          <w:i/>
          <w:iCs/>
        </w:rPr>
        <w:t>Observer</w:t>
      </w:r>
      <w:proofErr w:type="spellEnd"/>
      <w:r w:rsidRPr="001D5784">
        <w:t xml:space="preserve"> (Observador).</w:t>
      </w:r>
    </w:p>
    <w:p w14:paraId="27BDE8F1" w14:textId="77777777" w:rsidR="001D5784" w:rsidRDefault="001D5784" w:rsidP="001D5784">
      <w:pPr>
        <w:ind w:firstLine="709"/>
      </w:pPr>
    </w:p>
    <w:p w14:paraId="1AC4D65D" w14:textId="6A9315F3" w:rsidR="00117CE2" w:rsidRDefault="00117CE2" w:rsidP="001D5784">
      <w:pPr>
        <w:pStyle w:val="Ttulo3"/>
      </w:pPr>
      <w:r>
        <w:t>Tela gráfica</w:t>
      </w:r>
      <w:bookmarkEnd w:id="65"/>
      <w:r>
        <w:t xml:space="preserve"> </w:t>
      </w:r>
    </w:p>
    <w:p w14:paraId="2842ECF8" w14:textId="77777777" w:rsidR="003500AA" w:rsidRPr="007347F9" w:rsidRDefault="003500AA" w:rsidP="00313FE1"/>
    <w:p w14:paraId="01B1C435" w14:textId="3C9B629F" w:rsidR="003500AA" w:rsidRDefault="00456309" w:rsidP="00313FE1">
      <w:r>
        <w:rPr>
          <w:noProof/>
        </w:rPr>
        <w:drawing>
          <wp:inline distT="0" distB="0" distL="0" distR="0" wp14:anchorId="30232F40" wp14:editId="05453F29">
            <wp:extent cx="5760085" cy="3239770"/>
            <wp:effectExtent l="0" t="0" r="0" b="0"/>
            <wp:docPr id="799011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1988" name=""/>
                    <pic:cNvPicPr/>
                  </pic:nvPicPr>
                  <pic:blipFill>
                    <a:blip r:embed="rId29"/>
                    <a:stretch>
                      <a:fillRect/>
                    </a:stretch>
                  </pic:blipFill>
                  <pic:spPr>
                    <a:xfrm>
                      <a:off x="0" y="0"/>
                      <a:ext cx="5760085" cy="3239770"/>
                    </a:xfrm>
                    <a:prstGeom prst="rect">
                      <a:avLst/>
                    </a:prstGeom>
                  </pic:spPr>
                </pic:pic>
              </a:graphicData>
            </a:graphic>
          </wp:inline>
        </w:drawing>
      </w:r>
    </w:p>
    <w:p w14:paraId="54406E4F" w14:textId="3A751427" w:rsidR="00456309" w:rsidRPr="007347F9" w:rsidRDefault="00456309" w:rsidP="00313FE1">
      <w:r>
        <w:rPr>
          <w:noProof/>
        </w:rPr>
        <w:lastRenderedPageBreak/>
        <w:drawing>
          <wp:inline distT="0" distB="0" distL="0" distR="0" wp14:anchorId="3892F27C" wp14:editId="31CC065B">
            <wp:extent cx="5760085" cy="3239770"/>
            <wp:effectExtent l="0" t="0" r="0" b="0"/>
            <wp:docPr id="738745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45071" name=""/>
                    <pic:cNvPicPr/>
                  </pic:nvPicPr>
                  <pic:blipFill>
                    <a:blip r:embed="rId30"/>
                    <a:stretch>
                      <a:fillRect/>
                    </a:stretch>
                  </pic:blipFill>
                  <pic:spPr>
                    <a:xfrm>
                      <a:off x="0" y="0"/>
                      <a:ext cx="5760085" cy="3239770"/>
                    </a:xfrm>
                    <a:prstGeom prst="rect">
                      <a:avLst/>
                    </a:prstGeom>
                  </pic:spPr>
                </pic:pic>
              </a:graphicData>
            </a:graphic>
          </wp:inline>
        </w:drawing>
      </w:r>
    </w:p>
    <w:p w14:paraId="4FC8D54C" w14:textId="77777777" w:rsidR="003500AA" w:rsidRPr="007347F9" w:rsidRDefault="003500AA" w:rsidP="00313FE1"/>
    <w:p w14:paraId="62B93EA0" w14:textId="3D966F06" w:rsidR="003500AA" w:rsidRDefault="00456309" w:rsidP="00313FE1">
      <w:pPr>
        <w:rPr>
          <w:noProof/>
        </w:rPr>
      </w:pPr>
      <w:r>
        <w:rPr>
          <w:noProof/>
        </w:rPr>
        <w:drawing>
          <wp:inline distT="0" distB="0" distL="0" distR="0" wp14:anchorId="7CA252A7" wp14:editId="6828E0C0">
            <wp:extent cx="1956726" cy="3747193"/>
            <wp:effectExtent l="0" t="0" r="0" b="0"/>
            <wp:docPr id="1877496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6687" name=""/>
                    <pic:cNvPicPr/>
                  </pic:nvPicPr>
                  <pic:blipFill>
                    <a:blip r:embed="rId31"/>
                    <a:stretch>
                      <a:fillRect/>
                    </a:stretch>
                  </pic:blipFill>
                  <pic:spPr>
                    <a:xfrm>
                      <a:off x="0" y="0"/>
                      <a:ext cx="1967487" cy="3767800"/>
                    </a:xfrm>
                    <a:prstGeom prst="rect">
                      <a:avLst/>
                    </a:prstGeom>
                  </pic:spPr>
                </pic:pic>
              </a:graphicData>
            </a:graphic>
          </wp:inline>
        </w:drawing>
      </w:r>
      <w:r w:rsidRPr="00456309">
        <w:rPr>
          <w:noProof/>
        </w:rPr>
        <w:t xml:space="preserve"> </w:t>
      </w:r>
      <w:r>
        <w:rPr>
          <w:noProof/>
        </w:rPr>
        <w:drawing>
          <wp:inline distT="0" distB="0" distL="0" distR="0" wp14:anchorId="4E342328" wp14:editId="70624037">
            <wp:extent cx="1981518" cy="3747654"/>
            <wp:effectExtent l="0" t="0" r="0" b="0"/>
            <wp:docPr id="21408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6987" name=""/>
                    <pic:cNvPicPr/>
                  </pic:nvPicPr>
                  <pic:blipFill>
                    <a:blip r:embed="rId32"/>
                    <a:stretch>
                      <a:fillRect/>
                    </a:stretch>
                  </pic:blipFill>
                  <pic:spPr>
                    <a:xfrm>
                      <a:off x="0" y="0"/>
                      <a:ext cx="1991650" cy="3766816"/>
                    </a:xfrm>
                    <a:prstGeom prst="rect">
                      <a:avLst/>
                    </a:prstGeom>
                  </pic:spPr>
                </pic:pic>
              </a:graphicData>
            </a:graphic>
          </wp:inline>
        </w:drawing>
      </w:r>
    </w:p>
    <w:p w14:paraId="010A5B82" w14:textId="312E8889" w:rsidR="00456309" w:rsidRPr="007347F9" w:rsidRDefault="00456309" w:rsidP="00313FE1">
      <w:r>
        <w:rPr>
          <w:noProof/>
        </w:rPr>
        <w:lastRenderedPageBreak/>
        <w:drawing>
          <wp:inline distT="0" distB="0" distL="0" distR="0" wp14:anchorId="55F15C9B" wp14:editId="0ECE9A92">
            <wp:extent cx="3566477" cy="3322493"/>
            <wp:effectExtent l="0" t="0" r="0" b="0"/>
            <wp:docPr id="12947316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31602" name=""/>
                    <pic:cNvPicPr/>
                  </pic:nvPicPr>
                  <pic:blipFill>
                    <a:blip r:embed="rId33"/>
                    <a:stretch>
                      <a:fillRect/>
                    </a:stretch>
                  </pic:blipFill>
                  <pic:spPr>
                    <a:xfrm>
                      <a:off x="0" y="0"/>
                      <a:ext cx="3572108" cy="3327738"/>
                    </a:xfrm>
                    <a:prstGeom prst="rect">
                      <a:avLst/>
                    </a:prstGeom>
                  </pic:spPr>
                </pic:pic>
              </a:graphicData>
            </a:graphic>
          </wp:inline>
        </w:drawing>
      </w:r>
      <w:r w:rsidRPr="00456309">
        <w:rPr>
          <w:noProof/>
        </w:rPr>
        <w:t xml:space="preserve"> </w:t>
      </w:r>
      <w:r>
        <w:rPr>
          <w:noProof/>
        </w:rPr>
        <w:drawing>
          <wp:inline distT="0" distB="0" distL="0" distR="0" wp14:anchorId="21B1DA41" wp14:editId="5F739AA1">
            <wp:extent cx="5458460" cy="3068782"/>
            <wp:effectExtent l="0" t="0" r="0" b="0"/>
            <wp:docPr id="1375515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5398" name=""/>
                    <pic:cNvPicPr/>
                  </pic:nvPicPr>
                  <pic:blipFill rotWithShape="1">
                    <a:blip r:embed="rId34"/>
                    <a:srcRect r="54901" b="17358"/>
                    <a:stretch/>
                  </pic:blipFill>
                  <pic:spPr bwMode="auto">
                    <a:xfrm>
                      <a:off x="0" y="0"/>
                      <a:ext cx="5473026" cy="3076971"/>
                    </a:xfrm>
                    <a:prstGeom prst="rect">
                      <a:avLst/>
                    </a:prstGeom>
                    <a:ln>
                      <a:noFill/>
                    </a:ln>
                    <a:extLst>
                      <a:ext uri="{53640926-AAD7-44D8-BBD7-CCE9431645EC}">
                        <a14:shadowObscured xmlns:a14="http://schemas.microsoft.com/office/drawing/2010/main"/>
                      </a:ext>
                    </a:extLst>
                  </pic:spPr>
                </pic:pic>
              </a:graphicData>
            </a:graphic>
          </wp:inline>
        </w:drawing>
      </w:r>
    </w:p>
    <w:p w14:paraId="7B189C7D" w14:textId="77777777" w:rsidR="003500AA" w:rsidRPr="007347F9" w:rsidRDefault="003500AA" w:rsidP="00313FE1"/>
    <w:p w14:paraId="0038DB19" w14:textId="6F68142D" w:rsidR="00313FE1" w:rsidRPr="007347F9" w:rsidRDefault="00313FE1" w:rsidP="00313FE1">
      <w:r w:rsidRPr="007347F9">
        <w:t xml:space="preserve"> </w:t>
      </w:r>
    </w:p>
    <w:p w14:paraId="2DEAEDAD" w14:textId="154CFB44" w:rsidR="00313FE1" w:rsidRPr="007347F9" w:rsidRDefault="00313FE1" w:rsidP="00313FE1"/>
    <w:p w14:paraId="45502A8E" w14:textId="3BA54AC3" w:rsidR="003500AA" w:rsidRPr="007347F9" w:rsidRDefault="003500AA" w:rsidP="00313FE1"/>
    <w:p w14:paraId="4F31F461" w14:textId="4A790966" w:rsidR="003500AA" w:rsidRPr="007347F9" w:rsidRDefault="003500AA" w:rsidP="00313FE1"/>
    <w:p w14:paraId="206A77EE" w14:textId="2F87B230" w:rsidR="003500AA" w:rsidRPr="007347F9" w:rsidRDefault="003500AA" w:rsidP="00313FE1"/>
    <w:p w14:paraId="03CBB548" w14:textId="38F63677" w:rsidR="003500AA" w:rsidRPr="007347F9" w:rsidRDefault="003500AA" w:rsidP="00313FE1"/>
    <w:p w14:paraId="58944C9E" w14:textId="4C4C3DFD" w:rsidR="003500AA" w:rsidRPr="007347F9" w:rsidRDefault="003500AA" w:rsidP="00313FE1"/>
    <w:p w14:paraId="23F2DEAA" w14:textId="3754EBBC" w:rsidR="003500AA" w:rsidRPr="007347F9" w:rsidRDefault="003500AA" w:rsidP="00313FE1"/>
    <w:p w14:paraId="4FE46C2E" w14:textId="0916F53C" w:rsidR="003500AA" w:rsidRPr="007347F9" w:rsidRDefault="003500AA" w:rsidP="00313FE1"/>
    <w:p w14:paraId="50CAAE13" w14:textId="0A850059" w:rsidR="003500AA" w:rsidRPr="007347F9" w:rsidRDefault="003500AA" w:rsidP="00313FE1"/>
    <w:p w14:paraId="2B6B09F6" w14:textId="4469DB9D" w:rsidR="003500AA" w:rsidRPr="007347F9" w:rsidRDefault="003500AA" w:rsidP="00313FE1"/>
    <w:p w14:paraId="2C1AE72F" w14:textId="1F23C50D" w:rsidR="003500AA" w:rsidRPr="007347F9" w:rsidRDefault="003500AA" w:rsidP="00313FE1"/>
    <w:p w14:paraId="5C79C55F" w14:textId="1F91D5CD" w:rsidR="005B4BE6" w:rsidRPr="005B4BE6" w:rsidRDefault="005B4BE6" w:rsidP="005B4BE6">
      <w:pPr>
        <w:pStyle w:val="Ttulo1"/>
        <w:pageBreakBefore/>
        <w:ind w:left="357" w:hanging="357"/>
        <w:rPr>
          <w:bCs/>
          <w:iCs/>
          <w:caps w:val="0"/>
          <w:szCs w:val="32"/>
        </w:rPr>
      </w:pPr>
      <w:bookmarkStart w:id="66" w:name="_Toc138629343"/>
      <w:r w:rsidRPr="005B4BE6">
        <w:rPr>
          <w:bCs/>
          <w:iCs/>
          <w:caps w:val="0"/>
          <w:szCs w:val="32"/>
        </w:rPr>
        <w:lastRenderedPageBreak/>
        <w:t>INTERFACE DE CONTROLE</w:t>
      </w:r>
      <w:bookmarkEnd w:id="66"/>
    </w:p>
    <w:p w14:paraId="3D1F1BE1" w14:textId="3F47C636" w:rsidR="00DC24DB" w:rsidRDefault="00000000" w:rsidP="005B4BE6">
      <w:pPr>
        <w:pStyle w:val="Ttulo1"/>
        <w:pageBreakBefore/>
        <w:ind w:left="357" w:hanging="357"/>
        <w:rPr>
          <w:bCs/>
          <w:iCs/>
          <w:caps w:val="0"/>
          <w:sz w:val="24"/>
          <w:szCs w:val="28"/>
        </w:rPr>
      </w:pPr>
      <w:bookmarkStart w:id="67" w:name="_Toc138629344"/>
      <w:r>
        <w:rPr>
          <w:noProof/>
        </w:rPr>
        <w:lastRenderedPageBreak/>
        <w:pict w14:anchorId="6461AE60">
          <v:shape id="_x0000_s2058" type="#_x0000_t202" style="position:absolute;left:0;text-align:left;margin-left:414pt;margin-top:-575.55pt;width:63pt;height:54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A/Ccqv6gEAAMADAAAOAAAAAAAAAAAAAAAAAC4CAABkcnMvZTJv&#10;RG9jLnhtbFBLAQItABQABgAIAAAAIQB+V7+L4wAAAA8BAAAPAAAAAAAAAAAAAAAAAEQEAABkcnMv&#10;ZG93bnJldi54bWxQSwUGAAAAAAQABADzAAAAVAUAAAAA&#10;" stroked="f">
            <v:textbox inset="0,0,0,0">
              <w:txbxContent>
                <w:p w14:paraId="50BA1515" w14:textId="77777777" w:rsidR="00DC24DB" w:rsidRDefault="00DC24DB" w:rsidP="00DC24DB"/>
              </w:txbxContent>
            </v:textbox>
            <w10:anchorlock/>
          </v:shape>
        </w:pict>
      </w:r>
      <w:r w:rsidR="005B4BE6">
        <w:t xml:space="preserve"> </w:t>
      </w:r>
      <w:r w:rsidR="00DC24DB" w:rsidRPr="002D4FEB">
        <w:t>Resultados</w:t>
      </w:r>
      <w:bookmarkEnd w:id="67"/>
    </w:p>
    <w:p w14:paraId="4EAB49CB" w14:textId="1A40FC7C" w:rsidR="00477B79" w:rsidRDefault="00477B79" w:rsidP="00477B79"/>
    <w:p w14:paraId="4A22E981" w14:textId="4DF1496A" w:rsidR="00477B79" w:rsidRDefault="00477B79" w:rsidP="00477B79"/>
    <w:p w14:paraId="3C9A4ADD" w14:textId="23F94F39" w:rsidR="00477B79" w:rsidRDefault="00477B79" w:rsidP="00477B79"/>
    <w:p w14:paraId="2E610D05" w14:textId="424D1896" w:rsidR="00477B79" w:rsidRDefault="00477B79" w:rsidP="00477B79"/>
    <w:p w14:paraId="22B50E35" w14:textId="198A8A58" w:rsidR="00477B79" w:rsidRDefault="00477B79" w:rsidP="00477B79"/>
    <w:p w14:paraId="72EA0BD0" w14:textId="52818B06" w:rsidR="00477B79" w:rsidRDefault="00477B79" w:rsidP="00477B79"/>
    <w:p w14:paraId="4EBF3ECB" w14:textId="240F3EAD" w:rsidR="00477B79" w:rsidRDefault="00477B79" w:rsidP="00477B79"/>
    <w:p w14:paraId="77E42FE9" w14:textId="35DB8079" w:rsidR="00477B79" w:rsidRDefault="00477B79" w:rsidP="00477B79"/>
    <w:p w14:paraId="40DC7846" w14:textId="121CE9E8" w:rsidR="00477B79" w:rsidRDefault="00477B79" w:rsidP="00477B79"/>
    <w:p w14:paraId="7A461842" w14:textId="21411099" w:rsidR="00477B79" w:rsidRDefault="00477B79" w:rsidP="00477B79"/>
    <w:p w14:paraId="582676E3" w14:textId="63458B46" w:rsidR="00477B79" w:rsidRDefault="00477B79" w:rsidP="00477B79"/>
    <w:p w14:paraId="7DFCF4B0" w14:textId="1C2D6FB7" w:rsidR="00477B79" w:rsidRDefault="00477B79" w:rsidP="00477B79"/>
    <w:p w14:paraId="162384CB" w14:textId="7130D57B" w:rsidR="00477B79" w:rsidRDefault="00477B79" w:rsidP="00477B79"/>
    <w:p w14:paraId="797ACB50" w14:textId="4DAAF4AE" w:rsidR="00477B79" w:rsidRDefault="00477B79" w:rsidP="00477B79"/>
    <w:p w14:paraId="327995B2" w14:textId="77777777" w:rsidR="00477B79" w:rsidRPr="00477B79" w:rsidRDefault="00477B79" w:rsidP="00477B79"/>
    <w:p w14:paraId="61CD18EE" w14:textId="4DAB34FC" w:rsidR="00477B79" w:rsidRPr="00477B79" w:rsidRDefault="00000000" w:rsidP="00477B79">
      <w:pPr>
        <w:pStyle w:val="Ttulo1"/>
      </w:pPr>
      <w:bookmarkStart w:id="68" w:name="_Toc138629345"/>
      <w:r>
        <w:rPr>
          <w:noProof/>
        </w:rPr>
        <w:lastRenderedPageBreak/>
        <w:pict w14:anchorId="238D8C05">
          <v:shape id="Text Box 240" o:spid="_x0000_s2057" type="#_x0000_t202" style="position:absolute;left:0;text-align:left;margin-left:414pt;margin-top:-575.55pt;width:63pt;height:54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VR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y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OoeNVHpAQAAwAMAAA4AAAAAAAAAAAAAAAAALgIAAGRycy9lMm9E&#10;b2MueG1sUEsBAi0AFAAGAAgAAAAhAH5Xv4vjAAAADwEAAA8AAAAAAAAAAAAAAAAAQwQAAGRycy9k&#10;b3ducmV2LnhtbFBLBQYAAAAABAAEAPMAAABTBQAAAAA=&#10;" stroked="f">
            <v:textbox inset="0,0,0,0">
              <w:txbxContent>
                <w:p w14:paraId="58EF45AE" w14:textId="77777777" w:rsidR="00115E8F" w:rsidRDefault="00115E8F" w:rsidP="00115E8F"/>
              </w:txbxContent>
            </v:textbox>
            <w10:anchorlock/>
          </v:shape>
        </w:pict>
      </w:r>
      <w:r w:rsidR="00115E8F" w:rsidRPr="002D4FEB">
        <w:t>Discussão</w:t>
      </w:r>
      <w:bookmarkEnd w:id="68"/>
    </w:p>
    <w:p w14:paraId="30E38229" w14:textId="77777777" w:rsidR="00115E8F" w:rsidRDefault="00115E8F" w:rsidP="00673237">
      <w:pPr>
        <w:pStyle w:val="Ttulo2"/>
      </w:pPr>
      <w:bookmarkStart w:id="69" w:name="_Toc138629346"/>
      <w:r>
        <w:t>Relação entre resultado e hipótese</w:t>
      </w:r>
      <w:bookmarkEnd w:id="69"/>
      <w:r>
        <w:t xml:space="preserve"> </w:t>
      </w:r>
    </w:p>
    <w:p w14:paraId="23051B83" w14:textId="77777777" w:rsidR="00115E8F" w:rsidRDefault="00115E8F" w:rsidP="00673237">
      <w:pPr>
        <w:pStyle w:val="Ttulo2"/>
      </w:pPr>
      <w:bookmarkStart w:id="70" w:name="_Toc138629347"/>
      <w:r>
        <w:t>Interpretação dos resultados</w:t>
      </w:r>
      <w:bookmarkEnd w:id="70"/>
      <w:r>
        <w:t xml:space="preserve"> </w:t>
      </w:r>
    </w:p>
    <w:p w14:paraId="15FD4869" w14:textId="77777777" w:rsidR="00115E8F" w:rsidRDefault="00115E8F" w:rsidP="00673237">
      <w:pPr>
        <w:pStyle w:val="Ttulo2"/>
      </w:pPr>
      <w:bookmarkStart w:id="71" w:name="_Toc138629348"/>
      <w:proofErr w:type="spellStart"/>
      <w:r>
        <w:t>Inplicações</w:t>
      </w:r>
      <w:proofErr w:type="spellEnd"/>
      <w:r>
        <w:t xml:space="preserve"> teóricas da pesquisa</w:t>
      </w:r>
      <w:bookmarkEnd w:id="71"/>
      <w:r>
        <w:t xml:space="preserve"> </w:t>
      </w:r>
    </w:p>
    <w:p w14:paraId="30CF9320" w14:textId="77777777" w:rsidR="00115E8F" w:rsidRDefault="00115E8F" w:rsidP="00673237">
      <w:pPr>
        <w:pStyle w:val="Ttulo2"/>
      </w:pPr>
      <w:bookmarkStart w:id="72" w:name="_Toc138629349"/>
      <w:r>
        <w:t>Confiança estimada da conclusão</w:t>
      </w:r>
      <w:bookmarkEnd w:id="72"/>
      <w:r>
        <w:t xml:space="preserve"> </w:t>
      </w:r>
    </w:p>
    <w:p w14:paraId="264C0832" w14:textId="77777777" w:rsidR="00115E8F" w:rsidRDefault="00115E8F" w:rsidP="00673237">
      <w:pPr>
        <w:pStyle w:val="Ttulo2"/>
      </w:pPr>
      <w:bookmarkStart w:id="73" w:name="_Toc138629350"/>
      <w:r>
        <w:t>Restrições de projeto</w:t>
      </w:r>
      <w:bookmarkEnd w:id="73"/>
    </w:p>
    <w:p w14:paraId="4DE32A46" w14:textId="77777777" w:rsidR="00115E8F" w:rsidRDefault="00115E8F" w:rsidP="00673237">
      <w:pPr>
        <w:pStyle w:val="Ttulo2"/>
      </w:pPr>
      <w:bookmarkStart w:id="74" w:name="_Toc138629351"/>
      <w:r>
        <w:t>Recomendações para pesquisas futuras</w:t>
      </w:r>
      <w:bookmarkEnd w:id="74"/>
      <w:r>
        <w:t xml:space="preserve"> </w:t>
      </w:r>
    </w:p>
    <w:p w14:paraId="1ED99D8B" w14:textId="2D6CF02E" w:rsidR="002D4FEB" w:rsidRDefault="002D4FEB" w:rsidP="002D4FEB"/>
    <w:p w14:paraId="4746DA65" w14:textId="04352BB0" w:rsidR="00477B79" w:rsidRDefault="00477B79" w:rsidP="002D4FEB"/>
    <w:p w14:paraId="06D9ADFF" w14:textId="3A05FA78" w:rsidR="00477B79" w:rsidRDefault="00477B79" w:rsidP="002D4FEB"/>
    <w:p w14:paraId="12668DA9" w14:textId="18BF5977" w:rsidR="00477B79" w:rsidRDefault="00477B79" w:rsidP="002D4FEB"/>
    <w:p w14:paraId="7FD7EB1D" w14:textId="73A12368" w:rsidR="00477B79" w:rsidRDefault="00477B79" w:rsidP="002D4FEB"/>
    <w:p w14:paraId="07D83A08" w14:textId="3B57F34E" w:rsidR="00477B79" w:rsidRDefault="00477B79" w:rsidP="002D4FEB"/>
    <w:p w14:paraId="381DB9CC" w14:textId="4FEEB44F" w:rsidR="00477B79" w:rsidRDefault="00477B79" w:rsidP="002D4FEB"/>
    <w:p w14:paraId="13881CDC" w14:textId="78ADFB64" w:rsidR="00477B79" w:rsidRDefault="00477B79" w:rsidP="002D4FEB"/>
    <w:p w14:paraId="4592333F" w14:textId="627CD824" w:rsidR="00477B79" w:rsidRDefault="00477B79" w:rsidP="002D4FEB"/>
    <w:p w14:paraId="6A7CBC03" w14:textId="5B5766A5" w:rsidR="00477B79" w:rsidRDefault="00477B79" w:rsidP="002D4FEB"/>
    <w:p w14:paraId="4309A634" w14:textId="17F66CC7" w:rsidR="00477B79" w:rsidRDefault="00477B79" w:rsidP="002D4FEB"/>
    <w:p w14:paraId="63B7BE18" w14:textId="46A68A73" w:rsidR="00477B79" w:rsidRDefault="00477B79" w:rsidP="002D4FEB"/>
    <w:p w14:paraId="7E1A35F7" w14:textId="2109C693" w:rsidR="00477B79" w:rsidRDefault="00477B79" w:rsidP="002D4FEB"/>
    <w:p w14:paraId="0F13BA57" w14:textId="77777777" w:rsidR="00477B79" w:rsidRPr="002D4FEB" w:rsidRDefault="00477B79" w:rsidP="002D4FEB"/>
    <w:p w14:paraId="1D7D965E" w14:textId="41CE8DC2" w:rsidR="00115E8F" w:rsidRPr="002D4FEB" w:rsidRDefault="00000000" w:rsidP="00477B79">
      <w:pPr>
        <w:pStyle w:val="Ttulo1"/>
        <w:numPr>
          <w:ilvl w:val="0"/>
          <w:numId w:val="0"/>
        </w:numPr>
        <w:ind w:left="360"/>
        <w:jc w:val="center"/>
      </w:pPr>
      <w:bookmarkStart w:id="75" w:name="_Toc138629352"/>
      <w:r>
        <w:rPr>
          <w:noProof/>
        </w:rPr>
        <w:lastRenderedPageBreak/>
        <w:pict w14:anchorId="5F27B595">
          <v:shape id="Text Box 241" o:spid="_x0000_s2056" type="#_x0000_t202" style="position:absolute;left:0;text-align:left;margin-left:414pt;margin-top:-575.55pt;width:63pt;height:54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8E6gEAAMADAAAOAAAAZHJzL2Uyb0RvYy54bWysU9tu2zAMfR+wfxD0vjgpsC4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BZ7J8E6gEAAMADAAAOAAAAAAAAAAAAAAAAAC4CAABkcnMvZTJv&#10;RG9jLnhtbFBLAQItABQABgAIAAAAIQB+V7+L4wAAAA8BAAAPAAAAAAAAAAAAAAAAAEQEAABkcnMv&#10;ZG93bnJldi54bWxQSwUGAAAAAAQABADzAAAAVAUAAAAA&#10;" stroked="f">
            <v:textbox inset="0,0,0,0">
              <w:txbxContent>
                <w:p w14:paraId="34CA4369" w14:textId="77777777" w:rsidR="00115E8F" w:rsidRDefault="00115E8F" w:rsidP="00115E8F"/>
              </w:txbxContent>
            </v:textbox>
            <w10:anchorlock/>
          </v:shape>
        </w:pict>
      </w:r>
      <w:r w:rsidR="00115E8F" w:rsidRPr="002D4FEB">
        <w:t>Conclusão</w:t>
      </w:r>
      <w:bookmarkEnd w:id="75"/>
    </w:p>
    <w:p w14:paraId="75FE68D0" w14:textId="77777777" w:rsidR="00115E8F" w:rsidRPr="00115E8F" w:rsidRDefault="00115E8F" w:rsidP="00115E8F">
      <w:r>
        <w:t xml:space="preserve">Solução ou não do problema abordado </w:t>
      </w:r>
    </w:p>
    <w:p w14:paraId="7EF7DBA0" w14:textId="055C4D7A" w:rsidR="00F25839" w:rsidRDefault="00F25839" w:rsidP="00115E8F"/>
    <w:p w14:paraId="4115025C" w14:textId="607DC1B7" w:rsidR="009A1891" w:rsidRDefault="009A1891" w:rsidP="00115E8F"/>
    <w:p w14:paraId="537D7454" w14:textId="59C38269" w:rsidR="009A1891" w:rsidRDefault="009A1891" w:rsidP="00115E8F"/>
    <w:p w14:paraId="3C6EDA66" w14:textId="0557D15F" w:rsidR="009A1891" w:rsidRDefault="009A1891" w:rsidP="00115E8F"/>
    <w:p w14:paraId="1507E6CE" w14:textId="148E3F1B" w:rsidR="00477B79" w:rsidRDefault="00477B79" w:rsidP="00115E8F"/>
    <w:p w14:paraId="3017B997" w14:textId="193793F9" w:rsidR="00477B79" w:rsidRDefault="00477B79" w:rsidP="00115E8F"/>
    <w:p w14:paraId="04348131" w14:textId="6D4CDE15" w:rsidR="00477B79" w:rsidRDefault="00477B79" w:rsidP="00115E8F"/>
    <w:p w14:paraId="38F0CF0E" w14:textId="094416A5" w:rsidR="00477B79" w:rsidRDefault="00477B79" w:rsidP="00115E8F"/>
    <w:p w14:paraId="14256128" w14:textId="790CEB42" w:rsidR="00477B79" w:rsidRDefault="00477B79" w:rsidP="00115E8F"/>
    <w:p w14:paraId="7FAA37DC" w14:textId="402E00E9" w:rsidR="00477B79" w:rsidRDefault="00477B79" w:rsidP="00115E8F"/>
    <w:p w14:paraId="3FE5CC93" w14:textId="6DE60CC0" w:rsidR="00477B79" w:rsidRDefault="00477B79" w:rsidP="00115E8F"/>
    <w:p w14:paraId="2D840A6D" w14:textId="3D90C7FF" w:rsidR="00477B79" w:rsidRDefault="00477B79" w:rsidP="00115E8F"/>
    <w:p w14:paraId="765557A7" w14:textId="43108F97" w:rsidR="00477B79" w:rsidRDefault="00477B79" w:rsidP="00115E8F"/>
    <w:p w14:paraId="6D615950" w14:textId="4AAC3A83" w:rsidR="00477B79" w:rsidRDefault="00477B79" w:rsidP="00115E8F"/>
    <w:p w14:paraId="4C4D9585" w14:textId="576DF8AA" w:rsidR="00477B79" w:rsidRDefault="00477B79" w:rsidP="00115E8F"/>
    <w:p w14:paraId="30E97A6F" w14:textId="080AC4A7" w:rsidR="00477B79" w:rsidRDefault="00477B79" w:rsidP="00115E8F"/>
    <w:p w14:paraId="2026E35B" w14:textId="0EECE5BD" w:rsidR="00477B79" w:rsidRDefault="00477B79" w:rsidP="00115E8F"/>
    <w:p w14:paraId="313648AC" w14:textId="0A8EAD21" w:rsidR="00477B79" w:rsidRDefault="00477B79" w:rsidP="00115E8F"/>
    <w:p w14:paraId="1E9478C6" w14:textId="40E9F6BB" w:rsidR="00477B79" w:rsidRDefault="00477B79" w:rsidP="00115E8F"/>
    <w:p w14:paraId="6AAB439D" w14:textId="474DDC84" w:rsidR="00477B79" w:rsidRDefault="00477B79" w:rsidP="00115E8F"/>
    <w:p w14:paraId="11117ECF" w14:textId="673A9048" w:rsidR="00477B79" w:rsidRDefault="00477B79" w:rsidP="00115E8F"/>
    <w:p w14:paraId="25358B76" w14:textId="6F635B6F" w:rsidR="009A1891" w:rsidRDefault="009A1891" w:rsidP="00115E8F"/>
    <w:p w14:paraId="51B7B187" w14:textId="77777777" w:rsidR="00477B79" w:rsidRDefault="00477B79" w:rsidP="00115E8F"/>
    <w:p w14:paraId="7464FB1A" w14:textId="77777777" w:rsidR="009A1891" w:rsidRDefault="009A1891" w:rsidP="00115E8F"/>
    <w:p w14:paraId="2CC3660C" w14:textId="77777777" w:rsidR="0049328D" w:rsidRDefault="0049328D" w:rsidP="00115E8F"/>
    <w:p w14:paraId="1C42AB88" w14:textId="77777777" w:rsidR="0049328D" w:rsidRDefault="0049328D" w:rsidP="00115E8F"/>
    <w:p w14:paraId="3F6E7C87" w14:textId="77777777" w:rsidR="0049328D" w:rsidRPr="00115E8F" w:rsidRDefault="0049328D" w:rsidP="00115E8F"/>
    <w:p w14:paraId="5E107F06" w14:textId="525BC02D" w:rsidR="0049328D" w:rsidRDefault="00000000" w:rsidP="0049328D">
      <w:pPr>
        <w:pStyle w:val="Ttulo1"/>
        <w:numPr>
          <w:ilvl w:val="0"/>
          <w:numId w:val="0"/>
        </w:numPr>
        <w:jc w:val="center"/>
      </w:pPr>
      <w:bookmarkStart w:id="76" w:name="_Toc138629353"/>
      <w:r>
        <w:rPr>
          <w:noProof/>
        </w:rPr>
        <w:lastRenderedPageBreak/>
        <w:pict w14:anchorId="0A171D1F">
          <v:shape id="Text Box 244" o:spid="_x0000_s2055" type="#_x0000_t202" style="position:absolute;left:0;text-align:left;margin-left:414pt;margin-top:-575.55pt;width:63pt;height:5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63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4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FqofrfpAQAAwAMAAA4AAAAAAAAAAAAAAAAALgIAAGRycy9lMm9E&#10;b2MueG1sUEsBAi0AFAAGAAgAAAAhAH5Xv4vjAAAADwEAAA8AAAAAAAAAAAAAAAAAQwQAAGRycy9k&#10;b3ducmV2LnhtbFBLBQYAAAAABAAEAPMAAABTBQAAAAA=&#10;" stroked="f">
            <v:textbox inset="0,0,0,0">
              <w:txbxContent>
                <w:p w14:paraId="770C44CD" w14:textId="77777777" w:rsidR="00115E8F" w:rsidRDefault="00115E8F" w:rsidP="00115E8F"/>
              </w:txbxContent>
            </v:textbox>
            <w10:anchorlock/>
          </v:shape>
        </w:pict>
      </w:r>
      <w:r w:rsidR="00115E8F">
        <w:t>Bibliografia</w:t>
      </w:r>
      <w:r w:rsidR="0049328D">
        <w:t>S</w:t>
      </w:r>
      <w:bookmarkEnd w:id="76"/>
    </w:p>
    <w:p w14:paraId="44627B8E" w14:textId="44224EC8" w:rsidR="0049328D" w:rsidRDefault="0049328D" w:rsidP="0049328D">
      <w:pPr>
        <w:pStyle w:val="Ttulo2"/>
      </w:pPr>
      <w:bookmarkStart w:id="77" w:name="_Toc138629354"/>
      <w:r>
        <w:t>Introdução</w:t>
      </w:r>
      <w:bookmarkEnd w:id="77"/>
    </w:p>
    <w:p w14:paraId="5BA05ABD" w14:textId="0597847B" w:rsidR="0049328D" w:rsidRDefault="007E4509" w:rsidP="00B678C8">
      <w:pPr>
        <w:spacing w:before="240"/>
      </w:pPr>
      <w:r w:rsidRPr="007E4509">
        <w:t xml:space="preserve">COPÉRNICO. N. </w:t>
      </w:r>
      <w:proofErr w:type="spellStart"/>
      <w:r w:rsidRPr="0015395A">
        <w:rPr>
          <w:b/>
          <w:bCs/>
        </w:rPr>
        <w:t>Commentariolus</w:t>
      </w:r>
      <w:proofErr w:type="spellEnd"/>
      <w:r w:rsidRPr="007E4509">
        <w:t xml:space="preserve">: </w:t>
      </w:r>
      <w:proofErr w:type="spellStart"/>
      <w:r w:rsidRPr="007E4509">
        <w:t>PequenoComentário</w:t>
      </w:r>
      <w:proofErr w:type="spellEnd"/>
      <w:r w:rsidRPr="007E4509">
        <w:t xml:space="preserve"> de Nicolau Copérnico sobre suas próprias hipóteses acerca dos movimentos celestes. Tradução por Roberto de Andrade Martins. 2. ed. São Paulo: Livraria da Física,</w:t>
      </w:r>
      <w:r w:rsidR="0021286E">
        <w:t xml:space="preserve"> </w:t>
      </w:r>
      <w:r w:rsidRPr="007E4509">
        <w:t>2003</w:t>
      </w:r>
    </w:p>
    <w:p w14:paraId="403E69A4" w14:textId="6E1C1587" w:rsidR="00B678C8" w:rsidRDefault="00B678C8" w:rsidP="00B678C8">
      <w:pPr>
        <w:spacing w:before="240"/>
        <w:rPr>
          <w:noProof/>
          <w:lang w:eastAsia="en-US"/>
        </w:rPr>
      </w:pPr>
      <w:r>
        <w:t>DE</w:t>
      </w:r>
      <w:r w:rsidRPr="00F25839">
        <w:t xml:space="preserve"> </w:t>
      </w:r>
      <w:r>
        <w:t>MELO, Maciel</w:t>
      </w:r>
      <w:r w:rsidRPr="00F25839">
        <w:t xml:space="preserve"> S</w:t>
      </w:r>
      <w:r>
        <w:t>.</w:t>
      </w:r>
      <w:r w:rsidRPr="00F25839">
        <w:t xml:space="preserve">: </w:t>
      </w:r>
      <w:r w:rsidRPr="00F25839">
        <w:rPr>
          <w:b/>
          <w:bCs/>
          <w:color w:val="222222"/>
          <w:shd w:val="clear" w:color="auto" w:fill="FFFFFF"/>
        </w:rPr>
        <w:t>da Ciência, G., visão de mundo de Nicolau, A., Copérnico, G. G., &amp; Kepler, J. (2006). Uma breve história da Astronomia</w:t>
      </w:r>
      <w:r w:rsidRPr="00F25839">
        <w:rPr>
          <w:color w:val="222222"/>
          <w:shd w:val="clear" w:color="auto" w:fill="FFFFFF"/>
        </w:rPr>
        <w:t>.</w:t>
      </w:r>
      <w:r w:rsidRPr="00F25839">
        <w:t xml:space="preserve"> UNIMESP – Centro Universitário Metropolitano de São Paul</w:t>
      </w:r>
      <w:r w:rsidR="00000000">
        <w:rPr>
          <w:noProof/>
        </w:rPr>
        <w:pict w14:anchorId="35678D9F">
          <v:shape id="Text Box 242" o:spid="_x0000_s2067" type="#_x0000_t202" style="position:absolute;left:0;text-align:left;margin-left:414pt;margin-top:-575.55pt;width:63pt;height:54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Ti6gEAAMADAAAOAAAAZHJzL2Uyb0RvYy54bWysU9tu2zAMfR+wfxD0vjgpsCIz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pWtTi6gEAAMADAAAOAAAAAAAAAAAAAAAAAC4CAABkcnMvZTJv&#10;RG9jLnhtbFBLAQItABQABgAIAAAAIQB+V7+L4wAAAA8BAAAPAAAAAAAAAAAAAAAAAEQEAABkcnMv&#10;ZG93bnJldi54bWxQSwUGAAAAAAQABADzAAAAVAUAAAAA&#10;" stroked="f">
            <v:textbox style="mso-next-textbox:#Text Box 242" inset="0,0,0,0">
              <w:txbxContent>
                <w:p w14:paraId="60B0ECD1" w14:textId="77777777" w:rsidR="00B678C8" w:rsidRDefault="00B678C8" w:rsidP="00B678C8"/>
              </w:txbxContent>
            </v:textbox>
            <w10:anchorlock/>
          </v:shape>
        </w:pict>
      </w:r>
      <w:r w:rsidRPr="00F25839">
        <w:t>o</w:t>
      </w:r>
      <w:r w:rsidRPr="00F25839">
        <w:rPr>
          <w:noProof/>
          <w:lang w:eastAsia="en-US"/>
        </w:rPr>
        <w:t xml:space="preserve"> -</w:t>
      </w:r>
      <w:r>
        <w:rPr>
          <w:noProof/>
          <w:lang w:eastAsia="en-US"/>
        </w:rPr>
        <w:t xml:space="preserve"> &lt;</w:t>
      </w:r>
      <w:hyperlink r:id="rId35" w:history="1">
        <w:r w:rsidRPr="00BB36A7">
          <w:rPr>
            <w:rStyle w:val="Hyperlink"/>
            <w:noProof/>
            <w:lang w:eastAsia="en-US"/>
          </w:rPr>
          <w:t>http://files.katiafgp.webnode.com/200000276-d5580d5cc0/A%20vis%C3%A3o%20de%20mundo%20de%20Nicolau%20Cop%C3%A9rnico,%20Galileu%20Galilei%20e%20Johannes%20Kepler.pdf</w:t>
        </w:r>
      </w:hyperlink>
      <w:r>
        <w:rPr>
          <w:noProof/>
          <w:lang w:eastAsia="en-US"/>
        </w:rPr>
        <w:t>&gt;. Acesso em: 01 set 2021</w:t>
      </w:r>
    </w:p>
    <w:p w14:paraId="1F2B3DBD" w14:textId="4B4A89DB" w:rsidR="0049328D" w:rsidRDefault="0049328D" w:rsidP="00B678C8">
      <w:pPr>
        <w:spacing w:before="240"/>
        <w:rPr>
          <w:noProof/>
          <w:lang w:eastAsia="en-US"/>
        </w:rPr>
      </w:pPr>
      <w:r w:rsidRPr="00214B6E">
        <w:rPr>
          <w:noProof/>
          <w:lang w:eastAsia="en-US"/>
        </w:rPr>
        <w:t xml:space="preserve">RICHARDSON, L: </w:t>
      </w:r>
      <w:r w:rsidRPr="00214B6E">
        <w:rPr>
          <w:b/>
          <w:bCs/>
          <w:noProof/>
          <w:lang w:eastAsia="en-US"/>
        </w:rPr>
        <w:t>ENERGYSAGE</w:t>
      </w:r>
      <w:r w:rsidRPr="00214B6E">
        <w:rPr>
          <w:noProof/>
          <w:lang w:eastAsia="en-US"/>
        </w:rPr>
        <w:t>.</w:t>
      </w:r>
      <w:r w:rsidRPr="003D510E">
        <w:rPr>
          <w:noProof/>
          <w:lang w:eastAsia="en-US"/>
        </w:rPr>
        <w:t xml:space="preserve"> </w:t>
      </w:r>
      <w:r>
        <w:rPr>
          <w:noProof/>
          <w:lang w:eastAsia="en-US"/>
        </w:rPr>
        <w:t xml:space="preserve">mai </w:t>
      </w:r>
      <w:r w:rsidRPr="003D510E">
        <w:rPr>
          <w:noProof/>
          <w:lang w:eastAsia="en-US"/>
        </w:rPr>
        <w:t>2018, Disponível em: &lt;</w:t>
      </w:r>
      <w:r w:rsidRPr="003D510E">
        <w:t xml:space="preserve"> </w:t>
      </w:r>
      <w:hyperlink r:id="rId36" w:history="1">
        <w:r w:rsidRPr="003D510E">
          <w:rPr>
            <w:rStyle w:val="Hyperlink"/>
            <w:noProof/>
            <w:lang w:eastAsia="en-US"/>
          </w:rPr>
          <w:t>https://news.energysage.com/the-history-and-invention-of-solar-panel-technology/</w:t>
        </w:r>
      </w:hyperlink>
      <w:r w:rsidRPr="003D510E">
        <w:rPr>
          <w:noProof/>
          <w:lang w:eastAsia="en-US"/>
        </w:rPr>
        <w:t xml:space="preserve"> &gt;. </w:t>
      </w:r>
      <w:r w:rsidRPr="0049328D">
        <w:rPr>
          <w:noProof/>
          <w:lang w:eastAsia="en-US"/>
        </w:rPr>
        <w:t xml:space="preserve">Acesso em: 01 set 2021. </w:t>
      </w:r>
    </w:p>
    <w:p w14:paraId="07980B9A" w14:textId="77777777" w:rsidR="0049328D" w:rsidRDefault="0049328D" w:rsidP="00B678C8">
      <w:pPr>
        <w:spacing w:before="240"/>
        <w:rPr>
          <w:shd w:val="clear" w:color="auto" w:fill="FFFFFF"/>
        </w:rPr>
      </w:pPr>
      <w:proofErr w:type="gramStart"/>
      <w:r w:rsidRPr="001C1805">
        <w:rPr>
          <w:shd w:val="clear" w:color="auto" w:fill="FFFFFF"/>
        </w:rPr>
        <w:t xml:space="preserve">SILVA,  </w:t>
      </w:r>
      <w:proofErr w:type="spellStart"/>
      <w:r w:rsidRPr="001C1805">
        <w:rPr>
          <w:shd w:val="clear" w:color="auto" w:fill="FFFFFF"/>
        </w:rPr>
        <w:t>Rutelly</w:t>
      </w:r>
      <w:proofErr w:type="spellEnd"/>
      <w:proofErr w:type="gramEnd"/>
      <w:r w:rsidRPr="001C1805">
        <w:rPr>
          <w:shd w:val="clear" w:color="auto" w:fill="FFFFFF"/>
        </w:rPr>
        <w:t xml:space="preserve">   Marques   da. Energia Solar no Brasil: </w:t>
      </w:r>
      <w:r w:rsidRPr="000F63DC">
        <w:rPr>
          <w:b/>
          <w:bCs/>
          <w:shd w:val="clear" w:color="auto" w:fill="FFFFFF"/>
        </w:rPr>
        <w:t xml:space="preserve">  dos   incentivos   aos   desafios. 2015</w:t>
      </w:r>
      <w:r w:rsidRPr="001C1805">
        <w:rPr>
          <w:shd w:val="clear" w:color="auto" w:fill="FFFFFF"/>
        </w:rPr>
        <w:t>. Disponível em:  &lt;</w:t>
      </w:r>
      <w:hyperlink r:id="rId37" w:history="1">
        <w:r w:rsidRPr="00BB36A7">
          <w:rPr>
            <w:rStyle w:val="Hyperlink"/>
            <w:shd w:val="clear" w:color="auto" w:fill="FFFFFF"/>
          </w:rPr>
          <w:t>http://www12.senado.gov.br/publicacoes/estudos-legislativos/tipos-de-estudos/textos-para-discussao/td166</w:t>
        </w:r>
      </w:hyperlink>
      <w:r w:rsidRPr="001C1805">
        <w:rPr>
          <w:shd w:val="clear" w:color="auto" w:fill="FFFFFF"/>
        </w:rPr>
        <w:t>&gt;. Acesso em: 01 set. 2021</w:t>
      </w:r>
    </w:p>
    <w:p w14:paraId="6007091B" w14:textId="77777777" w:rsidR="0049328D" w:rsidRPr="0049328D" w:rsidRDefault="0049328D" w:rsidP="00B678C8">
      <w:pPr>
        <w:spacing w:before="240"/>
        <w:rPr>
          <w:noProof/>
          <w:lang w:val="en-US" w:eastAsia="en-US"/>
        </w:rPr>
      </w:pPr>
      <w:r w:rsidRPr="00B54E7F">
        <w:rPr>
          <w:noProof/>
          <w:lang w:eastAsia="en-US"/>
        </w:rPr>
        <w:t>TOSSATO, Claudemir Roque; MARICONDA, Pablo Rubén</w:t>
      </w:r>
      <w:r>
        <w:rPr>
          <w:noProof/>
          <w:lang w:eastAsia="en-US"/>
        </w:rPr>
        <w:t>:</w:t>
      </w:r>
      <w:r w:rsidRPr="00B54E7F">
        <w:rPr>
          <w:noProof/>
          <w:lang w:eastAsia="en-US"/>
        </w:rPr>
        <w:t xml:space="preserve"> </w:t>
      </w:r>
      <w:r w:rsidRPr="00B54E7F">
        <w:rPr>
          <w:b/>
          <w:bCs/>
          <w:noProof/>
          <w:lang w:eastAsia="en-US"/>
        </w:rPr>
        <w:t xml:space="preserve">O método da astronomia segundo Kepler. </w:t>
      </w:r>
      <w:r w:rsidRPr="0049328D">
        <w:rPr>
          <w:noProof/>
          <w:lang w:val="en-US" w:eastAsia="en-US"/>
        </w:rPr>
        <w:t>Scientiae Studia, v. 8, p. 339-366, 2010.</w:t>
      </w:r>
    </w:p>
    <w:p w14:paraId="3A0948E8" w14:textId="0406374C" w:rsidR="0049328D" w:rsidRDefault="0049328D" w:rsidP="00B678C8">
      <w:pPr>
        <w:spacing w:before="240"/>
        <w:rPr>
          <w:noProof/>
          <w:lang w:eastAsia="en-US"/>
        </w:rPr>
      </w:pPr>
      <w:r w:rsidRPr="009D396D">
        <w:rPr>
          <w:noProof/>
          <w:lang w:val="en-US" w:eastAsia="en-US"/>
        </w:rPr>
        <w:t xml:space="preserve">VALLDOREIX GREENPOWER: </w:t>
      </w:r>
      <w:r w:rsidRPr="009D396D">
        <w:rPr>
          <w:b/>
          <w:bCs/>
          <w:noProof/>
          <w:lang w:val="en-US" w:eastAsia="en-US"/>
        </w:rPr>
        <w:t>The Benefits of Solar Trackers</w:t>
      </w:r>
      <w:r>
        <w:rPr>
          <w:b/>
          <w:bCs/>
          <w:noProof/>
          <w:lang w:val="en-US" w:eastAsia="en-US"/>
        </w:rPr>
        <w:t xml:space="preserve">. </w:t>
      </w:r>
      <w:r w:rsidRPr="002435D2">
        <w:rPr>
          <w:noProof/>
          <w:lang w:eastAsia="en-US"/>
        </w:rPr>
        <w:t>Julho de 2015.</w:t>
      </w:r>
      <w:r w:rsidRPr="002435D2">
        <w:rPr>
          <w:b/>
          <w:bCs/>
          <w:noProof/>
          <w:lang w:eastAsia="en-US"/>
        </w:rPr>
        <w:t xml:space="preserve"> </w:t>
      </w:r>
      <w:r w:rsidRPr="009D396D">
        <w:rPr>
          <w:noProof/>
          <w:lang w:eastAsia="en-US"/>
        </w:rPr>
        <w:t>Disponível em: &lt;</w:t>
      </w:r>
      <w:r w:rsidRPr="009D396D">
        <w:t xml:space="preserve"> </w:t>
      </w:r>
      <w:hyperlink r:id="rId38" w:history="1">
        <w:r w:rsidRPr="00CB4143">
          <w:rPr>
            <w:rStyle w:val="Hyperlink"/>
            <w:noProof/>
            <w:lang w:eastAsia="en-US"/>
          </w:rPr>
          <w:t>http://www.valldoreix-gp.com/the-benefits-of-solar-trackers/</w:t>
        </w:r>
      </w:hyperlink>
      <w:r>
        <w:rPr>
          <w:noProof/>
          <w:lang w:eastAsia="en-US"/>
        </w:rPr>
        <w:t xml:space="preserve"> </w:t>
      </w:r>
      <w:r w:rsidRPr="009D396D">
        <w:rPr>
          <w:noProof/>
          <w:lang w:eastAsia="en-US"/>
        </w:rPr>
        <w:t>&gt;</w:t>
      </w:r>
      <w:r>
        <w:rPr>
          <w:noProof/>
          <w:lang w:eastAsia="en-US"/>
        </w:rPr>
        <w:t xml:space="preserve">. Acesso em: 01 set 2021. </w:t>
      </w:r>
    </w:p>
    <w:p w14:paraId="69403A3C" w14:textId="7D841468" w:rsidR="0049328D" w:rsidRPr="0049328D" w:rsidRDefault="0049328D" w:rsidP="00B678C8">
      <w:pPr>
        <w:spacing w:before="240"/>
        <w:rPr>
          <w:noProof/>
          <w:lang w:eastAsia="en-US"/>
        </w:rPr>
      </w:pPr>
      <w:r>
        <w:rPr>
          <w:noProof/>
          <w:lang w:eastAsia="en-US"/>
        </w:rPr>
        <w:t xml:space="preserve">GREEN POWER: </w:t>
      </w:r>
      <w:r w:rsidRPr="002363C0">
        <w:rPr>
          <w:b/>
          <w:bCs/>
          <w:noProof/>
          <w:lang w:eastAsia="en-US"/>
        </w:rPr>
        <w:t>Parque solar São Gonçalo</w:t>
      </w:r>
      <w:r>
        <w:rPr>
          <w:noProof/>
          <w:lang w:eastAsia="en-US"/>
        </w:rPr>
        <w:t>. 2021. Disponível em: &lt;</w:t>
      </w:r>
      <w:r w:rsidRPr="002363C0">
        <w:t xml:space="preserve"> </w:t>
      </w:r>
      <w:hyperlink r:id="rId39" w:history="1">
        <w:r w:rsidRPr="00CB4143">
          <w:rPr>
            <w:rStyle w:val="Hyperlink"/>
            <w:noProof/>
            <w:lang w:eastAsia="en-US"/>
          </w:rPr>
          <w:t>https://www.enelgreenpower.com/pt/nossos-projetos/highlights/parque-solar-sao-goncalo</w:t>
        </w:r>
      </w:hyperlink>
      <w:r>
        <w:rPr>
          <w:noProof/>
          <w:lang w:eastAsia="en-US"/>
        </w:rPr>
        <w:t xml:space="preserve"> &gt;. Acesso em: 01 set 2021. </w:t>
      </w:r>
    </w:p>
    <w:p w14:paraId="2AD1D0D6" w14:textId="77777777" w:rsidR="0049328D" w:rsidRPr="0021286E" w:rsidRDefault="0049328D" w:rsidP="00B678C8">
      <w:pPr>
        <w:spacing w:before="240"/>
        <w:rPr>
          <w:noProof/>
          <w:u w:val="single"/>
          <w:lang w:eastAsia="en-US"/>
        </w:rPr>
      </w:pPr>
      <w:proofErr w:type="spellStart"/>
      <w:r>
        <w:t>sieBRASIL</w:t>
      </w:r>
      <w:proofErr w:type="spellEnd"/>
      <w:r>
        <w:t xml:space="preserve">: </w:t>
      </w:r>
      <w:r w:rsidRPr="003D510E">
        <w:rPr>
          <w:b/>
          <w:bCs/>
        </w:rPr>
        <w:t>Ministério de minas e energia do brasil – Sistema de Informação de Energias SIE -</w:t>
      </w:r>
      <w:r>
        <w:t xml:space="preserve"> </w:t>
      </w:r>
      <w:r w:rsidRPr="003D510E">
        <w:rPr>
          <w:b/>
          <w:bCs/>
        </w:rPr>
        <w:t>Capacidade Instalada de Geração Elétrica</w:t>
      </w:r>
      <w:r>
        <w:t xml:space="preserve">:  Disponível em: </w:t>
      </w:r>
      <w:r>
        <w:lastRenderedPageBreak/>
        <w:t>&lt;</w:t>
      </w:r>
      <w:hyperlink r:id="rId40" w:history="1">
        <w:r w:rsidRPr="00CB4143">
          <w:rPr>
            <w:rStyle w:val="Hyperlink"/>
          </w:rPr>
          <w:t>https://www.mme.gov.br/SIEBRASIL/consultas/reporte-dato42-jerarquizado.aspx?oc=30181&amp;or=30182&amp;ss=2&amp;v=1</w:t>
        </w:r>
      </w:hyperlink>
      <w:r>
        <w:t>&gt;. Acesso em: 01 set 2021.</w:t>
      </w:r>
    </w:p>
    <w:p w14:paraId="57548BE8" w14:textId="77777777" w:rsidR="00F25839" w:rsidRDefault="00F25839" w:rsidP="00115E8F">
      <w:pPr>
        <w:rPr>
          <w:rFonts w:ascii="Arial" w:hAnsi="Arial" w:cs="Arial"/>
          <w:color w:val="222222"/>
          <w:sz w:val="20"/>
          <w:szCs w:val="20"/>
          <w:shd w:val="clear" w:color="auto" w:fill="FFFFFF"/>
        </w:rPr>
      </w:pPr>
    </w:p>
    <w:p w14:paraId="2F1145E2" w14:textId="74758FB4" w:rsidR="0049328D" w:rsidRDefault="0049328D" w:rsidP="0049328D">
      <w:pPr>
        <w:pStyle w:val="Ttulo2"/>
        <w:rPr>
          <w:shd w:val="clear" w:color="auto" w:fill="FFFFFF"/>
        </w:rPr>
      </w:pPr>
      <w:bookmarkStart w:id="78" w:name="_Toc138629355"/>
      <w:r>
        <w:rPr>
          <w:shd w:val="clear" w:color="auto" w:fill="FFFFFF"/>
        </w:rPr>
        <w:t>Revisão bibliográfica</w:t>
      </w:r>
      <w:bookmarkEnd w:id="78"/>
      <w:r>
        <w:rPr>
          <w:shd w:val="clear" w:color="auto" w:fill="FFFFFF"/>
        </w:rPr>
        <w:t xml:space="preserve"> </w:t>
      </w:r>
    </w:p>
    <w:p w14:paraId="26E6D0AC" w14:textId="77777777" w:rsidR="0049328D" w:rsidRPr="0049328D" w:rsidRDefault="0049328D" w:rsidP="0049328D">
      <w:r w:rsidRPr="00B678C8">
        <w:rPr>
          <w:color w:val="222222"/>
          <w:shd w:val="clear" w:color="auto" w:fill="FFFFFF"/>
          <w:lang w:val="en-US"/>
        </w:rPr>
        <w:t>DANEELS</w:t>
      </w:r>
      <w:r w:rsidRPr="0049328D">
        <w:rPr>
          <w:color w:val="222222"/>
          <w:shd w:val="clear" w:color="auto" w:fill="FFFFFF"/>
          <w:lang w:val="en-US"/>
        </w:rPr>
        <w:t xml:space="preserve">, Axel; SALTER, Wayne. </w:t>
      </w:r>
      <w:r w:rsidRPr="00B678C8">
        <w:rPr>
          <w:b/>
          <w:bCs/>
          <w:color w:val="222222"/>
          <w:shd w:val="clear" w:color="auto" w:fill="FFFFFF"/>
          <w:lang w:val="en-US"/>
        </w:rPr>
        <w:t xml:space="preserve">What is </w:t>
      </w:r>
      <w:proofErr w:type="gramStart"/>
      <w:r w:rsidRPr="00B678C8">
        <w:rPr>
          <w:b/>
          <w:bCs/>
          <w:color w:val="222222"/>
          <w:shd w:val="clear" w:color="auto" w:fill="FFFFFF"/>
          <w:lang w:val="en-US"/>
        </w:rPr>
        <w:t>SCADA?.</w:t>
      </w:r>
      <w:proofErr w:type="gramEnd"/>
      <w:r w:rsidRPr="0049328D">
        <w:rPr>
          <w:color w:val="222222"/>
          <w:shd w:val="clear" w:color="auto" w:fill="FFFFFF"/>
          <w:lang w:val="en-US"/>
        </w:rPr>
        <w:t xml:space="preserve"> </w:t>
      </w:r>
      <w:r w:rsidRPr="0049328D">
        <w:rPr>
          <w:color w:val="222222"/>
          <w:shd w:val="clear" w:color="auto" w:fill="FFFFFF"/>
        </w:rPr>
        <w:t>1999.</w:t>
      </w:r>
    </w:p>
    <w:p w14:paraId="7FE02455" w14:textId="77777777" w:rsidR="0049328D" w:rsidRPr="0049328D" w:rsidRDefault="0049328D" w:rsidP="00B678C8">
      <w:pPr>
        <w:spacing w:before="240"/>
      </w:pPr>
      <w:r w:rsidRPr="00B678C8">
        <w:rPr>
          <w:color w:val="222222"/>
          <w:shd w:val="clear" w:color="auto" w:fill="FFFFFF"/>
        </w:rPr>
        <w:t>SANTOS</w:t>
      </w:r>
      <w:r w:rsidRPr="0049328D">
        <w:rPr>
          <w:color w:val="222222"/>
          <w:shd w:val="clear" w:color="auto" w:fill="FFFFFF"/>
        </w:rPr>
        <w:t xml:space="preserve">, Mayara Helena Moreira Nogueira dos. </w:t>
      </w:r>
      <w:r w:rsidRPr="00B678C8">
        <w:rPr>
          <w:b/>
          <w:bCs/>
          <w:color w:val="222222"/>
          <w:shd w:val="clear" w:color="auto" w:fill="FFFFFF"/>
        </w:rPr>
        <w:t>Sistema de monitoramento integrado baseado nos novos procedimentos de rede do operador nacional do Sistema (ONS) para adequação a subestações digitais</w:t>
      </w:r>
      <w:r w:rsidRPr="0049328D">
        <w:rPr>
          <w:color w:val="222222"/>
          <w:shd w:val="clear" w:color="auto" w:fill="FFFFFF"/>
        </w:rPr>
        <w:t>.</w:t>
      </w:r>
    </w:p>
    <w:p w14:paraId="54DED204" w14:textId="77777777" w:rsidR="0049328D" w:rsidRPr="0049328D" w:rsidRDefault="0049328D" w:rsidP="00B678C8">
      <w:pPr>
        <w:spacing w:before="240"/>
      </w:pPr>
      <w:r w:rsidRPr="00B678C8">
        <w:rPr>
          <w:color w:val="222222"/>
          <w:shd w:val="clear" w:color="auto" w:fill="FFFFFF"/>
        </w:rPr>
        <w:t>JUNIOR</w:t>
      </w:r>
      <w:r w:rsidRPr="0049328D">
        <w:rPr>
          <w:color w:val="222222"/>
          <w:shd w:val="clear" w:color="auto" w:fill="FFFFFF"/>
        </w:rPr>
        <w:t xml:space="preserve">, </w:t>
      </w:r>
      <w:proofErr w:type="spellStart"/>
      <w:r w:rsidRPr="0049328D">
        <w:rPr>
          <w:color w:val="222222"/>
          <w:shd w:val="clear" w:color="auto" w:fill="FFFFFF"/>
        </w:rPr>
        <w:t>Ervaldo</w:t>
      </w:r>
      <w:proofErr w:type="spellEnd"/>
      <w:r w:rsidRPr="0049328D">
        <w:rPr>
          <w:color w:val="222222"/>
          <w:shd w:val="clear" w:color="auto" w:fill="FFFFFF"/>
        </w:rPr>
        <w:t xml:space="preserve"> Garcia. </w:t>
      </w:r>
      <w:r w:rsidRPr="0049328D">
        <w:rPr>
          <w:b/>
          <w:bCs/>
          <w:color w:val="222222"/>
          <w:shd w:val="clear" w:color="auto" w:fill="FFFFFF"/>
        </w:rPr>
        <w:t>Introdução a Sistemas de Supervisão, Controle e Aquisição de Dados: SCADA</w:t>
      </w:r>
      <w:r w:rsidRPr="0049328D">
        <w:rPr>
          <w:color w:val="222222"/>
          <w:shd w:val="clear" w:color="auto" w:fill="FFFFFF"/>
        </w:rPr>
        <w:t>. Alta Books Editora, 2019.</w:t>
      </w:r>
    </w:p>
    <w:p w14:paraId="00891B3E" w14:textId="77777777" w:rsidR="0049328D" w:rsidRPr="0049328D" w:rsidRDefault="0049328D" w:rsidP="0049328D"/>
    <w:p w14:paraId="51EA0746" w14:textId="150F2163" w:rsidR="0049328D" w:rsidRPr="008D3D0F" w:rsidRDefault="008D3D0F" w:rsidP="0049328D">
      <w:pPr>
        <w:rPr>
          <w:b/>
          <w:bCs/>
        </w:rPr>
      </w:pPr>
      <w:proofErr w:type="spellStart"/>
      <w:r w:rsidRPr="008D3D0F">
        <w:rPr>
          <w:b/>
          <w:bCs/>
        </w:rPr>
        <w:t>Materiasi</w:t>
      </w:r>
      <w:proofErr w:type="spellEnd"/>
      <w:r w:rsidRPr="008D3D0F">
        <w:rPr>
          <w:b/>
          <w:bCs/>
        </w:rPr>
        <w:t xml:space="preserve"> e métodos </w:t>
      </w:r>
    </w:p>
    <w:p w14:paraId="33B55709" w14:textId="77777777" w:rsidR="008D3D0F" w:rsidRDefault="008D3D0F" w:rsidP="008D3D0F">
      <w:pPr>
        <w:ind w:firstLine="578"/>
      </w:pPr>
      <w:r>
        <w:t xml:space="preserve">ASSIS, Daniel Paulo. </w:t>
      </w:r>
      <w:r w:rsidRPr="008D3D0F">
        <w:rPr>
          <w:b/>
          <w:bCs/>
        </w:rPr>
        <w:t>INTERFACE GRÁFICA COMO FATOR DETERMINANTE NO DESENVOLVIMENTO DE SOFTWARE</w:t>
      </w:r>
      <w:r>
        <w:t xml:space="preserve">. Instituto Municipal de Ensino Superior de Assis - IMESA e a Fundação Educacional do Munícipio de Assis – FEMA, 2012. </w:t>
      </w:r>
    </w:p>
    <w:p w14:paraId="3E397B47" w14:textId="77777777" w:rsidR="001C1805" w:rsidRDefault="001C1805" w:rsidP="005921AA">
      <w:pPr>
        <w:rPr>
          <w:noProof/>
          <w:lang w:eastAsia="en-US"/>
        </w:rPr>
      </w:pPr>
    </w:p>
    <w:p w14:paraId="7FDE4C80" w14:textId="77777777" w:rsidR="00542EB1" w:rsidRPr="001C1805" w:rsidRDefault="00542EB1" w:rsidP="005921AA">
      <w:pPr>
        <w:rPr>
          <w:noProof/>
          <w:lang w:eastAsia="en-US"/>
        </w:rPr>
      </w:pPr>
    </w:p>
    <w:p w14:paraId="76351768" w14:textId="77777777" w:rsidR="0021286E" w:rsidRDefault="0021286E" w:rsidP="005921AA">
      <w:pPr>
        <w:rPr>
          <w:noProof/>
          <w:lang w:eastAsia="en-US"/>
        </w:rPr>
      </w:pPr>
    </w:p>
    <w:p w14:paraId="5E11DD38" w14:textId="77777777" w:rsidR="00F61C08" w:rsidRPr="008D3D0F" w:rsidRDefault="00F61C08" w:rsidP="005921AA">
      <w:pPr>
        <w:rPr>
          <w:noProof/>
          <w:lang w:eastAsia="en-US"/>
        </w:rPr>
      </w:pPr>
    </w:p>
    <w:p w14:paraId="0B8D40F4" w14:textId="77777777" w:rsidR="006F655E" w:rsidRDefault="006F655E" w:rsidP="005921AA">
      <w:pPr>
        <w:rPr>
          <w:noProof/>
          <w:lang w:eastAsia="en-US"/>
        </w:rPr>
      </w:pPr>
    </w:p>
    <w:p w14:paraId="45017B20" w14:textId="77777777" w:rsidR="006F655E" w:rsidRDefault="006F655E" w:rsidP="005921AA">
      <w:pPr>
        <w:rPr>
          <w:noProof/>
          <w:lang w:eastAsia="en-US"/>
        </w:rPr>
      </w:pPr>
      <w:r w:rsidRPr="006F655E">
        <w:rPr>
          <w:noProof/>
          <w:lang w:eastAsia="en-US"/>
        </w:rPr>
        <w:t>PEREIRA, E. B</w:t>
      </w:r>
      <w:r w:rsidR="001A59CA">
        <w:rPr>
          <w:noProof/>
          <w:lang w:eastAsia="en-US"/>
        </w:rPr>
        <w:t>.; et al:</w:t>
      </w:r>
      <w:r w:rsidRPr="006F655E">
        <w:rPr>
          <w:noProof/>
          <w:lang w:eastAsia="en-US"/>
        </w:rPr>
        <w:t xml:space="preserve"> </w:t>
      </w:r>
      <w:r w:rsidRPr="001A59CA">
        <w:rPr>
          <w:b/>
          <w:bCs/>
          <w:noProof/>
          <w:lang w:eastAsia="en-US"/>
        </w:rPr>
        <w:t>Atlas brasileiro de energia solar. 2.ed. São José dos Campos</w:t>
      </w:r>
      <w:r w:rsidRPr="006F655E">
        <w:rPr>
          <w:noProof/>
          <w:lang w:eastAsia="en-US"/>
        </w:rPr>
        <w:t xml:space="preserve">: INPE, 2017. 80p. Disponível em: </w:t>
      </w:r>
      <w:hyperlink r:id="rId41" w:history="1">
        <w:r w:rsidR="00D371A1" w:rsidRPr="007E20CB">
          <w:rPr>
            <w:rStyle w:val="Hyperlink"/>
            <w:noProof/>
            <w:lang w:eastAsia="en-US"/>
          </w:rPr>
          <w:t>http://doi.org/10.34024/978851700089</w:t>
        </w:r>
      </w:hyperlink>
      <w:r w:rsidR="00B520F6">
        <w:rPr>
          <w:noProof/>
          <w:lang w:eastAsia="en-US"/>
        </w:rPr>
        <w:t>. Acesso em: 2 nov de 2021.</w:t>
      </w:r>
    </w:p>
    <w:p w14:paraId="64DD5416" w14:textId="77777777" w:rsidR="004F3FF9" w:rsidRDefault="004F3FF9" w:rsidP="00B520F6"/>
    <w:p w14:paraId="19EFCB8D" w14:textId="77777777" w:rsidR="00D371A1" w:rsidRDefault="00B520F6" w:rsidP="005921AA">
      <w:r>
        <w:t xml:space="preserve">GOVERNO DO ESTADO DO RIO GRANDE DO SUL. </w:t>
      </w:r>
      <w:r w:rsidRPr="00B520F6">
        <w:t>Ministério d</w:t>
      </w:r>
      <w:r w:rsidR="004F3FF9">
        <w:t>e</w:t>
      </w:r>
      <w:r w:rsidRPr="00B520F6">
        <w:t xml:space="preserve"> </w:t>
      </w:r>
      <w:r w:rsidR="004F3FF9">
        <w:t>Minas e energia</w:t>
      </w:r>
      <w:r w:rsidRPr="00B520F6">
        <w:t>.</w:t>
      </w:r>
      <w:r w:rsidR="004F3FF9">
        <w:t xml:space="preserve"> </w:t>
      </w:r>
      <w:r w:rsidR="004F3FF9" w:rsidRPr="004F3FF9">
        <w:rPr>
          <w:b/>
          <w:bCs/>
        </w:rPr>
        <w:t>Atlas solar Rio Grande do Sul</w:t>
      </w:r>
      <w:r w:rsidRPr="00B520F6">
        <w:t xml:space="preserve">. </w:t>
      </w:r>
      <w:r w:rsidR="004F3FF9">
        <w:t xml:space="preserve">2018. </w:t>
      </w:r>
    </w:p>
    <w:p w14:paraId="1F60A7DB" w14:textId="77777777" w:rsidR="00B520F6" w:rsidRDefault="00B520F6" w:rsidP="005921AA">
      <w:pPr>
        <w:rPr>
          <w:noProof/>
          <w:lang w:eastAsia="en-US"/>
        </w:rPr>
      </w:pPr>
    </w:p>
    <w:p w14:paraId="5A1448E9" w14:textId="77777777" w:rsidR="009D396D" w:rsidRDefault="00D371A1" w:rsidP="005921AA">
      <w:pPr>
        <w:rPr>
          <w:noProof/>
          <w:lang w:eastAsia="en-US"/>
        </w:rPr>
      </w:pPr>
      <w:r w:rsidRPr="00D371A1">
        <w:rPr>
          <w:noProof/>
          <w:lang w:eastAsia="en-US"/>
        </w:rPr>
        <w:t xml:space="preserve">PERAZA, Danielle Goulart. </w:t>
      </w:r>
      <w:r w:rsidRPr="00D371A1">
        <w:rPr>
          <w:b/>
          <w:bCs/>
          <w:noProof/>
          <w:lang w:eastAsia="en-US"/>
        </w:rPr>
        <w:t>Estudo de viabilidade da instalação de usinas solares fotovoltaicas no estado do Rio Grande do Sul</w:t>
      </w:r>
      <w:r w:rsidRPr="00D371A1">
        <w:rPr>
          <w:noProof/>
          <w:lang w:eastAsia="en-US"/>
        </w:rPr>
        <w:t>. 2013.</w:t>
      </w:r>
    </w:p>
    <w:p w14:paraId="287C3719" w14:textId="77777777" w:rsidR="00B54E7F" w:rsidRDefault="00B54E7F" w:rsidP="005921AA">
      <w:pPr>
        <w:rPr>
          <w:noProof/>
          <w:lang w:eastAsia="en-US"/>
        </w:rPr>
      </w:pPr>
    </w:p>
    <w:p w14:paraId="690FCE46" w14:textId="77777777" w:rsidR="00A52687" w:rsidRDefault="00A52687" w:rsidP="00D371A1"/>
    <w:p w14:paraId="1E693C68" w14:textId="77777777" w:rsidR="00A52687" w:rsidRDefault="00A52687" w:rsidP="009752B9">
      <w:r w:rsidRPr="00A52687">
        <w:t xml:space="preserve">KRENZINGER, A.; PRIEB, C. W. M.; GASPARIN, F. P. Mapas de produtividade fotovoltaica para o Rio Grande do Sul (Brasil). In: </w:t>
      </w:r>
      <w:r w:rsidRPr="00A52687">
        <w:rPr>
          <w:b/>
          <w:bCs/>
        </w:rPr>
        <w:t>CIES2020-XVII Congresso Ibérico e XIII Congresso Ibero-americano de Energia Solar</w:t>
      </w:r>
      <w:r w:rsidRPr="00A52687">
        <w:t>. LNEG-Laboratório Nacional de Energia e Geologia, 2020. p. 307-314.</w:t>
      </w:r>
    </w:p>
    <w:p w14:paraId="463F279D" w14:textId="77777777" w:rsidR="005234C5" w:rsidRDefault="005234C5" w:rsidP="00A52687">
      <w:pPr>
        <w:ind w:firstLine="360"/>
      </w:pPr>
    </w:p>
    <w:p w14:paraId="3FAF4EE8" w14:textId="4BF60077" w:rsidR="00A52687" w:rsidRDefault="005234C5" w:rsidP="005921AA">
      <w:r w:rsidRPr="005234C5">
        <w:t>FERREIRA; JACOBINA; SANTOS &amp; BARROS</w:t>
      </w:r>
      <w:r>
        <w:t xml:space="preserve">. Trigonometria e os raios de sol na terra. </w:t>
      </w:r>
      <w:r w:rsidRPr="005234C5">
        <w:rPr>
          <w:b/>
          <w:bCs/>
        </w:rPr>
        <w:t xml:space="preserve">Revista Diálogos </w:t>
      </w:r>
      <w:r w:rsidRPr="005234C5">
        <w:t xml:space="preserve">- </w:t>
      </w:r>
      <w:proofErr w:type="spellStart"/>
      <w:r w:rsidRPr="005234C5">
        <w:t>N.°</w:t>
      </w:r>
      <w:proofErr w:type="spellEnd"/>
      <w:r w:rsidRPr="005234C5">
        <w:t xml:space="preserve"> 11</w:t>
      </w:r>
      <w:r>
        <w:t>, pág. 145</w:t>
      </w:r>
      <w:r>
        <w:rPr>
          <w:b/>
          <w:bCs/>
        </w:rPr>
        <w:t>.</w:t>
      </w:r>
      <w:r w:rsidRPr="005234C5">
        <w:rPr>
          <w:b/>
          <w:bCs/>
        </w:rPr>
        <w:t xml:space="preserve"> </w:t>
      </w:r>
      <w:r>
        <w:t>Jan</w:t>
      </w:r>
      <w:r w:rsidRPr="005234C5">
        <w:t xml:space="preserve"> 2014</w:t>
      </w:r>
      <w:r>
        <w:t xml:space="preserve">. </w:t>
      </w:r>
    </w:p>
    <w:p w14:paraId="4372F7B8" w14:textId="77777777" w:rsidR="00A52687" w:rsidRDefault="00A52687" w:rsidP="005921AA">
      <w:pPr>
        <w:rPr>
          <w:noProof/>
          <w:lang w:eastAsia="en-US"/>
        </w:rPr>
      </w:pPr>
    </w:p>
    <w:p w14:paraId="2C9614BA" w14:textId="5A8E0697" w:rsidR="00EB47C0" w:rsidRDefault="00EB47C0" w:rsidP="005921AA">
      <w:pPr>
        <w:rPr>
          <w:noProof/>
          <w:lang w:eastAsia="en-US"/>
        </w:rPr>
      </w:pPr>
      <w:r>
        <w:rPr>
          <w:noProof/>
          <w:lang w:eastAsia="en-US"/>
        </w:rPr>
        <w:t xml:space="preserve">ABSOLAR. </w:t>
      </w:r>
      <w:r w:rsidRPr="00EB47C0">
        <w:rPr>
          <w:b/>
          <w:bCs/>
          <w:noProof/>
          <w:lang w:eastAsia="en-US"/>
        </w:rPr>
        <w:t>Energia solar no Rio Grande do Sul ultrapassa 400 MW</w:t>
      </w:r>
      <w:r>
        <w:rPr>
          <w:b/>
          <w:bCs/>
          <w:noProof/>
          <w:lang w:eastAsia="en-US"/>
        </w:rPr>
        <w:t xml:space="preserve">. </w:t>
      </w:r>
      <w:r w:rsidRPr="00EB47C0">
        <w:rPr>
          <w:noProof/>
          <w:lang w:eastAsia="en-US"/>
        </w:rPr>
        <w:t>2020</w:t>
      </w:r>
      <w:r>
        <w:rPr>
          <w:noProof/>
          <w:lang w:eastAsia="en-US"/>
        </w:rPr>
        <w:t xml:space="preserve">. Disponível em: </w:t>
      </w:r>
      <w:hyperlink r:id="rId42" w:history="1">
        <w:r w:rsidRPr="007E20CB">
          <w:rPr>
            <w:rStyle w:val="Hyperlink"/>
            <w:noProof/>
            <w:lang w:eastAsia="en-US"/>
          </w:rPr>
          <w:t>https://www.absolar.org.br/noticia/energia-solar-no-rio-grande-do-sul-ultrapassa-400-mw/</w:t>
        </w:r>
      </w:hyperlink>
      <w:r>
        <w:rPr>
          <w:noProof/>
          <w:lang w:eastAsia="en-US"/>
        </w:rPr>
        <w:t xml:space="preserve">. Acesso em: 02 set 2021 </w:t>
      </w:r>
    </w:p>
    <w:p w14:paraId="159FA6C0" w14:textId="77777777" w:rsidR="00855CFA" w:rsidRDefault="00855CFA" w:rsidP="005921AA">
      <w:pPr>
        <w:rPr>
          <w:noProof/>
          <w:lang w:eastAsia="en-US"/>
        </w:rPr>
      </w:pPr>
    </w:p>
    <w:p w14:paraId="14A5F6F8" w14:textId="1E162BCE" w:rsidR="00595115" w:rsidRDefault="00595115" w:rsidP="00595115">
      <w:r>
        <w:t xml:space="preserve">GARMS, </w:t>
      </w:r>
      <w:proofErr w:type="spellStart"/>
      <w:r>
        <w:t>Ibere</w:t>
      </w:r>
      <w:proofErr w:type="spellEnd"/>
      <w:r>
        <w:t xml:space="preserve"> &amp; CALDAS, Iberê. </w:t>
      </w:r>
      <w:r w:rsidRPr="00EE19D5">
        <w:t>Síntese das Leis de Kepler</w:t>
      </w:r>
      <w:r>
        <w:t xml:space="preserve">. </w:t>
      </w:r>
      <w:r w:rsidRPr="00595115">
        <w:rPr>
          <w:b/>
          <w:bCs/>
        </w:rPr>
        <w:t>Rev. Bras. Ensino Fís</w:t>
      </w:r>
      <w:r w:rsidRPr="00595115">
        <w:t>.</w:t>
      </w:r>
      <w:r>
        <w:t xml:space="preserve"> Vol. 40 Nº 2.  </w:t>
      </w:r>
      <w:r w:rsidRPr="00595115">
        <w:t>2018</w:t>
      </w:r>
      <w:r>
        <w:t>. Disponível em:</w:t>
      </w:r>
      <w:r w:rsidRPr="00595115">
        <w:t xml:space="preserve"> </w:t>
      </w:r>
      <w:hyperlink r:id="rId43" w:history="1">
        <w:r w:rsidRPr="007E20CB">
          <w:rPr>
            <w:rStyle w:val="Hyperlink"/>
          </w:rPr>
          <w:t>https://doi.org/10.1590/1806-9126-RBEF-2017-0253</w:t>
        </w:r>
      </w:hyperlink>
      <w:r>
        <w:t xml:space="preserve">. Acesso em: 02 set 2021. </w:t>
      </w:r>
    </w:p>
    <w:p w14:paraId="539B2E9D" w14:textId="77777777" w:rsidR="00854841" w:rsidRDefault="00854841" w:rsidP="00595115"/>
    <w:p w14:paraId="432A8A63" w14:textId="05F4BCC5" w:rsidR="00854841" w:rsidRDefault="00854841" w:rsidP="00595115">
      <w:r>
        <w:t xml:space="preserve">NETO. Gastão. </w:t>
      </w:r>
      <w:r w:rsidRPr="00854841">
        <w:rPr>
          <w:b/>
          <w:bCs/>
        </w:rPr>
        <w:t>Astronomia de Posição</w:t>
      </w:r>
      <w:r>
        <w:t xml:space="preserve">. Instituto de Astronomia, Geofísica e Ciências Atmosféricas (IAG) - Universidade de São Paulo (USP). </w:t>
      </w:r>
      <w:proofErr w:type="spellStart"/>
      <w:r>
        <w:t>Fev</w:t>
      </w:r>
      <w:proofErr w:type="spellEnd"/>
      <w:r>
        <w:t xml:space="preserve"> 2021. Disponível em: http://www.astro.iag.usp.br/˜</w:t>
      </w:r>
      <w:proofErr w:type="spellStart"/>
      <w:r>
        <w:t>gastao</w:t>
      </w:r>
      <w:proofErr w:type="spellEnd"/>
      <w:r>
        <w:t xml:space="preserve">/astroposicao.html. Acesso em: 06 set 2021. </w:t>
      </w:r>
    </w:p>
    <w:p w14:paraId="3E0041F0" w14:textId="77777777" w:rsidR="00C96DF5" w:rsidRDefault="00C96DF5" w:rsidP="00595115"/>
    <w:p w14:paraId="2AEE76B8" w14:textId="4ABD77B7" w:rsidR="00EB47C0" w:rsidRDefault="00447223" w:rsidP="005921AA">
      <w:pPr>
        <w:rPr>
          <w:noProof/>
          <w:lang w:eastAsia="en-US"/>
        </w:rPr>
      </w:pPr>
      <w:r>
        <w:rPr>
          <w:noProof/>
          <w:lang w:eastAsia="en-US"/>
        </w:rPr>
        <w:t xml:space="preserve">BIOLOGIA TOTAL. </w:t>
      </w:r>
      <w:r w:rsidRPr="00C96DF5">
        <w:rPr>
          <w:b/>
          <w:bCs/>
          <w:noProof/>
          <w:lang w:eastAsia="en-US"/>
        </w:rPr>
        <w:t>Leis de Kepler: tudo o que você precisa saber</w:t>
      </w:r>
      <w:r>
        <w:rPr>
          <w:noProof/>
          <w:lang w:eastAsia="en-US"/>
        </w:rPr>
        <w:t xml:space="preserve">. 2020. Disponível em: </w:t>
      </w:r>
      <w:r w:rsidR="00C96DF5" w:rsidRPr="00C96DF5">
        <w:rPr>
          <w:noProof/>
          <w:lang w:eastAsia="en-US"/>
        </w:rPr>
        <w:t>https://blog.biologiatotal.com.br/leis-de-kepler/</w:t>
      </w:r>
      <w:r w:rsidR="00C96DF5">
        <w:rPr>
          <w:noProof/>
          <w:lang w:eastAsia="en-US"/>
        </w:rPr>
        <w:t xml:space="preserve"> . Acesso em 3 set 2021. </w:t>
      </w:r>
    </w:p>
    <w:p w14:paraId="61A68716" w14:textId="77777777" w:rsidR="00C70383" w:rsidRDefault="00C70383" w:rsidP="005921AA">
      <w:pPr>
        <w:rPr>
          <w:noProof/>
          <w:lang w:eastAsia="en-US"/>
        </w:rPr>
      </w:pPr>
    </w:p>
    <w:p w14:paraId="6EABD04F" w14:textId="354A75B6" w:rsidR="00C70383" w:rsidRDefault="00C70383" w:rsidP="005921AA">
      <w:pPr>
        <w:rPr>
          <w:noProof/>
          <w:lang w:eastAsia="en-US"/>
        </w:rPr>
      </w:pPr>
      <w:r>
        <w:rPr>
          <w:noProof/>
          <w:lang w:eastAsia="en-US"/>
        </w:rPr>
        <w:t>MILONE</w:t>
      </w:r>
      <w:r w:rsidRPr="00C70383">
        <w:rPr>
          <w:noProof/>
          <w:lang w:eastAsia="en-US"/>
        </w:rPr>
        <w:t xml:space="preserve">, Andre. </w:t>
      </w:r>
      <w:r w:rsidRPr="00807363">
        <w:rPr>
          <w:b/>
          <w:bCs/>
          <w:noProof/>
          <w:lang w:eastAsia="en-US"/>
        </w:rPr>
        <w:t>A ASTRONOMIA NO DIA-A-DIA</w:t>
      </w:r>
      <w:r w:rsidRPr="00C70383">
        <w:rPr>
          <w:noProof/>
          <w:lang w:eastAsia="en-US"/>
        </w:rPr>
        <w:t xml:space="preserve">. </w:t>
      </w:r>
      <w:r>
        <w:rPr>
          <w:noProof/>
          <w:lang w:eastAsia="en-US"/>
        </w:rPr>
        <w:t xml:space="preserve"> </w:t>
      </w:r>
      <w:r w:rsidRPr="00C70383">
        <w:rPr>
          <w:noProof/>
          <w:lang w:eastAsia="en-US"/>
        </w:rPr>
        <w:t>1999.</w:t>
      </w:r>
      <w:r>
        <w:rPr>
          <w:noProof/>
          <w:lang w:eastAsia="en-US"/>
        </w:rPr>
        <w:t xml:space="preserve"> </w:t>
      </w:r>
    </w:p>
    <w:p w14:paraId="04928C21" w14:textId="77777777" w:rsidR="00807363" w:rsidRDefault="00807363" w:rsidP="005921AA">
      <w:pPr>
        <w:rPr>
          <w:noProof/>
          <w:lang w:eastAsia="en-US"/>
        </w:rPr>
      </w:pPr>
    </w:p>
    <w:p w14:paraId="61D4A1A7" w14:textId="549F012B" w:rsidR="00807363" w:rsidRPr="00367E8E" w:rsidRDefault="00807363" w:rsidP="00807363">
      <w:r w:rsidRPr="00807363">
        <w:t xml:space="preserve">IBGE. </w:t>
      </w:r>
      <w:r w:rsidRPr="00807363">
        <w:rPr>
          <w:b/>
          <w:bCs/>
        </w:rPr>
        <w:t>Noções Básicas de Cartografia</w:t>
      </w:r>
      <w:r w:rsidRPr="00807363">
        <w:t xml:space="preserve">. </w:t>
      </w:r>
      <w:r>
        <w:t xml:space="preserve">INSTITUTO BRASILEIRO DE GEOGRAFIA E ESTATISTICA - </w:t>
      </w:r>
      <w:r w:rsidRPr="00807363">
        <w:t>1999</w:t>
      </w:r>
      <w:r>
        <w:t>.</w:t>
      </w:r>
    </w:p>
    <w:p w14:paraId="19475D57" w14:textId="5E54ED1B" w:rsidR="00807363" w:rsidRDefault="00807363" w:rsidP="005921AA">
      <w:pPr>
        <w:rPr>
          <w:noProof/>
          <w:lang w:eastAsia="en-US"/>
        </w:rPr>
      </w:pPr>
    </w:p>
    <w:p w14:paraId="117F69C3" w14:textId="6EDD6E57" w:rsidR="009752B9" w:rsidRDefault="00C17B04" w:rsidP="00855CFA">
      <w:pPr>
        <w:rPr>
          <w:noProof/>
          <w:lang w:eastAsia="en-US"/>
        </w:rPr>
      </w:pPr>
      <w:r>
        <w:rPr>
          <w:noProof/>
          <w:lang w:eastAsia="en-US"/>
        </w:rPr>
        <w:t>DIAS</w:t>
      </w:r>
      <w:r w:rsidRPr="00C17B04">
        <w:rPr>
          <w:noProof/>
          <w:lang w:eastAsia="en-US"/>
        </w:rPr>
        <w:t xml:space="preserve">, Wilton S. e </w:t>
      </w:r>
      <w:r>
        <w:rPr>
          <w:noProof/>
          <w:lang w:eastAsia="en-US"/>
        </w:rPr>
        <w:t>PIASSI</w:t>
      </w:r>
      <w:r w:rsidRPr="00C17B04">
        <w:rPr>
          <w:noProof/>
          <w:lang w:eastAsia="en-US"/>
        </w:rPr>
        <w:t>, Luis</w:t>
      </w:r>
      <w:r>
        <w:rPr>
          <w:noProof/>
          <w:lang w:eastAsia="en-US"/>
        </w:rPr>
        <w:t xml:space="preserve">. </w:t>
      </w:r>
      <w:r w:rsidRPr="00C17B04">
        <w:rPr>
          <w:b/>
          <w:bCs/>
          <w:noProof/>
          <w:lang w:eastAsia="en-US"/>
        </w:rPr>
        <w:t>Por que a variação da distância Terra-Sol não explica as estações do ano?</w:t>
      </w:r>
      <w:r w:rsidRPr="00C17B04">
        <w:rPr>
          <w:noProof/>
          <w:lang w:eastAsia="en-US"/>
        </w:rPr>
        <w:t>. Revista Brasileira de Ensino de Física. 2007, v. 29, n. 3</w:t>
      </w:r>
      <w:r>
        <w:rPr>
          <w:noProof/>
          <w:lang w:eastAsia="en-US"/>
        </w:rPr>
        <w:t xml:space="preserve">. </w:t>
      </w:r>
      <w:r w:rsidRPr="00C17B04">
        <w:rPr>
          <w:noProof/>
          <w:lang w:eastAsia="en-US"/>
        </w:rPr>
        <w:t>Disponível em: &lt;https://doi.org/10.1590/S0102-47442007000300003&gt;. Acess</w:t>
      </w:r>
      <w:r>
        <w:rPr>
          <w:noProof/>
          <w:lang w:eastAsia="en-US"/>
        </w:rPr>
        <w:t>o em:</w:t>
      </w:r>
      <w:r w:rsidRPr="00C17B04">
        <w:rPr>
          <w:noProof/>
          <w:lang w:eastAsia="en-US"/>
        </w:rPr>
        <w:t xml:space="preserve"> 6 </w:t>
      </w:r>
      <w:r>
        <w:rPr>
          <w:noProof/>
          <w:lang w:eastAsia="en-US"/>
        </w:rPr>
        <w:t>set</w:t>
      </w:r>
      <w:r w:rsidRPr="00C17B04">
        <w:rPr>
          <w:noProof/>
          <w:lang w:eastAsia="en-US"/>
        </w:rPr>
        <w:t xml:space="preserve"> 2021 , pp. 325-329.</w:t>
      </w:r>
    </w:p>
    <w:p w14:paraId="3FDEF937" w14:textId="77777777" w:rsidR="00855CFA" w:rsidRDefault="00855CFA" w:rsidP="00855CFA">
      <w:pPr>
        <w:rPr>
          <w:noProof/>
          <w:lang w:eastAsia="en-US"/>
        </w:rPr>
      </w:pPr>
    </w:p>
    <w:p w14:paraId="51E1025D" w14:textId="77777777" w:rsidR="00A46DCA" w:rsidRPr="001C606B" w:rsidRDefault="00A46DCA" w:rsidP="00A46DCA">
      <w:pPr>
        <w:rPr>
          <w:lang w:val="en-US"/>
        </w:rPr>
      </w:pPr>
      <w:r w:rsidRPr="00664D5D">
        <w:lastRenderedPageBreak/>
        <w:t>LODI, Cristiane. Perspectivas para a geração de energia elétrica no Brasil utilizando a tecnologia solar térmica concentrada.</w:t>
      </w:r>
      <w:r w:rsidRPr="00A46DCA">
        <w:t xml:space="preserve"> </w:t>
      </w:r>
      <w:r w:rsidRPr="00664D5D">
        <w:t xml:space="preserve">2011 </w:t>
      </w:r>
      <w:r w:rsidRPr="00A46DCA">
        <w:rPr>
          <w:b/>
          <w:bCs/>
        </w:rPr>
        <w:t>Universidade Federal do Rio de Janeiro/Instituto Alberto Luiz Coimbra de Pós-Graduação e Pesquisa de Engenharia</w:t>
      </w:r>
      <w:r w:rsidRPr="00664D5D">
        <w:t>.</w:t>
      </w:r>
      <w:r>
        <w:t xml:space="preserve"> Disponível em: </w:t>
      </w:r>
      <w:proofErr w:type="gramStart"/>
      <w:r w:rsidRPr="00A46DCA">
        <w:t>http://objdig.ufrj.br/60/teses/coppe_m/CristianeLodi.pdf</w:t>
      </w:r>
      <w:r>
        <w:t xml:space="preserve"> .</w:t>
      </w:r>
      <w:proofErr w:type="gramEnd"/>
      <w:r>
        <w:t xml:space="preserve"> </w:t>
      </w:r>
      <w:proofErr w:type="spellStart"/>
      <w:r w:rsidRPr="001C606B">
        <w:rPr>
          <w:lang w:val="en-US"/>
        </w:rPr>
        <w:t>Acesso</w:t>
      </w:r>
      <w:proofErr w:type="spellEnd"/>
      <w:r w:rsidRPr="001C606B">
        <w:rPr>
          <w:lang w:val="en-US"/>
        </w:rPr>
        <w:t xml:space="preserve"> </w:t>
      </w:r>
      <w:proofErr w:type="spellStart"/>
      <w:r w:rsidRPr="001C606B">
        <w:rPr>
          <w:lang w:val="en-US"/>
        </w:rPr>
        <w:t>em</w:t>
      </w:r>
      <w:proofErr w:type="spellEnd"/>
      <w:r w:rsidRPr="001C606B">
        <w:rPr>
          <w:lang w:val="en-US"/>
        </w:rPr>
        <w:t xml:space="preserve">: 08 set 2021. </w:t>
      </w:r>
    </w:p>
    <w:p w14:paraId="459AB13B" w14:textId="66443B32" w:rsidR="00855CFA" w:rsidRPr="001C606B" w:rsidRDefault="00855CFA" w:rsidP="00855CFA">
      <w:pPr>
        <w:rPr>
          <w:lang w:val="en-US" w:eastAsia="en-US"/>
        </w:rPr>
      </w:pPr>
    </w:p>
    <w:p w14:paraId="629FDD41" w14:textId="0C638373" w:rsidR="008C5BFB" w:rsidRDefault="008C5BFB" w:rsidP="00855CFA">
      <w:pPr>
        <w:rPr>
          <w:lang w:eastAsia="en-US"/>
        </w:rPr>
      </w:pPr>
      <w:r w:rsidRPr="008C5BFB">
        <w:rPr>
          <w:lang w:val="en-US" w:eastAsia="en-US"/>
        </w:rPr>
        <w:t xml:space="preserve">DUFFIE, John A.; BECKMAN, William A. </w:t>
      </w:r>
      <w:r w:rsidRPr="008C5BFB">
        <w:rPr>
          <w:b/>
          <w:bCs/>
          <w:lang w:val="en-US" w:eastAsia="en-US"/>
        </w:rPr>
        <w:t>Solar engineering of thermal processes</w:t>
      </w:r>
      <w:r w:rsidRPr="008C5BFB">
        <w:rPr>
          <w:lang w:val="en-US" w:eastAsia="en-US"/>
        </w:rPr>
        <w:t xml:space="preserve">. </w:t>
      </w:r>
      <w:r w:rsidRPr="008C5BFB">
        <w:rPr>
          <w:lang w:eastAsia="en-US"/>
        </w:rPr>
        <w:t xml:space="preserve">New York: </w:t>
      </w:r>
      <w:proofErr w:type="spellStart"/>
      <w:r w:rsidRPr="008C5BFB">
        <w:rPr>
          <w:lang w:eastAsia="en-US"/>
        </w:rPr>
        <w:t>Wiley</w:t>
      </w:r>
      <w:proofErr w:type="spellEnd"/>
      <w:r w:rsidRPr="008C5BFB">
        <w:rPr>
          <w:lang w:eastAsia="en-US"/>
        </w:rPr>
        <w:t>, 1980.</w:t>
      </w:r>
    </w:p>
    <w:p w14:paraId="60B69131" w14:textId="77777777" w:rsidR="00076EE8" w:rsidRDefault="00076EE8" w:rsidP="00855CFA">
      <w:pPr>
        <w:rPr>
          <w:lang w:eastAsia="en-US"/>
        </w:rPr>
      </w:pPr>
    </w:p>
    <w:p w14:paraId="56AD0503" w14:textId="0C883291" w:rsidR="00076EE8" w:rsidRDefault="00076EE8" w:rsidP="00855CFA">
      <w:r>
        <w:t xml:space="preserve">SILVA, Itã Teodoro da. </w:t>
      </w:r>
      <w:r w:rsidRPr="00076EE8">
        <w:rPr>
          <w:b/>
          <w:bCs/>
        </w:rPr>
        <w:t>Desenvolvimento de um sistema mecatrônico para posicionamento de um painel fotovoltaico e comparação com painel fixo</w:t>
      </w:r>
      <w:r>
        <w:rPr>
          <w:b/>
          <w:bCs/>
        </w:rPr>
        <w:t>.</w:t>
      </w:r>
      <w:r w:rsidR="00EA3A27">
        <w:t xml:space="preserve"> UNIVERSIDADE FEDERAL DA BAHIA -</w:t>
      </w:r>
      <w:r>
        <w:t xml:space="preserve"> Salvador, 2010.</w:t>
      </w:r>
    </w:p>
    <w:p w14:paraId="60089920" w14:textId="77777777" w:rsidR="00477B79" w:rsidRDefault="00477B79" w:rsidP="00855CFA"/>
    <w:p w14:paraId="4E396FF0" w14:textId="3B32D84D" w:rsidR="00477B79" w:rsidRDefault="00477B79" w:rsidP="00477B79">
      <w:r>
        <w:t>ALVES</w:t>
      </w:r>
      <w:r w:rsidRPr="00451EDE">
        <w:t xml:space="preserve">, Alceu &amp; </w:t>
      </w:r>
      <w:r>
        <w:t>CAGNON</w:t>
      </w:r>
      <w:r w:rsidRPr="00451EDE">
        <w:t xml:space="preserve">, José &amp; </w:t>
      </w:r>
      <w:r>
        <w:t>BORDON</w:t>
      </w:r>
      <w:r w:rsidRPr="00451EDE">
        <w:t xml:space="preserve">, </w:t>
      </w:r>
      <w:proofErr w:type="gramStart"/>
      <w:r w:rsidRPr="00451EDE">
        <w:t>M.E..</w:t>
      </w:r>
      <w:proofErr w:type="gramEnd"/>
      <w:r w:rsidRPr="00451EDE">
        <w:t xml:space="preserve"> </w:t>
      </w:r>
      <w:r w:rsidRPr="00451EDE">
        <w:rPr>
          <w:b/>
          <w:bCs/>
        </w:rPr>
        <w:t>AVALIAÇÃO DE DESEMPENHO DE UM SISTEMA DE POSICIONAMENTO AUTOMÁTICO PARA PAINÉIS FOTOVOLTAICOS. ENERGIA NA AGRICULTURA</w:t>
      </w:r>
      <w:r w:rsidRPr="00451EDE">
        <w:t>. (2010). 10.17224/EnergAgric.2010v25n2p01-19.</w:t>
      </w:r>
      <w:r>
        <w:t xml:space="preserve"> </w:t>
      </w:r>
    </w:p>
    <w:p w14:paraId="28A0DB37" w14:textId="77777777" w:rsidR="009A3D92" w:rsidRPr="00307F7D" w:rsidRDefault="009A3D92" w:rsidP="00477B79"/>
    <w:p w14:paraId="79B274D8" w14:textId="5A59A687" w:rsidR="00477B79" w:rsidRPr="00B34E03" w:rsidRDefault="009A3D92" w:rsidP="00855CFA">
      <w:pPr>
        <w:rPr>
          <w:lang w:val="en-US" w:eastAsia="en-US"/>
        </w:rPr>
      </w:pPr>
      <w:r w:rsidRPr="009A3D92">
        <w:rPr>
          <w:lang w:eastAsia="en-US"/>
        </w:rPr>
        <w:t xml:space="preserve">DANTAS NETO, Pedro Moises et al. </w:t>
      </w:r>
      <w:r w:rsidRPr="009A3D92">
        <w:rPr>
          <w:b/>
          <w:bCs/>
          <w:lang w:eastAsia="en-US"/>
        </w:rPr>
        <w:t>Aumento da eficiência na captação de raios solares na produção de energia elétrica em células fotovoltaicas, por meio de um seguidor solar</w:t>
      </w:r>
      <w:r w:rsidRPr="009A3D92">
        <w:rPr>
          <w:lang w:eastAsia="en-US"/>
        </w:rPr>
        <w:t xml:space="preserve">. </w:t>
      </w:r>
      <w:r w:rsidRPr="00B34E03">
        <w:rPr>
          <w:lang w:val="en-US" w:eastAsia="en-US"/>
        </w:rPr>
        <w:t>2018.</w:t>
      </w:r>
    </w:p>
    <w:p w14:paraId="51EF5409" w14:textId="4C16CAB0" w:rsidR="00477B79" w:rsidRPr="00B34E03" w:rsidRDefault="00477B79" w:rsidP="00855CFA">
      <w:pPr>
        <w:rPr>
          <w:lang w:val="en-US" w:eastAsia="en-US"/>
        </w:rPr>
      </w:pPr>
    </w:p>
    <w:p w14:paraId="048E7118" w14:textId="77777777" w:rsidR="006E5ADF" w:rsidRPr="006E5ADF" w:rsidRDefault="006E5ADF" w:rsidP="006E5ADF">
      <w:pPr>
        <w:rPr>
          <w:color w:val="222222"/>
          <w:shd w:val="clear" w:color="auto" w:fill="FFFFFF"/>
          <w:lang w:val="en-US"/>
        </w:rPr>
      </w:pPr>
      <w:r w:rsidRPr="00B34E03">
        <w:rPr>
          <w:color w:val="222222"/>
          <w:shd w:val="clear" w:color="auto" w:fill="FFFFFF"/>
          <w:lang w:val="en-US"/>
        </w:rPr>
        <w:t>PRINSLOO, Gerro; DOBSON, R. T. Solar tracking. </w:t>
      </w:r>
      <w:r w:rsidRPr="00B34E03">
        <w:rPr>
          <w:b/>
          <w:bCs/>
          <w:color w:val="222222"/>
          <w:shd w:val="clear" w:color="auto" w:fill="FFFFFF"/>
          <w:lang w:val="en-US"/>
        </w:rPr>
        <w:t xml:space="preserve">Stellenbosch: SolarBoo7s. </w:t>
      </w:r>
      <w:r w:rsidRPr="006E5ADF">
        <w:rPr>
          <w:b/>
          <w:bCs/>
          <w:color w:val="222222"/>
          <w:shd w:val="clear" w:color="auto" w:fill="FFFFFF"/>
          <w:lang w:val="en-US"/>
        </w:rPr>
        <w:t>ISBN 978Y0Y620Y61576Y1</w:t>
      </w:r>
      <w:r w:rsidRPr="006E5ADF">
        <w:rPr>
          <w:color w:val="222222"/>
          <w:shd w:val="clear" w:color="auto" w:fill="FFFFFF"/>
          <w:lang w:val="en-US"/>
        </w:rPr>
        <w:t>, p. 1-542, 2015.</w:t>
      </w:r>
    </w:p>
    <w:p w14:paraId="67955BF7" w14:textId="77777777" w:rsidR="006E5ADF" w:rsidRPr="006E5ADF" w:rsidRDefault="006E5ADF" w:rsidP="006E5ADF">
      <w:pPr>
        <w:rPr>
          <w:color w:val="222222"/>
          <w:shd w:val="clear" w:color="auto" w:fill="FFFFFF"/>
          <w:lang w:val="en-US"/>
        </w:rPr>
      </w:pPr>
    </w:p>
    <w:p w14:paraId="67F6000C" w14:textId="77777777" w:rsidR="006E5ADF" w:rsidRPr="006E5ADF" w:rsidRDefault="006E5ADF" w:rsidP="006E5ADF">
      <w:pPr>
        <w:rPr>
          <w:color w:val="222222"/>
          <w:shd w:val="clear" w:color="auto" w:fill="FFFFFF"/>
          <w:lang w:val="en-US"/>
        </w:rPr>
      </w:pPr>
      <w:r w:rsidRPr="006E5ADF">
        <w:rPr>
          <w:color w:val="222222"/>
          <w:shd w:val="clear" w:color="auto" w:fill="FFFFFF"/>
          <w:lang w:val="en-US"/>
        </w:rPr>
        <w:t>MICHALSKY, Joseph J. The astronomical almanac's algorithm for approximate solar position (1950–2050). </w:t>
      </w:r>
      <w:r w:rsidRPr="006E5ADF">
        <w:rPr>
          <w:b/>
          <w:bCs/>
          <w:color w:val="222222"/>
          <w:shd w:val="clear" w:color="auto" w:fill="FFFFFF"/>
          <w:lang w:val="en-US"/>
        </w:rPr>
        <w:t>Solar energy</w:t>
      </w:r>
      <w:r w:rsidRPr="006E5ADF">
        <w:rPr>
          <w:color w:val="222222"/>
          <w:shd w:val="clear" w:color="auto" w:fill="FFFFFF"/>
          <w:lang w:val="en-US"/>
        </w:rPr>
        <w:t>, v. 40, n. 3, p. 227-235, 1988.</w:t>
      </w:r>
    </w:p>
    <w:p w14:paraId="790CD2B2" w14:textId="77777777" w:rsidR="006E5ADF" w:rsidRPr="006E5ADF" w:rsidRDefault="006E5ADF" w:rsidP="006E5ADF">
      <w:pPr>
        <w:pStyle w:val="Pr-formataoHTML"/>
        <w:rPr>
          <w:rFonts w:ascii="Times New Roman" w:hAnsi="Times New Roman" w:cs="Times New Roman"/>
          <w:color w:val="000000"/>
          <w:sz w:val="24"/>
          <w:szCs w:val="24"/>
          <w:lang w:val="en-US"/>
        </w:rPr>
      </w:pPr>
    </w:p>
    <w:p w14:paraId="0CFAF516" w14:textId="3D9E32BA" w:rsidR="006E5ADF" w:rsidRPr="003F42DF" w:rsidRDefault="006E5ADF" w:rsidP="006E5ADF">
      <w:pPr>
        <w:pStyle w:val="Pr-formataoHTML"/>
        <w:rPr>
          <w:rFonts w:ascii="Times New Roman" w:hAnsi="Times New Roman" w:cs="Times New Roman"/>
          <w:color w:val="000000"/>
          <w:sz w:val="24"/>
          <w:szCs w:val="24"/>
          <w:lang w:val="en-US"/>
        </w:rPr>
      </w:pPr>
      <w:r w:rsidRPr="006E5ADF">
        <w:rPr>
          <w:rFonts w:ascii="Times New Roman" w:hAnsi="Times New Roman" w:cs="Times New Roman"/>
          <w:color w:val="222222"/>
          <w:sz w:val="24"/>
          <w:szCs w:val="24"/>
          <w:shd w:val="clear" w:color="auto" w:fill="FFFFFF"/>
          <w:lang w:val="en-US"/>
        </w:rPr>
        <w:t>REDA, Ibrahim; ANDREAS, Afshin. Solar position algorithm for solar radiation applications. </w:t>
      </w:r>
      <w:r w:rsidRPr="006E5ADF">
        <w:rPr>
          <w:rFonts w:ascii="Times New Roman" w:hAnsi="Times New Roman" w:cs="Times New Roman"/>
          <w:b/>
          <w:bCs/>
          <w:color w:val="222222"/>
          <w:sz w:val="24"/>
          <w:szCs w:val="24"/>
          <w:shd w:val="clear" w:color="auto" w:fill="FFFFFF"/>
          <w:lang w:val="en-US"/>
        </w:rPr>
        <w:t>Solar energy</w:t>
      </w:r>
      <w:r w:rsidRPr="006E5ADF">
        <w:rPr>
          <w:rFonts w:ascii="Times New Roman" w:hAnsi="Times New Roman" w:cs="Times New Roman"/>
          <w:color w:val="222222"/>
          <w:sz w:val="24"/>
          <w:szCs w:val="24"/>
          <w:shd w:val="clear" w:color="auto" w:fill="FFFFFF"/>
          <w:lang w:val="en-US"/>
        </w:rPr>
        <w:t>, v. 76, n. 5, p. 577-589, 2004.</w:t>
      </w:r>
    </w:p>
    <w:p w14:paraId="216A8E71" w14:textId="3594CD7B" w:rsidR="00477B79" w:rsidRPr="003F42DF" w:rsidRDefault="00477B79" w:rsidP="00855CFA">
      <w:pPr>
        <w:rPr>
          <w:lang w:val="en-US" w:eastAsia="en-US"/>
        </w:rPr>
      </w:pPr>
    </w:p>
    <w:p w14:paraId="29DCD5D0" w14:textId="77777777" w:rsidR="00DD31D6" w:rsidRPr="003F42DF" w:rsidRDefault="00DD31D6" w:rsidP="00DD31D6">
      <w:pPr>
        <w:rPr>
          <w:lang w:val="en-US"/>
        </w:rPr>
      </w:pPr>
    </w:p>
    <w:p w14:paraId="18034523" w14:textId="77777777" w:rsidR="00DD31D6" w:rsidRPr="00405773" w:rsidRDefault="00DD31D6" w:rsidP="00DD31D6">
      <w:pPr>
        <w:rPr>
          <w:lang w:val="en-US"/>
        </w:rPr>
      </w:pPr>
      <w:r w:rsidRPr="00405773">
        <w:rPr>
          <w:rFonts w:ascii="Arial" w:hAnsi="Arial" w:cs="Arial"/>
          <w:color w:val="222222"/>
          <w:sz w:val="20"/>
          <w:szCs w:val="20"/>
          <w:shd w:val="clear" w:color="auto" w:fill="FFFFFF"/>
          <w:lang w:val="en-US"/>
        </w:rPr>
        <w:t>ZULKAFLI, R. S. et al. Dual axis solar tracking system in Perlis, Malaysia. </w:t>
      </w:r>
      <w:r w:rsidRPr="00405773">
        <w:rPr>
          <w:rFonts w:ascii="Arial" w:hAnsi="Arial" w:cs="Arial"/>
          <w:b/>
          <w:bCs/>
          <w:color w:val="222222"/>
          <w:sz w:val="20"/>
          <w:szCs w:val="20"/>
          <w:shd w:val="clear" w:color="auto" w:fill="FFFFFF"/>
          <w:lang w:val="en-US"/>
        </w:rPr>
        <w:t>Journal of Telecommunication, Electronic and Computer Engineering (JTEC)</w:t>
      </w:r>
      <w:r w:rsidRPr="00405773">
        <w:rPr>
          <w:rFonts w:ascii="Arial" w:hAnsi="Arial" w:cs="Arial"/>
          <w:color w:val="222222"/>
          <w:sz w:val="20"/>
          <w:szCs w:val="20"/>
          <w:shd w:val="clear" w:color="auto" w:fill="FFFFFF"/>
          <w:lang w:val="en-US"/>
        </w:rPr>
        <w:t>, v. 10, n. 1-14, p. 91-94, 2018.</w:t>
      </w:r>
    </w:p>
    <w:p w14:paraId="50800883" w14:textId="77777777" w:rsidR="00DD31D6" w:rsidRPr="00405773" w:rsidRDefault="00DD31D6" w:rsidP="00DD31D6">
      <w:pPr>
        <w:rPr>
          <w:noProof/>
          <w:lang w:val="en-US" w:eastAsia="en-US"/>
        </w:rPr>
      </w:pPr>
    </w:p>
    <w:p w14:paraId="5AD3574A" w14:textId="77777777" w:rsidR="00DD31D6" w:rsidRPr="00B3003C" w:rsidRDefault="00DD31D6" w:rsidP="00DD31D6">
      <w:pPr>
        <w:rPr>
          <w:noProof/>
          <w:lang w:val="en-US" w:eastAsia="en-US"/>
        </w:rPr>
      </w:pPr>
      <w:r w:rsidRPr="00B3003C">
        <w:rPr>
          <w:rFonts w:ascii="Arial" w:hAnsi="Arial" w:cs="Arial"/>
          <w:color w:val="222222"/>
          <w:sz w:val="20"/>
          <w:szCs w:val="20"/>
          <w:shd w:val="clear" w:color="auto" w:fill="FFFFFF"/>
          <w:lang w:val="en-US"/>
        </w:rPr>
        <w:lastRenderedPageBreak/>
        <w:t>RIZK, J. C. A. Y.; CHAIKO, Y. Solar tracking system: more efficient use of solar panels. </w:t>
      </w:r>
      <w:r w:rsidRPr="00B3003C">
        <w:rPr>
          <w:rFonts w:ascii="Arial" w:hAnsi="Arial" w:cs="Arial"/>
          <w:b/>
          <w:bCs/>
          <w:color w:val="222222"/>
          <w:sz w:val="20"/>
          <w:szCs w:val="20"/>
          <w:shd w:val="clear" w:color="auto" w:fill="FFFFFF"/>
          <w:lang w:val="en-US"/>
        </w:rPr>
        <w:t>World Academy of Science, Engineering and Technology</w:t>
      </w:r>
      <w:r w:rsidRPr="00B3003C">
        <w:rPr>
          <w:rFonts w:ascii="Arial" w:hAnsi="Arial" w:cs="Arial"/>
          <w:color w:val="222222"/>
          <w:sz w:val="20"/>
          <w:szCs w:val="20"/>
          <w:shd w:val="clear" w:color="auto" w:fill="FFFFFF"/>
          <w:lang w:val="en-US"/>
        </w:rPr>
        <w:t>, v. 41, n. 2008, p. 313-315, 2008.</w:t>
      </w:r>
    </w:p>
    <w:p w14:paraId="78C89995" w14:textId="77777777" w:rsidR="00DD31D6" w:rsidRPr="00405773" w:rsidRDefault="00DD31D6" w:rsidP="00DD31D6">
      <w:pPr>
        <w:rPr>
          <w:noProof/>
          <w:lang w:val="en-US" w:eastAsia="en-US"/>
        </w:rPr>
      </w:pPr>
    </w:p>
    <w:p w14:paraId="42B8D1F4" w14:textId="77777777" w:rsidR="00DD31D6" w:rsidRPr="00CF5512" w:rsidRDefault="00DD31D6" w:rsidP="00DD31D6">
      <w:pPr>
        <w:rPr>
          <w:noProof/>
          <w:lang w:val="en-US" w:eastAsia="en-US"/>
        </w:rPr>
      </w:pPr>
      <w:r>
        <w:rPr>
          <w:rFonts w:ascii="Arial" w:hAnsi="Arial" w:cs="Arial"/>
          <w:color w:val="222222"/>
          <w:sz w:val="20"/>
          <w:szCs w:val="20"/>
          <w:shd w:val="clear" w:color="auto" w:fill="FFFFFF"/>
        </w:rPr>
        <w:t>LEWANDOSKI, Cristiano Fernando et al. SISTEMA DE RASTREADOR SOLAR DE EIXO SIMPLES BASEADO EM INTENSIDADE SOLAR E DESEMPENHO. </w:t>
      </w:r>
      <w:r w:rsidRPr="00CF5512">
        <w:rPr>
          <w:rFonts w:ascii="Arial" w:hAnsi="Arial" w:cs="Arial"/>
          <w:b/>
          <w:bCs/>
          <w:color w:val="222222"/>
          <w:sz w:val="20"/>
          <w:szCs w:val="20"/>
          <w:shd w:val="clear" w:color="auto" w:fill="FFFFFF"/>
          <w:lang w:val="en-US"/>
        </w:rPr>
        <w:t>International Journal of Environmental Resilience Research and Science</w:t>
      </w:r>
      <w:r w:rsidRPr="00CF5512">
        <w:rPr>
          <w:rFonts w:ascii="Arial" w:hAnsi="Arial" w:cs="Arial"/>
          <w:color w:val="222222"/>
          <w:sz w:val="20"/>
          <w:szCs w:val="20"/>
          <w:shd w:val="clear" w:color="auto" w:fill="FFFFFF"/>
          <w:lang w:val="en-US"/>
        </w:rPr>
        <w:t>, v. 4, n. 2, p. 1-11</w:t>
      </w:r>
      <w:r>
        <w:rPr>
          <w:rFonts w:ascii="Arial" w:hAnsi="Arial" w:cs="Arial"/>
          <w:color w:val="222222"/>
          <w:sz w:val="20"/>
          <w:szCs w:val="20"/>
          <w:shd w:val="clear" w:color="auto" w:fill="FFFFFF"/>
          <w:lang w:val="en-US"/>
        </w:rPr>
        <w:t>, 2021.</w:t>
      </w:r>
    </w:p>
    <w:p w14:paraId="289BCAE4" w14:textId="32A91FF7" w:rsidR="00477B79" w:rsidRPr="00DD31D6" w:rsidRDefault="00477B79" w:rsidP="00855CFA">
      <w:pPr>
        <w:rPr>
          <w:lang w:val="en-US" w:eastAsia="en-US"/>
        </w:rPr>
      </w:pPr>
    </w:p>
    <w:p w14:paraId="1D3C0526" w14:textId="77777777" w:rsidR="00477B79" w:rsidRPr="00DD31D6" w:rsidRDefault="00477B79" w:rsidP="00855CFA">
      <w:pPr>
        <w:rPr>
          <w:lang w:val="en-US" w:eastAsia="en-US"/>
        </w:rPr>
      </w:pPr>
    </w:p>
    <w:p w14:paraId="194D4537" w14:textId="0CD57AB6" w:rsidR="001A59CA" w:rsidRPr="009D396D" w:rsidRDefault="00000000" w:rsidP="00041B8F">
      <w:pPr>
        <w:pStyle w:val="Ttulo1"/>
        <w:pageBreakBefore/>
        <w:numPr>
          <w:ilvl w:val="0"/>
          <w:numId w:val="0"/>
        </w:numPr>
        <w:jc w:val="center"/>
      </w:pPr>
      <w:bookmarkStart w:id="79" w:name="_Toc138629356"/>
      <w:r>
        <w:rPr>
          <w:noProof/>
        </w:rPr>
        <w:lastRenderedPageBreak/>
        <w:pict w14:anchorId="7E19731A">
          <v:shape id="Text Box 245" o:spid="_x0000_s2053" type="#_x0000_t202" style="position:absolute;left:0;text-align:left;margin-left:414pt;margin-top:-575.55pt;width:63pt;height:5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M6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d5h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Lui8zrpAQAAwQMAAA4AAAAAAAAAAAAAAAAALgIAAGRycy9lMm9E&#10;b2MueG1sUEsBAi0AFAAGAAgAAAAhAH5Xv4vjAAAADwEAAA8AAAAAAAAAAAAAAAAAQwQAAGRycy9k&#10;b3ducmV2LnhtbFBLBQYAAAAABAAEAPMAAABTBQAAAAA=&#10;" stroked="f">
            <v:textbox inset="0,0,0,0">
              <w:txbxContent>
                <w:p w14:paraId="440FEB36" w14:textId="77777777" w:rsidR="001A59CA" w:rsidRDefault="001A59CA" w:rsidP="001A59CA"/>
              </w:txbxContent>
            </v:textbox>
            <w10:anchorlock/>
          </v:shape>
        </w:pict>
      </w:r>
      <w:r w:rsidR="001A59CA" w:rsidRPr="00C96DF5">
        <w:rPr>
          <w:noProof/>
          <w:lang w:eastAsia="en-US"/>
        </w:rPr>
        <w:t>ANEXO</w:t>
      </w:r>
      <w:bookmarkEnd w:id="79"/>
    </w:p>
    <w:p w14:paraId="446516B0" w14:textId="40D1BAD7" w:rsidR="00115E8F" w:rsidRDefault="00115E8F" w:rsidP="00115E8F">
      <w:pPr>
        <w:rPr>
          <w:lang w:eastAsia="en-US"/>
        </w:rPr>
      </w:pPr>
      <w:r w:rsidRPr="00115E8F">
        <w:rPr>
          <w:lang w:eastAsia="en-US"/>
        </w:rPr>
        <w:t>Anexo d</w:t>
      </w:r>
      <w:r>
        <w:rPr>
          <w:lang w:eastAsia="en-US"/>
        </w:rPr>
        <w:t xml:space="preserve">e projetos e material de apoio sem autoria </w:t>
      </w:r>
    </w:p>
    <w:p w14:paraId="48F9AC69" w14:textId="4049336F" w:rsidR="00477B79" w:rsidRDefault="00477B79" w:rsidP="00115E8F">
      <w:pPr>
        <w:rPr>
          <w:lang w:eastAsia="en-US"/>
        </w:rPr>
      </w:pPr>
    </w:p>
    <w:p w14:paraId="5346F2AE" w14:textId="2F122ED0" w:rsidR="00477B79" w:rsidRDefault="00477B79" w:rsidP="00115E8F">
      <w:pPr>
        <w:rPr>
          <w:lang w:eastAsia="en-US"/>
        </w:rPr>
      </w:pPr>
    </w:p>
    <w:p w14:paraId="679AB4CE" w14:textId="35173B79" w:rsidR="00477B79" w:rsidRDefault="00477B79" w:rsidP="00115E8F">
      <w:pPr>
        <w:rPr>
          <w:lang w:eastAsia="en-US"/>
        </w:rPr>
      </w:pPr>
    </w:p>
    <w:p w14:paraId="5751555E" w14:textId="6644CAC4" w:rsidR="00477B79" w:rsidRDefault="00477B79" w:rsidP="00115E8F">
      <w:pPr>
        <w:rPr>
          <w:lang w:eastAsia="en-US"/>
        </w:rPr>
      </w:pPr>
    </w:p>
    <w:p w14:paraId="7823B650" w14:textId="0D161799" w:rsidR="00477B79" w:rsidRDefault="00477B79" w:rsidP="00115E8F">
      <w:pPr>
        <w:rPr>
          <w:lang w:eastAsia="en-US"/>
        </w:rPr>
      </w:pPr>
    </w:p>
    <w:p w14:paraId="2393F7DD" w14:textId="7E98A45C" w:rsidR="00477B79" w:rsidRDefault="00477B79" w:rsidP="00115E8F">
      <w:pPr>
        <w:rPr>
          <w:lang w:eastAsia="en-US"/>
        </w:rPr>
      </w:pPr>
    </w:p>
    <w:p w14:paraId="40E65DC6" w14:textId="60A8549D" w:rsidR="00477B79" w:rsidRDefault="00477B79" w:rsidP="00115E8F">
      <w:pPr>
        <w:rPr>
          <w:lang w:eastAsia="en-US"/>
        </w:rPr>
      </w:pPr>
    </w:p>
    <w:p w14:paraId="34C2E327" w14:textId="33911A06" w:rsidR="00477B79" w:rsidRDefault="00477B79" w:rsidP="00115E8F">
      <w:pPr>
        <w:rPr>
          <w:lang w:eastAsia="en-US"/>
        </w:rPr>
      </w:pPr>
    </w:p>
    <w:p w14:paraId="60A01D43" w14:textId="798F7F4F" w:rsidR="00477B79" w:rsidRDefault="00477B79" w:rsidP="00115E8F">
      <w:pPr>
        <w:rPr>
          <w:lang w:eastAsia="en-US"/>
        </w:rPr>
      </w:pPr>
    </w:p>
    <w:p w14:paraId="1113F017" w14:textId="44EE5588" w:rsidR="00477B79" w:rsidRDefault="00477B79" w:rsidP="00115E8F">
      <w:pPr>
        <w:rPr>
          <w:lang w:eastAsia="en-US"/>
        </w:rPr>
      </w:pPr>
    </w:p>
    <w:p w14:paraId="06541E92" w14:textId="64258A8C" w:rsidR="00477B79" w:rsidRDefault="00477B79" w:rsidP="00115E8F">
      <w:pPr>
        <w:rPr>
          <w:lang w:eastAsia="en-US"/>
        </w:rPr>
      </w:pPr>
    </w:p>
    <w:p w14:paraId="0F410FF4" w14:textId="4E0DB71E" w:rsidR="00477B79" w:rsidRDefault="00477B79" w:rsidP="00115E8F">
      <w:pPr>
        <w:rPr>
          <w:lang w:eastAsia="en-US"/>
        </w:rPr>
      </w:pPr>
    </w:p>
    <w:p w14:paraId="7F36CB91" w14:textId="742C796D" w:rsidR="00477B79" w:rsidRDefault="00477B79" w:rsidP="00115E8F">
      <w:pPr>
        <w:rPr>
          <w:lang w:eastAsia="en-US"/>
        </w:rPr>
      </w:pPr>
    </w:p>
    <w:p w14:paraId="693B3F42" w14:textId="20F6C023" w:rsidR="00477B79" w:rsidRDefault="00477B79" w:rsidP="00115E8F">
      <w:pPr>
        <w:rPr>
          <w:lang w:eastAsia="en-US"/>
        </w:rPr>
      </w:pPr>
    </w:p>
    <w:p w14:paraId="3535CD8A" w14:textId="6C1B0444" w:rsidR="00477B79" w:rsidRDefault="00477B79" w:rsidP="00115E8F">
      <w:pPr>
        <w:rPr>
          <w:lang w:eastAsia="en-US"/>
        </w:rPr>
      </w:pPr>
    </w:p>
    <w:p w14:paraId="637F9C70" w14:textId="31A158B8" w:rsidR="00477B79" w:rsidRDefault="00477B79" w:rsidP="00115E8F">
      <w:pPr>
        <w:rPr>
          <w:lang w:eastAsia="en-US"/>
        </w:rPr>
      </w:pPr>
    </w:p>
    <w:p w14:paraId="15D55121" w14:textId="33962100" w:rsidR="00477B79" w:rsidRDefault="00477B79" w:rsidP="00115E8F">
      <w:pPr>
        <w:rPr>
          <w:lang w:eastAsia="en-US"/>
        </w:rPr>
      </w:pPr>
    </w:p>
    <w:p w14:paraId="217CD7D1" w14:textId="4D702618" w:rsidR="00477B79" w:rsidRDefault="00477B79" w:rsidP="00115E8F">
      <w:pPr>
        <w:rPr>
          <w:lang w:eastAsia="en-US"/>
        </w:rPr>
      </w:pPr>
    </w:p>
    <w:p w14:paraId="62725742" w14:textId="578A786F" w:rsidR="00477B79" w:rsidRDefault="00477B79" w:rsidP="00115E8F">
      <w:pPr>
        <w:rPr>
          <w:lang w:eastAsia="en-US"/>
        </w:rPr>
      </w:pPr>
    </w:p>
    <w:p w14:paraId="763B2505" w14:textId="560823D5" w:rsidR="00477B79" w:rsidRDefault="00477B79" w:rsidP="00115E8F">
      <w:pPr>
        <w:rPr>
          <w:lang w:eastAsia="en-US"/>
        </w:rPr>
      </w:pPr>
    </w:p>
    <w:p w14:paraId="11537554" w14:textId="49C8CDEA" w:rsidR="00477B79" w:rsidRDefault="00477B79" w:rsidP="00115E8F">
      <w:pPr>
        <w:rPr>
          <w:lang w:eastAsia="en-US"/>
        </w:rPr>
      </w:pPr>
    </w:p>
    <w:p w14:paraId="37905EE7" w14:textId="3895960A" w:rsidR="00477B79" w:rsidRDefault="00477B79" w:rsidP="00115E8F">
      <w:pPr>
        <w:rPr>
          <w:lang w:eastAsia="en-US"/>
        </w:rPr>
      </w:pPr>
    </w:p>
    <w:p w14:paraId="5DA9DA78" w14:textId="582F0974" w:rsidR="00477B79" w:rsidRDefault="00477B79" w:rsidP="00115E8F">
      <w:pPr>
        <w:rPr>
          <w:lang w:eastAsia="en-US"/>
        </w:rPr>
      </w:pPr>
    </w:p>
    <w:p w14:paraId="1F8A9B82" w14:textId="237C8113" w:rsidR="00477B79" w:rsidRDefault="00477B79" w:rsidP="00115E8F">
      <w:pPr>
        <w:rPr>
          <w:lang w:eastAsia="en-US"/>
        </w:rPr>
      </w:pPr>
    </w:p>
    <w:p w14:paraId="7A708E3D" w14:textId="4B0DC048" w:rsidR="00477B79" w:rsidRDefault="00477B79" w:rsidP="00115E8F">
      <w:pPr>
        <w:rPr>
          <w:lang w:eastAsia="en-US"/>
        </w:rPr>
      </w:pPr>
    </w:p>
    <w:p w14:paraId="69966963" w14:textId="77777777" w:rsidR="00477B79" w:rsidRDefault="00477B79" w:rsidP="00115E8F">
      <w:pPr>
        <w:rPr>
          <w:lang w:eastAsia="en-US"/>
        </w:rPr>
      </w:pPr>
    </w:p>
    <w:p w14:paraId="167DFC79" w14:textId="77777777" w:rsidR="00477B79" w:rsidRPr="00115E8F" w:rsidRDefault="00477B79" w:rsidP="00115E8F">
      <w:pPr>
        <w:rPr>
          <w:lang w:eastAsia="en-US"/>
        </w:rPr>
      </w:pPr>
    </w:p>
    <w:p w14:paraId="75243141" w14:textId="248F6AC7" w:rsidR="00115E8F" w:rsidRDefault="00000000" w:rsidP="00115E8F">
      <w:pPr>
        <w:pStyle w:val="Ttulo1"/>
        <w:numPr>
          <w:ilvl w:val="0"/>
          <w:numId w:val="0"/>
        </w:numPr>
        <w:jc w:val="center"/>
      </w:pPr>
      <w:bookmarkStart w:id="80" w:name="_Toc138629357"/>
      <w:r>
        <w:rPr>
          <w:noProof/>
        </w:rPr>
        <w:lastRenderedPageBreak/>
        <w:pict w14:anchorId="68CC5242">
          <v:shape id="Text Box 243" o:spid="_x0000_s2052" type="#_x0000_t202" style="position:absolute;left:0;text-align:left;margin-left:414pt;margin-top:-575.55pt;width:63pt;height:5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lv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a5B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AhQWW/pAQAAwQMAAA4AAAAAAAAAAAAAAAAALgIAAGRycy9lMm9E&#10;b2MueG1sUEsBAi0AFAAGAAgAAAAhAH5Xv4vjAAAADwEAAA8AAAAAAAAAAAAAAAAAQwQAAGRycy9k&#10;b3ducmV2LnhtbFBLBQYAAAAABAAEAPMAAABTBQAAAAA=&#10;" stroked="f">
            <v:textbox inset="0,0,0,0">
              <w:txbxContent>
                <w:p w14:paraId="12CF1211" w14:textId="77777777" w:rsidR="00115E8F" w:rsidRDefault="00115E8F" w:rsidP="00115E8F"/>
              </w:txbxContent>
            </v:textbox>
            <w10:anchorlock/>
          </v:shape>
        </w:pict>
      </w:r>
      <w:r w:rsidR="00115E8F">
        <w:t>aPÊNDICE</w:t>
      </w:r>
      <w:bookmarkEnd w:id="80"/>
    </w:p>
    <w:p w14:paraId="12FD46B6" w14:textId="4BB0F65E" w:rsidR="00115E8F" w:rsidRPr="000372AC" w:rsidRDefault="00115E8F" w:rsidP="000372AC"/>
    <w:sectPr w:rsidR="00115E8F" w:rsidRPr="000372AC" w:rsidSect="00FA37B8">
      <w:headerReference w:type="default" r:id="rId4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2578B" w14:textId="77777777" w:rsidR="00AE0731" w:rsidRDefault="00AE0731">
      <w:r>
        <w:separator/>
      </w:r>
    </w:p>
  </w:endnote>
  <w:endnote w:type="continuationSeparator" w:id="0">
    <w:p w14:paraId="6909B439" w14:textId="77777777" w:rsidR="00AE0731" w:rsidRDefault="00AE0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78380" w14:textId="77777777" w:rsidR="00AE0731" w:rsidRDefault="00AE0731">
      <w:r>
        <w:separator/>
      </w:r>
    </w:p>
  </w:footnote>
  <w:footnote w:type="continuationSeparator" w:id="0">
    <w:p w14:paraId="2227D846" w14:textId="77777777" w:rsidR="00AE0731" w:rsidRDefault="00AE0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DD05" w14:textId="77777777" w:rsidR="00F022AC" w:rsidRPr="0085638C" w:rsidRDefault="00F022AC" w:rsidP="0085638C">
    <w:pPr>
      <w:pStyle w:val="Cabealh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6A8E" w14:textId="77777777" w:rsidR="00F022AC" w:rsidRPr="0085638C" w:rsidRDefault="00F022AC" w:rsidP="0085638C">
    <w:pPr>
      <w:pStyle w:val="Cabealho"/>
      <w:jc w:val="right"/>
      <w:rPr>
        <w:sz w:val="24"/>
        <w:szCs w:val="24"/>
      </w:rPr>
    </w:pPr>
    <w:r w:rsidRPr="0085638C">
      <w:rPr>
        <w:rStyle w:val="Nmerodepgina"/>
        <w:sz w:val="24"/>
        <w:szCs w:val="24"/>
      </w:rPr>
      <w:fldChar w:fldCharType="begin"/>
    </w:r>
    <w:r w:rsidRPr="0085638C">
      <w:rPr>
        <w:rStyle w:val="Nmerodepgina"/>
        <w:sz w:val="24"/>
        <w:szCs w:val="24"/>
      </w:rPr>
      <w:instrText xml:space="preserve"> PAGE </w:instrText>
    </w:r>
    <w:r w:rsidRPr="0085638C">
      <w:rPr>
        <w:rStyle w:val="Nmerodepgina"/>
        <w:sz w:val="24"/>
        <w:szCs w:val="24"/>
      </w:rPr>
      <w:fldChar w:fldCharType="separate"/>
    </w:r>
    <w:r w:rsidR="003414F9">
      <w:rPr>
        <w:rStyle w:val="Nmerodepgina"/>
        <w:noProof/>
        <w:sz w:val="24"/>
        <w:szCs w:val="24"/>
      </w:rPr>
      <w:t>4</w:t>
    </w:r>
    <w:r w:rsidRPr="0085638C">
      <w:rPr>
        <w:rStyle w:val="Nmerodepgina"/>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5" type="#_x0000_t75" style="width:3pt;height:.6pt" o:bullet="t">
        <v:imagedata r:id="rId1" o:title=""/>
      </v:shape>
    </w:pict>
  </w:numPicBullet>
  <w:abstractNum w:abstractNumId="0" w15:restartNumberingAfterBreak="0">
    <w:nsid w:val="FFFFFFFE"/>
    <w:multiLevelType w:val="singleLevel"/>
    <w:tmpl w:val="96D849FC"/>
    <w:lvl w:ilvl="0">
      <w:numFmt w:val="decimal"/>
      <w:lvlText w:val="*"/>
      <w:lvlJc w:val="left"/>
    </w:lvl>
  </w:abstractNum>
  <w:abstractNum w:abstractNumId="1" w15:restartNumberingAfterBreak="0">
    <w:nsid w:val="000604CB"/>
    <w:multiLevelType w:val="multilevel"/>
    <w:tmpl w:val="05A6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F5112"/>
    <w:multiLevelType w:val="multilevel"/>
    <w:tmpl w:val="3FF29304"/>
    <w:lvl w:ilvl="0">
      <w:start w:val="1"/>
      <w:numFmt w:val="upperLetter"/>
      <w:lvlText w:val="APÊNDICE %1 –"/>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0FF61F1"/>
    <w:multiLevelType w:val="hybridMultilevel"/>
    <w:tmpl w:val="F0D2442C"/>
    <w:lvl w:ilvl="0" w:tplc="F2B80340">
      <w:start w:val="3"/>
      <w:numFmt w:val="bullet"/>
      <w:lvlText w:val="-"/>
      <w:lvlJc w:val="left"/>
      <w:pPr>
        <w:tabs>
          <w:tab w:val="num" w:pos="1068"/>
        </w:tabs>
        <w:ind w:left="1068" w:hanging="360"/>
      </w:pPr>
      <w:rPr>
        <w:rFonts w:ascii="Times New Roman" w:eastAsia="Times New Roman" w:hAnsi="Times New Roman" w:cs="Times New Roman"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10C4FDE"/>
    <w:multiLevelType w:val="multilevel"/>
    <w:tmpl w:val="6486E6F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1C51564"/>
    <w:multiLevelType w:val="hybridMultilevel"/>
    <w:tmpl w:val="BB3C9844"/>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39B6E5D"/>
    <w:multiLevelType w:val="multilevel"/>
    <w:tmpl w:val="6BB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74CC6"/>
    <w:multiLevelType w:val="hybridMultilevel"/>
    <w:tmpl w:val="6DF0233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8AE3567"/>
    <w:multiLevelType w:val="hybridMultilevel"/>
    <w:tmpl w:val="D862B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9287067"/>
    <w:multiLevelType w:val="hybridMultilevel"/>
    <w:tmpl w:val="01101CF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B7D5BF6"/>
    <w:multiLevelType w:val="hybridMultilevel"/>
    <w:tmpl w:val="8A8A38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D8972DE"/>
    <w:multiLevelType w:val="hybridMultilevel"/>
    <w:tmpl w:val="1EFACA9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2" w15:restartNumberingAfterBreak="0">
    <w:nsid w:val="0E2A02EE"/>
    <w:multiLevelType w:val="hybridMultilevel"/>
    <w:tmpl w:val="BFCC8E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F4F6C36"/>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19E158A"/>
    <w:multiLevelType w:val="hybridMultilevel"/>
    <w:tmpl w:val="0D32A95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17F36BDC"/>
    <w:multiLevelType w:val="multilevel"/>
    <w:tmpl w:val="098CA2DC"/>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99777F6"/>
    <w:multiLevelType w:val="hybridMultilevel"/>
    <w:tmpl w:val="D7E870E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1AD87414"/>
    <w:multiLevelType w:val="hybridMultilevel"/>
    <w:tmpl w:val="DC2AB4F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8" w15:restartNumberingAfterBreak="0">
    <w:nsid w:val="210626A7"/>
    <w:multiLevelType w:val="hybridMultilevel"/>
    <w:tmpl w:val="C13A405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21AE59E4"/>
    <w:multiLevelType w:val="multilevel"/>
    <w:tmpl w:val="A6E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1D628F"/>
    <w:multiLevelType w:val="multilevel"/>
    <w:tmpl w:val="83BAE06E"/>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26E0BE3"/>
    <w:multiLevelType w:val="multilevel"/>
    <w:tmpl w:val="84E0FE46"/>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3802A72"/>
    <w:multiLevelType w:val="hybridMultilevel"/>
    <w:tmpl w:val="1EAAA08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2640108A"/>
    <w:multiLevelType w:val="hybridMultilevel"/>
    <w:tmpl w:val="A4CCB536"/>
    <w:lvl w:ilvl="0" w:tplc="20BA0A40">
      <w:start w:val="1"/>
      <w:numFmt w:val="lowerRoman"/>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28D8217A"/>
    <w:multiLevelType w:val="multilevel"/>
    <w:tmpl w:val="AC62A9E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2C045876"/>
    <w:multiLevelType w:val="hybridMultilevel"/>
    <w:tmpl w:val="C67E7B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2FB14EA8"/>
    <w:multiLevelType w:val="multilevel"/>
    <w:tmpl w:val="8A3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E16BF4"/>
    <w:multiLevelType w:val="hybridMultilevel"/>
    <w:tmpl w:val="87E49BBE"/>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8" w15:restartNumberingAfterBreak="0">
    <w:nsid w:val="379D4BE6"/>
    <w:multiLevelType w:val="hybridMultilevel"/>
    <w:tmpl w:val="0714CCE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9664CF9"/>
    <w:multiLevelType w:val="hybridMultilevel"/>
    <w:tmpl w:val="6DF0233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0" w15:restartNumberingAfterBreak="0">
    <w:nsid w:val="3A087C65"/>
    <w:multiLevelType w:val="hybridMultilevel"/>
    <w:tmpl w:val="22046A2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3C1B0DC4"/>
    <w:multiLevelType w:val="hybridMultilevel"/>
    <w:tmpl w:val="850ED1A8"/>
    <w:lvl w:ilvl="0" w:tplc="0416000F">
      <w:start w:val="1"/>
      <w:numFmt w:val="decimal"/>
      <w:lvlText w:val="%1."/>
      <w:lvlJc w:val="left"/>
      <w:pPr>
        <w:tabs>
          <w:tab w:val="num" w:pos="1440"/>
        </w:tabs>
        <w:ind w:left="1440" w:hanging="360"/>
      </w:p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32" w15:restartNumberingAfterBreak="0">
    <w:nsid w:val="3F2360DA"/>
    <w:multiLevelType w:val="hybridMultilevel"/>
    <w:tmpl w:val="A270271E"/>
    <w:lvl w:ilvl="0" w:tplc="04160001">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3" w15:restartNumberingAfterBreak="0">
    <w:nsid w:val="3F8E7EA6"/>
    <w:multiLevelType w:val="hybridMultilevel"/>
    <w:tmpl w:val="FB8E159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17B4A42"/>
    <w:multiLevelType w:val="hybridMultilevel"/>
    <w:tmpl w:val="F9BE73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41EF24D5"/>
    <w:multiLevelType w:val="multilevel"/>
    <w:tmpl w:val="922E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577778"/>
    <w:multiLevelType w:val="hybridMultilevel"/>
    <w:tmpl w:val="370AFD4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7" w15:restartNumberingAfterBreak="0">
    <w:nsid w:val="50686153"/>
    <w:multiLevelType w:val="hybridMultilevel"/>
    <w:tmpl w:val="EE889DD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8"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52514619"/>
    <w:multiLevelType w:val="hybridMultilevel"/>
    <w:tmpl w:val="C890B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58B1082"/>
    <w:multiLevelType w:val="multilevel"/>
    <w:tmpl w:val="113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5B0AAE"/>
    <w:multiLevelType w:val="hybridMultilevel"/>
    <w:tmpl w:val="E930871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58ED48F3"/>
    <w:multiLevelType w:val="hybridMultilevel"/>
    <w:tmpl w:val="C1F8CF9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5CCC459F"/>
    <w:multiLevelType w:val="hybridMultilevel"/>
    <w:tmpl w:val="6FB620B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5D555A2A"/>
    <w:multiLevelType w:val="multilevel"/>
    <w:tmpl w:val="8CF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FA6905"/>
    <w:multiLevelType w:val="hybridMultilevel"/>
    <w:tmpl w:val="19B82BCA"/>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B3779A0"/>
    <w:multiLevelType w:val="hybridMultilevel"/>
    <w:tmpl w:val="1986AAF8"/>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7" w15:restartNumberingAfterBreak="0">
    <w:nsid w:val="6C152E7F"/>
    <w:multiLevelType w:val="hybridMultilevel"/>
    <w:tmpl w:val="C30409C6"/>
    <w:lvl w:ilvl="0" w:tplc="4D644700">
      <w:start w:val="1"/>
      <w:numFmt w:val="decimal"/>
      <w:lvlText w:val="%1."/>
      <w:lvlJc w:val="left"/>
      <w:pPr>
        <w:ind w:left="1353"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8" w15:restartNumberingAfterBreak="0">
    <w:nsid w:val="6DA81810"/>
    <w:multiLevelType w:val="hybridMultilevel"/>
    <w:tmpl w:val="BA4A631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9" w15:restartNumberingAfterBreak="0">
    <w:nsid w:val="6E89516C"/>
    <w:multiLevelType w:val="multilevel"/>
    <w:tmpl w:val="8A2E7276"/>
    <w:lvl w:ilvl="0">
      <w:start w:val="1"/>
      <w:numFmt w:val="decimal"/>
      <w:pStyle w:val="Ttulo1"/>
      <w:lvlText w:val="%1."/>
      <w:lvlJc w:val="left"/>
      <w:pPr>
        <w:ind w:left="360" w:hanging="360"/>
      </w:pPr>
      <w:rPr>
        <w:rFonts w:hint="default"/>
        <w:sz w:val="28"/>
        <w:szCs w:val="32"/>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50" w15:restartNumberingAfterBreak="0">
    <w:nsid w:val="6EB86629"/>
    <w:multiLevelType w:val="hybridMultilevel"/>
    <w:tmpl w:val="ED1847DA"/>
    <w:lvl w:ilvl="0" w:tplc="08E82CCE">
      <w:start w:val="1"/>
      <w:numFmt w:val="bullet"/>
      <w:lvlText w:val=""/>
      <w:lvlPicBulletId w:val="0"/>
      <w:lvlJc w:val="left"/>
      <w:pPr>
        <w:tabs>
          <w:tab w:val="num" w:pos="720"/>
        </w:tabs>
        <w:ind w:left="720" w:hanging="360"/>
      </w:pPr>
      <w:rPr>
        <w:rFonts w:ascii="Symbol" w:hAnsi="Symbol" w:hint="default"/>
      </w:rPr>
    </w:lvl>
    <w:lvl w:ilvl="1" w:tplc="368AD396" w:tentative="1">
      <w:start w:val="1"/>
      <w:numFmt w:val="bullet"/>
      <w:lvlText w:val=""/>
      <w:lvlJc w:val="left"/>
      <w:pPr>
        <w:tabs>
          <w:tab w:val="num" w:pos="1440"/>
        </w:tabs>
        <w:ind w:left="1440" w:hanging="360"/>
      </w:pPr>
      <w:rPr>
        <w:rFonts w:ascii="Symbol" w:hAnsi="Symbol" w:hint="default"/>
      </w:rPr>
    </w:lvl>
    <w:lvl w:ilvl="2" w:tplc="E30024FA" w:tentative="1">
      <w:start w:val="1"/>
      <w:numFmt w:val="bullet"/>
      <w:lvlText w:val=""/>
      <w:lvlJc w:val="left"/>
      <w:pPr>
        <w:tabs>
          <w:tab w:val="num" w:pos="2160"/>
        </w:tabs>
        <w:ind w:left="2160" w:hanging="360"/>
      </w:pPr>
      <w:rPr>
        <w:rFonts w:ascii="Symbol" w:hAnsi="Symbol" w:hint="default"/>
      </w:rPr>
    </w:lvl>
    <w:lvl w:ilvl="3" w:tplc="D48A3E88" w:tentative="1">
      <w:start w:val="1"/>
      <w:numFmt w:val="bullet"/>
      <w:lvlText w:val=""/>
      <w:lvlJc w:val="left"/>
      <w:pPr>
        <w:tabs>
          <w:tab w:val="num" w:pos="2880"/>
        </w:tabs>
        <w:ind w:left="2880" w:hanging="360"/>
      </w:pPr>
      <w:rPr>
        <w:rFonts w:ascii="Symbol" w:hAnsi="Symbol" w:hint="default"/>
      </w:rPr>
    </w:lvl>
    <w:lvl w:ilvl="4" w:tplc="795A0DA2" w:tentative="1">
      <w:start w:val="1"/>
      <w:numFmt w:val="bullet"/>
      <w:lvlText w:val=""/>
      <w:lvlJc w:val="left"/>
      <w:pPr>
        <w:tabs>
          <w:tab w:val="num" w:pos="3600"/>
        </w:tabs>
        <w:ind w:left="3600" w:hanging="360"/>
      </w:pPr>
      <w:rPr>
        <w:rFonts w:ascii="Symbol" w:hAnsi="Symbol" w:hint="default"/>
      </w:rPr>
    </w:lvl>
    <w:lvl w:ilvl="5" w:tplc="711A668E" w:tentative="1">
      <w:start w:val="1"/>
      <w:numFmt w:val="bullet"/>
      <w:lvlText w:val=""/>
      <w:lvlJc w:val="left"/>
      <w:pPr>
        <w:tabs>
          <w:tab w:val="num" w:pos="4320"/>
        </w:tabs>
        <w:ind w:left="4320" w:hanging="360"/>
      </w:pPr>
      <w:rPr>
        <w:rFonts w:ascii="Symbol" w:hAnsi="Symbol" w:hint="default"/>
      </w:rPr>
    </w:lvl>
    <w:lvl w:ilvl="6" w:tplc="C1F42086" w:tentative="1">
      <w:start w:val="1"/>
      <w:numFmt w:val="bullet"/>
      <w:lvlText w:val=""/>
      <w:lvlJc w:val="left"/>
      <w:pPr>
        <w:tabs>
          <w:tab w:val="num" w:pos="5040"/>
        </w:tabs>
        <w:ind w:left="5040" w:hanging="360"/>
      </w:pPr>
      <w:rPr>
        <w:rFonts w:ascii="Symbol" w:hAnsi="Symbol" w:hint="default"/>
      </w:rPr>
    </w:lvl>
    <w:lvl w:ilvl="7" w:tplc="FC9456F6" w:tentative="1">
      <w:start w:val="1"/>
      <w:numFmt w:val="bullet"/>
      <w:lvlText w:val=""/>
      <w:lvlJc w:val="left"/>
      <w:pPr>
        <w:tabs>
          <w:tab w:val="num" w:pos="5760"/>
        </w:tabs>
        <w:ind w:left="5760" w:hanging="360"/>
      </w:pPr>
      <w:rPr>
        <w:rFonts w:ascii="Symbol" w:hAnsi="Symbol" w:hint="default"/>
      </w:rPr>
    </w:lvl>
    <w:lvl w:ilvl="8" w:tplc="9C5E371A"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70AC3769"/>
    <w:multiLevelType w:val="hybridMultilevel"/>
    <w:tmpl w:val="CB9476A8"/>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52" w15:restartNumberingAfterBreak="0">
    <w:nsid w:val="716C0BAC"/>
    <w:multiLevelType w:val="hybridMultilevel"/>
    <w:tmpl w:val="F2D6820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53" w15:restartNumberingAfterBreak="0">
    <w:nsid w:val="71D65E70"/>
    <w:multiLevelType w:val="hybridMultilevel"/>
    <w:tmpl w:val="4D0072CA"/>
    <w:lvl w:ilvl="0" w:tplc="0416000F">
      <w:start w:val="1"/>
      <w:numFmt w:val="decimal"/>
      <w:lvlText w:val="%1."/>
      <w:lvlJc w:val="left"/>
      <w:pPr>
        <w:ind w:left="1298" w:hanging="360"/>
      </w:pPr>
    </w:lvl>
    <w:lvl w:ilvl="1" w:tplc="04160019" w:tentative="1">
      <w:start w:val="1"/>
      <w:numFmt w:val="lowerLetter"/>
      <w:lvlText w:val="%2."/>
      <w:lvlJc w:val="left"/>
      <w:pPr>
        <w:ind w:left="2018" w:hanging="360"/>
      </w:pPr>
    </w:lvl>
    <w:lvl w:ilvl="2" w:tplc="0416001B" w:tentative="1">
      <w:start w:val="1"/>
      <w:numFmt w:val="lowerRoman"/>
      <w:lvlText w:val="%3."/>
      <w:lvlJc w:val="right"/>
      <w:pPr>
        <w:ind w:left="2738" w:hanging="180"/>
      </w:pPr>
    </w:lvl>
    <w:lvl w:ilvl="3" w:tplc="0416000F" w:tentative="1">
      <w:start w:val="1"/>
      <w:numFmt w:val="decimal"/>
      <w:lvlText w:val="%4."/>
      <w:lvlJc w:val="left"/>
      <w:pPr>
        <w:ind w:left="3458" w:hanging="360"/>
      </w:pPr>
    </w:lvl>
    <w:lvl w:ilvl="4" w:tplc="04160019" w:tentative="1">
      <w:start w:val="1"/>
      <w:numFmt w:val="lowerLetter"/>
      <w:lvlText w:val="%5."/>
      <w:lvlJc w:val="left"/>
      <w:pPr>
        <w:ind w:left="4178" w:hanging="360"/>
      </w:pPr>
    </w:lvl>
    <w:lvl w:ilvl="5" w:tplc="0416001B" w:tentative="1">
      <w:start w:val="1"/>
      <w:numFmt w:val="lowerRoman"/>
      <w:lvlText w:val="%6."/>
      <w:lvlJc w:val="right"/>
      <w:pPr>
        <w:ind w:left="4898" w:hanging="180"/>
      </w:pPr>
    </w:lvl>
    <w:lvl w:ilvl="6" w:tplc="0416000F" w:tentative="1">
      <w:start w:val="1"/>
      <w:numFmt w:val="decimal"/>
      <w:lvlText w:val="%7."/>
      <w:lvlJc w:val="left"/>
      <w:pPr>
        <w:ind w:left="5618" w:hanging="360"/>
      </w:pPr>
    </w:lvl>
    <w:lvl w:ilvl="7" w:tplc="04160019" w:tentative="1">
      <w:start w:val="1"/>
      <w:numFmt w:val="lowerLetter"/>
      <w:lvlText w:val="%8."/>
      <w:lvlJc w:val="left"/>
      <w:pPr>
        <w:ind w:left="6338" w:hanging="360"/>
      </w:pPr>
    </w:lvl>
    <w:lvl w:ilvl="8" w:tplc="0416001B" w:tentative="1">
      <w:start w:val="1"/>
      <w:numFmt w:val="lowerRoman"/>
      <w:lvlText w:val="%9."/>
      <w:lvlJc w:val="right"/>
      <w:pPr>
        <w:ind w:left="7058" w:hanging="180"/>
      </w:pPr>
    </w:lvl>
  </w:abstractNum>
  <w:abstractNum w:abstractNumId="54" w15:restartNumberingAfterBreak="0">
    <w:nsid w:val="72A4431D"/>
    <w:multiLevelType w:val="hybridMultilevel"/>
    <w:tmpl w:val="DDCC587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16cid:durableId="92210117">
    <w:abstractNumId w:val="49"/>
  </w:num>
  <w:num w:numId="2" w16cid:durableId="1175850479">
    <w:abstractNumId w:val="14"/>
  </w:num>
  <w:num w:numId="3" w16cid:durableId="1704090399">
    <w:abstractNumId w:val="12"/>
  </w:num>
  <w:num w:numId="4" w16cid:durableId="29114226">
    <w:abstractNumId w:val="15"/>
  </w:num>
  <w:num w:numId="5" w16cid:durableId="1363629816">
    <w:abstractNumId w:val="38"/>
  </w:num>
  <w:num w:numId="6" w16cid:durableId="1293560897">
    <w:abstractNumId w:val="4"/>
  </w:num>
  <w:num w:numId="7" w16cid:durableId="18114365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1719384">
    <w:abstractNumId w:val="21"/>
  </w:num>
  <w:num w:numId="9" w16cid:durableId="244650848">
    <w:abstractNumId w:val="20"/>
  </w:num>
  <w:num w:numId="10" w16cid:durableId="152526215">
    <w:abstractNumId w:val="24"/>
  </w:num>
  <w:num w:numId="11" w16cid:durableId="2090732300">
    <w:abstractNumId w:val="2"/>
  </w:num>
  <w:num w:numId="12" w16cid:durableId="49311866">
    <w:abstractNumId w:val="0"/>
    <w:lvlOverride w:ilvl="0">
      <w:lvl w:ilvl="0">
        <w:numFmt w:val="bullet"/>
        <w:lvlText w:val=""/>
        <w:legacy w:legacy="1" w:legacySpace="0" w:legacyIndent="0"/>
        <w:lvlJc w:val="left"/>
        <w:rPr>
          <w:rFonts w:ascii="Symbol" w:hAnsi="Symbol" w:hint="default"/>
        </w:rPr>
      </w:lvl>
    </w:lvlOverride>
  </w:num>
  <w:num w:numId="13" w16cid:durableId="1836216858">
    <w:abstractNumId w:val="51"/>
  </w:num>
  <w:num w:numId="14" w16cid:durableId="2031249544">
    <w:abstractNumId w:val="46"/>
  </w:num>
  <w:num w:numId="15" w16cid:durableId="488639871">
    <w:abstractNumId w:val="54"/>
  </w:num>
  <w:num w:numId="16" w16cid:durableId="617105320">
    <w:abstractNumId w:val="3"/>
  </w:num>
  <w:num w:numId="17" w16cid:durableId="1628968198">
    <w:abstractNumId w:val="22"/>
  </w:num>
  <w:num w:numId="18" w16cid:durableId="1066804067">
    <w:abstractNumId w:val="31"/>
  </w:num>
  <w:num w:numId="19" w16cid:durableId="770276547">
    <w:abstractNumId w:val="13"/>
  </w:num>
  <w:num w:numId="20" w16cid:durableId="1196893094">
    <w:abstractNumId w:val="9"/>
  </w:num>
  <w:num w:numId="21" w16cid:durableId="942803129">
    <w:abstractNumId w:val="16"/>
  </w:num>
  <w:num w:numId="22" w16cid:durableId="836385900">
    <w:abstractNumId w:val="17"/>
  </w:num>
  <w:num w:numId="23" w16cid:durableId="293020525">
    <w:abstractNumId w:val="1"/>
  </w:num>
  <w:num w:numId="24" w16cid:durableId="641275643">
    <w:abstractNumId w:val="6"/>
  </w:num>
  <w:num w:numId="25" w16cid:durableId="230118677">
    <w:abstractNumId w:val="19"/>
  </w:num>
  <w:num w:numId="26" w16cid:durableId="1552811853">
    <w:abstractNumId w:val="40"/>
  </w:num>
  <w:num w:numId="27" w16cid:durableId="83916096">
    <w:abstractNumId w:val="44"/>
  </w:num>
  <w:num w:numId="28" w16cid:durableId="1218131565">
    <w:abstractNumId w:val="41"/>
  </w:num>
  <w:num w:numId="29" w16cid:durableId="1771503851">
    <w:abstractNumId w:val="43"/>
  </w:num>
  <w:num w:numId="30" w16cid:durableId="716514072">
    <w:abstractNumId w:val="30"/>
  </w:num>
  <w:num w:numId="31" w16cid:durableId="1110398505">
    <w:abstractNumId w:val="28"/>
  </w:num>
  <w:num w:numId="32" w16cid:durableId="1472212227">
    <w:abstractNumId w:val="42"/>
  </w:num>
  <w:num w:numId="33" w16cid:durableId="629213956">
    <w:abstractNumId w:val="26"/>
  </w:num>
  <w:num w:numId="34" w16cid:durableId="1774520501">
    <w:abstractNumId w:val="36"/>
  </w:num>
  <w:num w:numId="35" w16cid:durableId="1604148156">
    <w:abstractNumId w:val="27"/>
  </w:num>
  <w:num w:numId="36" w16cid:durableId="369497780">
    <w:abstractNumId w:val="18"/>
  </w:num>
  <w:num w:numId="37" w16cid:durableId="1717318870">
    <w:abstractNumId w:val="52"/>
  </w:num>
  <w:num w:numId="38" w16cid:durableId="119999769">
    <w:abstractNumId w:val="32"/>
  </w:num>
  <w:num w:numId="39" w16cid:durableId="349449813">
    <w:abstractNumId w:val="10"/>
  </w:num>
  <w:num w:numId="40" w16cid:durableId="1759405644">
    <w:abstractNumId w:val="50"/>
  </w:num>
  <w:num w:numId="41" w16cid:durableId="1479765871">
    <w:abstractNumId w:val="48"/>
  </w:num>
  <w:num w:numId="42" w16cid:durableId="342979079">
    <w:abstractNumId w:val="11"/>
  </w:num>
  <w:num w:numId="43" w16cid:durableId="551888173">
    <w:abstractNumId w:val="23"/>
  </w:num>
  <w:num w:numId="44" w16cid:durableId="1420099772">
    <w:abstractNumId w:val="34"/>
  </w:num>
  <w:num w:numId="45" w16cid:durableId="163588450">
    <w:abstractNumId w:val="39"/>
  </w:num>
  <w:num w:numId="46" w16cid:durableId="990525791">
    <w:abstractNumId w:val="8"/>
  </w:num>
  <w:num w:numId="47" w16cid:durableId="1860852604">
    <w:abstractNumId w:val="33"/>
  </w:num>
  <w:num w:numId="48" w16cid:durableId="935865174">
    <w:abstractNumId w:val="5"/>
  </w:num>
  <w:num w:numId="49" w16cid:durableId="782386196">
    <w:abstractNumId w:val="47"/>
  </w:num>
  <w:num w:numId="50" w16cid:durableId="293755226">
    <w:abstractNumId w:val="25"/>
  </w:num>
  <w:num w:numId="51" w16cid:durableId="1796950583">
    <w:abstractNumId w:val="53"/>
  </w:num>
  <w:num w:numId="52" w16cid:durableId="1213686451">
    <w:abstractNumId w:val="29"/>
  </w:num>
  <w:num w:numId="53" w16cid:durableId="316686758">
    <w:abstractNumId w:val="7"/>
  </w:num>
  <w:num w:numId="54" w16cid:durableId="2039546421">
    <w:abstractNumId w:val="37"/>
  </w:num>
  <w:num w:numId="55" w16cid:durableId="590163670">
    <w:abstractNumId w:val="45"/>
  </w:num>
  <w:num w:numId="56" w16cid:durableId="1267691254">
    <w:abstractNumId w:val="3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BD4"/>
    <w:rsid w:val="00014FDB"/>
    <w:rsid w:val="00015592"/>
    <w:rsid w:val="000155A6"/>
    <w:rsid w:val="00015868"/>
    <w:rsid w:val="00015908"/>
    <w:rsid w:val="00015A44"/>
    <w:rsid w:val="00015CBC"/>
    <w:rsid w:val="000167CD"/>
    <w:rsid w:val="00016979"/>
    <w:rsid w:val="00016DD2"/>
    <w:rsid w:val="00017A5F"/>
    <w:rsid w:val="00017BE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CD4"/>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0F5"/>
    <w:rsid w:val="0003316B"/>
    <w:rsid w:val="0003325A"/>
    <w:rsid w:val="000338CD"/>
    <w:rsid w:val="000339A2"/>
    <w:rsid w:val="00034456"/>
    <w:rsid w:val="00034638"/>
    <w:rsid w:val="00034A9E"/>
    <w:rsid w:val="00034B02"/>
    <w:rsid w:val="00035423"/>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B8F"/>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03E"/>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615"/>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45"/>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7E6"/>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2AE"/>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039"/>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0A"/>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0F7D9D"/>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B24"/>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CE2"/>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3D5"/>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8CB"/>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0FBE"/>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29C"/>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231"/>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784"/>
    <w:rsid w:val="001D58F6"/>
    <w:rsid w:val="001D5BD5"/>
    <w:rsid w:val="001D5D88"/>
    <w:rsid w:val="001D6372"/>
    <w:rsid w:val="001D65A1"/>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0E78"/>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B"/>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ED4"/>
    <w:rsid w:val="00224FA2"/>
    <w:rsid w:val="002251AC"/>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9DF"/>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5593"/>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4D34"/>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C8F"/>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1F6"/>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4EA0"/>
    <w:rsid w:val="0030528F"/>
    <w:rsid w:val="003053EE"/>
    <w:rsid w:val="00305766"/>
    <w:rsid w:val="0030588A"/>
    <w:rsid w:val="003059BB"/>
    <w:rsid w:val="003059D2"/>
    <w:rsid w:val="00305B27"/>
    <w:rsid w:val="00305D57"/>
    <w:rsid w:val="0030600B"/>
    <w:rsid w:val="00306366"/>
    <w:rsid w:val="003063CF"/>
    <w:rsid w:val="003064DB"/>
    <w:rsid w:val="0030652C"/>
    <w:rsid w:val="00306E2F"/>
    <w:rsid w:val="0030711F"/>
    <w:rsid w:val="0030729D"/>
    <w:rsid w:val="00307567"/>
    <w:rsid w:val="003075A8"/>
    <w:rsid w:val="003077C1"/>
    <w:rsid w:val="00307BE9"/>
    <w:rsid w:val="00307F7D"/>
    <w:rsid w:val="003100B4"/>
    <w:rsid w:val="00310A81"/>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3FE1"/>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A2"/>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0AA"/>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0B9"/>
    <w:rsid w:val="003831A7"/>
    <w:rsid w:val="00383661"/>
    <w:rsid w:val="00383689"/>
    <w:rsid w:val="0038377E"/>
    <w:rsid w:val="003837AB"/>
    <w:rsid w:val="00383913"/>
    <w:rsid w:val="00383D5D"/>
    <w:rsid w:val="00383E52"/>
    <w:rsid w:val="00383F92"/>
    <w:rsid w:val="00383FEE"/>
    <w:rsid w:val="0038420C"/>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6C06"/>
    <w:rsid w:val="0038740C"/>
    <w:rsid w:val="00387563"/>
    <w:rsid w:val="0038791D"/>
    <w:rsid w:val="00387B4F"/>
    <w:rsid w:val="00390079"/>
    <w:rsid w:val="00390108"/>
    <w:rsid w:val="003903B4"/>
    <w:rsid w:val="00390451"/>
    <w:rsid w:val="003907AD"/>
    <w:rsid w:val="00390C7B"/>
    <w:rsid w:val="00390F98"/>
    <w:rsid w:val="00391B81"/>
    <w:rsid w:val="003920A1"/>
    <w:rsid w:val="003922A6"/>
    <w:rsid w:val="0039246A"/>
    <w:rsid w:val="00392648"/>
    <w:rsid w:val="00392691"/>
    <w:rsid w:val="00392949"/>
    <w:rsid w:val="0039300C"/>
    <w:rsid w:val="003938F8"/>
    <w:rsid w:val="00393AB0"/>
    <w:rsid w:val="00393D3F"/>
    <w:rsid w:val="00394398"/>
    <w:rsid w:val="00395623"/>
    <w:rsid w:val="00395CD0"/>
    <w:rsid w:val="00395E1B"/>
    <w:rsid w:val="00396059"/>
    <w:rsid w:val="0039647C"/>
    <w:rsid w:val="003964DE"/>
    <w:rsid w:val="0039653A"/>
    <w:rsid w:val="0039661C"/>
    <w:rsid w:val="003968A7"/>
    <w:rsid w:val="00396C11"/>
    <w:rsid w:val="00396E82"/>
    <w:rsid w:val="00397044"/>
    <w:rsid w:val="003973E0"/>
    <w:rsid w:val="00397517"/>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AFD"/>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2DF"/>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0B1"/>
    <w:rsid w:val="00404310"/>
    <w:rsid w:val="00404654"/>
    <w:rsid w:val="004049E5"/>
    <w:rsid w:val="00404E2B"/>
    <w:rsid w:val="00405773"/>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5EB6"/>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309"/>
    <w:rsid w:val="0045660C"/>
    <w:rsid w:val="00456874"/>
    <w:rsid w:val="00456B6F"/>
    <w:rsid w:val="00456C5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CDA"/>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3F3"/>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28D"/>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924"/>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195F"/>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3E5"/>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55"/>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569"/>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91A"/>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1F7E"/>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4BE6"/>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3CA"/>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C29"/>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0B6"/>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ADF"/>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5EA9"/>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3F1"/>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1E8"/>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DDB"/>
    <w:rsid w:val="006E3F26"/>
    <w:rsid w:val="006E4822"/>
    <w:rsid w:val="006E4E31"/>
    <w:rsid w:val="006E5274"/>
    <w:rsid w:val="006E542F"/>
    <w:rsid w:val="006E5448"/>
    <w:rsid w:val="006E5500"/>
    <w:rsid w:val="006E5A10"/>
    <w:rsid w:val="006E5ADF"/>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BA5"/>
    <w:rsid w:val="006F7E36"/>
    <w:rsid w:val="006F7FA4"/>
    <w:rsid w:val="007003AB"/>
    <w:rsid w:val="007004C5"/>
    <w:rsid w:val="0070067A"/>
    <w:rsid w:val="00700B88"/>
    <w:rsid w:val="00700F28"/>
    <w:rsid w:val="0070165E"/>
    <w:rsid w:val="0070175F"/>
    <w:rsid w:val="00701D06"/>
    <w:rsid w:val="007020E3"/>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15F"/>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7F9"/>
    <w:rsid w:val="00734A99"/>
    <w:rsid w:val="00734B4E"/>
    <w:rsid w:val="00734D10"/>
    <w:rsid w:val="00734F33"/>
    <w:rsid w:val="00734FD5"/>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7B4"/>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836"/>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061"/>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DF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3B7"/>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943"/>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54"/>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1BA"/>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6EC1"/>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B3"/>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3D0F"/>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64"/>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7DB"/>
    <w:rsid w:val="00931F79"/>
    <w:rsid w:val="0093205C"/>
    <w:rsid w:val="009323DE"/>
    <w:rsid w:val="0093266B"/>
    <w:rsid w:val="00932673"/>
    <w:rsid w:val="00932BD7"/>
    <w:rsid w:val="00933871"/>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4A6"/>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6DF4"/>
    <w:rsid w:val="009670B6"/>
    <w:rsid w:val="00967289"/>
    <w:rsid w:val="00967300"/>
    <w:rsid w:val="00967347"/>
    <w:rsid w:val="009673C2"/>
    <w:rsid w:val="00967413"/>
    <w:rsid w:val="00967B90"/>
    <w:rsid w:val="00967BE4"/>
    <w:rsid w:val="009700F6"/>
    <w:rsid w:val="00970D48"/>
    <w:rsid w:val="00970EF4"/>
    <w:rsid w:val="0097133B"/>
    <w:rsid w:val="00971837"/>
    <w:rsid w:val="009719E6"/>
    <w:rsid w:val="00971A20"/>
    <w:rsid w:val="00971DE4"/>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AB6"/>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74E"/>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42C"/>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055"/>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4E1E"/>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1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047"/>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2A6F"/>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02D"/>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CAC"/>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92A"/>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731"/>
    <w:rsid w:val="00AE0BF4"/>
    <w:rsid w:val="00AE0DDF"/>
    <w:rsid w:val="00AE0E5E"/>
    <w:rsid w:val="00AE0FEB"/>
    <w:rsid w:val="00AE1057"/>
    <w:rsid w:val="00AE13B9"/>
    <w:rsid w:val="00AE1A01"/>
    <w:rsid w:val="00AE1AAB"/>
    <w:rsid w:val="00AE2612"/>
    <w:rsid w:val="00AE28D0"/>
    <w:rsid w:val="00AE2917"/>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358"/>
    <w:rsid w:val="00AE6477"/>
    <w:rsid w:val="00AE66AD"/>
    <w:rsid w:val="00AE75E8"/>
    <w:rsid w:val="00AE765A"/>
    <w:rsid w:val="00AE7830"/>
    <w:rsid w:val="00AE798F"/>
    <w:rsid w:val="00AF013E"/>
    <w:rsid w:val="00AF01C8"/>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8C5"/>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41"/>
    <w:rsid w:val="00B13870"/>
    <w:rsid w:val="00B13CFC"/>
    <w:rsid w:val="00B14BF9"/>
    <w:rsid w:val="00B15415"/>
    <w:rsid w:val="00B158CE"/>
    <w:rsid w:val="00B15B1D"/>
    <w:rsid w:val="00B15BF3"/>
    <w:rsid w:val="00B15EC9"/>
    <w:rsid w:val="00B1602D"/>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03C"/>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4E03"/>
    <w:rsid w:val="00B3538A"/>
    <w:rsid w:val="00B35736"/>
    <w:rsid w:val="00B369E2"/>
    <w:rsid w:val="00B36B1C"/>
    <w:rsid w:val="00B36DBD"/>
    <w:rsid w:val="00B36ECB"/>
    <w:rsid w:val="00B37814"/>
    <w:rsid w:val="00B3792D"/>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6A6"/>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8C8"/>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314"/>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6E8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2E0D"/>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159"/>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263"/>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305"/>
    <w:rsid w:val="00C5059A"/>
    <w:rsid w:val="00C5060F"/>
    <w:rsid w:val="00C50628"/>
    <w:rsid w:val="00C506CE"/>
    <w:rsid w:val="00C507D7"/>
    <w:rsid w:val="00C5092C"/>
    <w:rsid w:val="00C50E5E"/>
    <w:rsid w:val="00C50EDB"/>
    <w:rsid w:val="00C51042"/>
    <w:rsid w:val="00C510F6"/>
    <w:rsid w:val="00C5162D"/>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5F04"/>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775"/>
    <w:rsid w:val="00C65A4A"/>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57E"/>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4A"/>
    <w:rsid w:val="00C86284"/>
    <w:rsid w:val="00C862AE"/>
    <w:rsid w:val="00C8645C"/>
    <w:rsid w:val="00C86711"/>
    <w:rsid w:val="00C86A22"/>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0F"/>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704"/>
    <w:rsid w:val="00CD4DDF"/>
    <w:rsid w:val="00CD50FE"/>
    <w:rsid w:val="00CD52D8"/>
    <w:rsid w:val="00CD53B2"/>
    <w:rsid w:val="00CD5E3E"/>
    <w:rsid w:val="00CD645F"/>
    <w:rsid w:val="00CD6A1C"/>
    <w:rsid w:val="00CD702E"/>
    <w:rsid w:val="00CD72B3"/>
    <w:rsid w:val="00CD7750"/>
    <w:rsid w:val="00CD79E7"/>
    <w:rsid w:val="00CD7FA9"/>
    <w:rsid w:val="00CE01DE"/>
    <w:rsid w:val="00CE0436"/>
    <w:rsid w:val="00CE05E5"/>
    <w:rsid w:val="00CE060D"/>
    <w:rsid w:val="00CE06C6"/>
    <w:rsid w:val="00CE085F"/>
    <w:rsid w:val="00CE0CCC"/>
    <w:rsid w:val="00CE177D"/>
    <w:rsid w:val="00CE1EB8"/>
    <w:rsid w:val="00CE2318"/>
    <w:rsid w:val="00CE2403"/>
    <w:rsid w:val="00CE2527"/>
    <w:rsid w:val="00CE257B"/>
    <w:rsid w:val="00CE3014"/>
    <w:rsid w:val="00CE3108"/>
    <w:rsid w:val="00CE3580"/>
    <w:rsid w:val="00CE3787"/>
    <w:rsid w:val="00CE39A1"/>
    <w:rsid w:val="00CE3A28"/>
    <w:rsid w:val="00CE3A95"/>
    <w:rsid w:val="00CE3BE3"/>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512"/>
    <w:rsid w:val="00CF5912"/>
    <w:rsid w:val="00CF5B0F"/>
    <w:rsid w:val="00CF5DB5"/>
    <w:rsid w:val="00CF5EAF"/>
    <w:rsid w:val="00CF5FE9"/>
    <w:rsid w:val="00CF6626"/>
    <w:rsid w:val="00CF69BD"/>
    <w:rsid w:val="00CF6BA1"/>
    <w:rsid w:val="00CF6E1D"/>
    <w:rsid w:val="00CF7646"/>
    <w:rsid w:val="00CF76AF"/>
    <w:rsid w:val="00CF76D8"/>
    <w:rsid w:val="00CF7AB1"/>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17F96"/>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A1C"/>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5FE"/>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4DB"/>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1D6"/>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086"/>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787"/>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50B"/>
    <w:rsid w:val="00E67664"/>
    <w:rsid w:val="00E67C61"/>
    <w:rsid w:val="00E67F08"/>
    <w:rsid w:val="00E67FEA"/>
    <w:rsid w:val="00E7048E"/>
    <w:rsid w:val="00E7076E"/>
    <w:rsid w:val="00E709D9"/>
    <w:rsid w:val="00E70D52"/>
    <w:rsid w:val="00E70DBD"/>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27C"/>
    <w:rsid w:val="00ED744F"/>
    <w:rsid w:val="00ED7523"/>
    <w:rsid w:val="00ED75D3"/>
    <w:rsid w:val="00ED7C35"/>
    <w:rsid w:val="00EE0A2C"/>
    <w:rsid w:val="00EE0D84"/>
    <w:rsid w:val="00EE183F"/>
    <w:rsid w:val="00EE1965"/>
    <w:rsid w:val="00EE19D5"/>
    <w:rsid w:val="00EE1D26"/>
    <w:rsid w:val="00EE1F6E"/>
    <w:rsid w:val="00EE222B"/>
    <w:rsid w:val="00EE235E"/>
    <w:rsid w:val="00EE26A3"/>
    <w:rsid w:val="00EE26E5"/>
    <w:rsid w:val="00EE2D96"/>
    <w:rsid w:val="00EE3004"/>
    <w:rsid w:val="00EE3165"/>
    <w:rsid w:val="00EE361B"/>
    <w:rsid w:val="00EE367A"/>
    <w:rsid w:val="00EE3AE0"/>
    <w:rsid w:val="00EE3F9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291"/>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558"/>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6A2"/>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6E5"/>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80C"/>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31"/>
    <w:rsid w:val="00FD5D69"/>
    <w:rsid w:val="00FD5F2F"/>
    <w:rsid w:val="00FD661B"/>
    <w:rsid w:val="00FD67DB"/>
    <w:rsid w:val="00FD6A63"/>
    <w:rsid w:val="00FD6FC9"/>
    <w:rsid w:val="00FD71DE"/>
    <w:rsid w:val="00FD789B"/>
    <w:rsid w:val="00FD791B"/>
    <w:rsid w:val="00FD7F3F"/>
    <w:rsid w:val="00FE02FD"/>
    <w:rsid w:val="00FE06DD"/>
    <w:rsid w:val="00FE0876"/>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0EB76C08"/>
  <w15:docId w15:val="{5FBCF902-E809-4399-B19C-41ACC87ED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link w:val="Ttulo1Char"/>
    <w:qFormat/>
    <w:rsid w:val="002D4FEB"/>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ind w:left="578" w:hanging="578"/>
      <w:jc w:val="left"/>
      <w:outlineLvl w:val="1"/>
    </w:pPr>
    <w:rPr>
      <w:rFonts w:cs="Arial"/>
      <w:b/>
      <w:bCs/>
      <w:iCs/>
      <w:szCs w:val="28"/>
    </w:rPr>
  </w:style>
  <w:style w:type="paragraph" w:styleId="Ttulo3">
    <w:name w:val="heading 3"/>
    <w:basedOn w:val="Normal"/>
    <w:next w:val="Normal"/>
    <w:link w:val="Ttulo3Char"/>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spacing w:before="480" w:after="480"/>
      <w:ind w:left="862" w:hanging="862"/>
      <w:jc w:val="left"/>
      <w:outlineLvl w:val="3"/>
    </w:pPr>
    <w:rPr>
      <w:rFonts w:cs="Arial"/>
    </w:rPr>
  </w:style>
  <w:style w:type="paragraph" w:styleId="Ttulo5">
    <w:name w:val="heading 5"/>
    <w:basedOn w:val="Normal"/>
    <w:next w:val="Normal"/>
    <w:qFormat/>
    <w:rsid w:val="00FB162A"/>
    <w:pPr>
      <w:numPr>
        <w:ilvl w:val="4"/>
        <w:numId w:val="1"/>
      </w:numPr>
      <w:spacing w:before="480" w:after="480"/>
      <w:ind w:left="1009" w:hanging="1009"/>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uiPriority w:val="35"/>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lang w:val="pt-BR" w:eastAsia="pt-BR" w:bidi="ar-SA"/>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uiPriority w:val="99"/>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5"/>
      </w:numPr>
    </w:pPr>
    <w:rPr>
      <w:caps w:val="0"/>
      <w:szCs w:val="28"/>
    </w:rPr>
  </w:style>
  <w:style w:type="paragraph" w:customStyle="1" w:styleId="Apendice2">
    <w:name w:val="Apendice 2"/>
    <w:basedOn w:val="Ttulo2"/>
    <w:rsid w:val="00A05334"/>
    <w:pPr>
      <w:numPr>
        <w:numId w:val="5"/>
      </w:numPr>
    </w:pPr>
  </w:style>
  <w:style w:type="paragraph" w:customStyle="1" w:styleId="Apendice3">
    <w:name w:val="Apendice 3"/>
    <w:basedOn w:val="Ttulo3"/>
    <w:next w:val="Texto"/>
    <w:rsid w:val="00A05334"/>
    <w:pPr>
      <w:numPr>
        <w:numId w:val="5"/>
      </w:numPr>
    </w:pPr>
  </w:style>
  <w:style w:type="character" w:styleId="MenoPendente">
    <w:name w:val="Unresolved Mention"/>
    <w:uiPriority w:val="99"/>
    <w:semiHidden/>
    <w:unhideWhenUsed/>
    <w:rsid w:val="00DE1B6B"/>
    <w:rPr>
      <w:color w:val="605E5C"/>
      <w:shd w:val="clear" w:color="auto" w:fill="E1DFDD"/>
    </w:rPr>
  </w:style>
  <w:style w:type="character" w:styleId="TextodoEspaoReservado">
    <w:name w:val="Placeholder Text"/>
    <w:basedOn w:val="Fontepargpadro"/>
    <w:uiPriority w:val="99"/>
    <w:semiHidden/>
    <w:rsid w:val="00D32241"/>
    <w:rPr>
      <w:color w:val="808080"/>
    </w:rPr>
  </w:style>
  <w:style w:type="paragraph" w:styleId="PargrafodaLista">
    <w:name w:val="List Paragraph"/>
    <w:basedOn w:val="Normal"/>
    <w:uiPriority w:val="34"/>
    <w:qFormat/>
    <w:rsid w:val="00D143D7"/>
    <w:pPr>
      <w:ind w:left="720"/>
      <w:contextualSpacing/>
    </w:pPr>
  </w:style>
  <w:style w:type="character" w:customStyle="1" w:styleId="Ttulo3Char">
    <w:name w:val="Título 3 Char"/>
    <w:basedOn w:val="Fontepargpadro"/>
    <w:link w:val="Ttulo3"/>
    <w:rsid w:val="00E35787"/>
    <w:rPr>
      <w:rFonts w:cs="Arial"/>
      <w:bCs/>
      <w:sz w:val="24"/>
      <w:szCs w:val="26"/>
    </w:rPr>
  </w:style>
  <w:style w:type="paragraph" w:styleId="Pr-formataoHTML">
    <w:name w:val="HTML Preformatted"/>
    <w:basedOn w:val="Normal"/>
    <w:link w:val="Pr-formataoHTMLChar"/>
    <w:uiPriority w:val="99"/>
    <w:unhideWhenUsed/>
    <w:rsid w:val="002A6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2A61F6"/>
    <w:rPr>
      <w:rFonts w:ascii="Courier New" w:hAnsi="Courier New" w:cs="Courier New"/>
    </w:rPr>
  </w:style>
  <w:style w:type="character" w:customStyle="1" w:styleId="Ttulo1Char">
    <w:name w:val="Título 1 Char"/>
    <w:basedOn w:val="Fontepargpadro"/>
    <w:link w:val="Ttulo1"/>
    <w:rsid w:val="003F42DF"/>
    <w:rPr>
      <w:rFonts w:cs="Arial"/>
      <w:b/>
      <w:caps/>
      <w:sz w:val="28"/>
      <w:szCs w:val="24"/>
    </w:rPr>
  </w:style>
  <w:style w:type="paragraph" w:styleId="Ttulo">
    <w:name w:val="Title"/>
    <w:basedOn w:val="Normal"/>
    <w:next w:val="Normal"/>
    <w:link w:val="TtuloChar"/>
    <w:qFormat/>
    <w:rsid w:val="001D5784"/>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1D57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968409">
      <w:bodyDiv w:val="1"/>
      <w:marLeft w:val="0"/>
      <w:marRight w:val="0"/>
      <w:marTop w:val="0"/>
      <w:marBottom w:val="0"/>
      <w:divBdr>
        <w:top w:val="none" w:sz="0" w:space="0" w:color="auto"/>
        <w:left w:val="none" w:sz="0" w:space="0" w:color="auto"/>
        <w:bottom w:val="none" w:sz="0" w:space="0" w:color="auto"/>
        <w:right w:val="none" w:sz="0" w:space="0" w:color="auto"/>
      </w:divBdr>
    </w:div>
    <w:div w:id="215969429">
      <w:bodyDiv w:val="1"/>
      <w:marLeft w:val="0"/>
      <w:marRight w:val="0"/>
      <w:marTop w:val="0"/>
      <w:marBottom w:val="0"/>
      <w:divBdr>
        <w:top w:val="none" w:sz="0" w:space="0" w:color="auto"/>
        <w:left w:val="none" w:sz="0" w:space="0" w:color="auto"/>
        <w:bottom w:val="none" w:sz="0" w:space="0" w:color="auto"/>
        <w:right w:val="none" w:sz="0" w:space="0" w:color="auto"/>
      </w:divBdr>
    </w:div>
    <w:div w:id="219363610">
      <w:bodyDiv w:val="1"/>
      <w:marLeft w:val="0"/>
      <w:marRight w:val="0"/>
      <w:marTop w:val="0"/>
      <w:marBottom w:val="0"/>
      <w:divBdr>
        <w:top w:val="none" w:sz="0" w:space="0" w:color="auto"/>
        <w:left w:val="none" w:sz="0" w:space="0" w:color="auto"/>
        <w:bottom w:val="none" w:sz="0" w:space="0" w:color="auto"/>
        <w:right w:val="none" w:sz="0" w:space="0" w:color="auto"/>
      </w:divBdr>
    </w:div>
    <w:div w:id="240602375">
      <w:bodyDiv w:val="1"/>
      <w:marLeft w:val="0"/>
      <w:marRight w:val="0"/>
      <w:marTop w:val="0"/>
      <w:marBottom w:val="0"/>
      <w:divBdr>
        <w:top w:val="none" w:sz="0" w:space="0" w:color="auto"/>
        <w:left w:val="none" w:sz="0" w:space="0" w:color="auto"/>
        <w:bottom w:val="none" w:sz="0" w:space="0" w:color="auto"/>
        <w:right w:val="none" w:sz="0" w:space="0" w:color="auto"/>
      </w:divBdr>
    </w:div>
    <w:div w:id="247278562">
      <w:bodyDiv w:val="1"/>
      <w:marLeft w:val="0"/>
      <w:marRight w:val="0"/>
      <w:marTop w:val="0"/>
      <w:marBottom w:val="0"/>
      <w:divBdr>
        <w:top w:val="none" w:sz="0" w:space="0" w:color="auto"/>
        <w:left w:val="none" w:sz="0" w:space="0" w:color="auto"/>
        <w:bottom w:val="none" w:sz="0" w:space="0" w:color="auto"/>
        <w:right w:val="none" w:sz="0" w:space="0" w:color="auto"/>
      </w:divBdr>
    </w:div>
    <w:div w:id="249122553">
      <w:bodyDiv w:val="1"/>
      <w:marLeft w:val="0"/>
      <w:marRight w:val="0"/>
      <w:marTop w:val="0"/>
      <w:marBottom w:val="0"/>
      <w:divBdr>
        <w:top w:val="none" w:sz="0" w:space="0" w:color="auto"/>
        <w:left w:val="none" w:sz="0" w:space="0" w:color="auto"/>
        <w:bottom w:val="none" w:sz="0" w:space="0" w:color="auto"/>
        <w:right w:val="none" w:sz="0" w:space="0" w:color="auto"/>
      </w:divBdr>
      <w:divsChild>
        <w:div w:id="51084979">
          <w:marLeft w:val="0"/>
          <w:marRight w:val="0"/>
          <w:marTop w:val="0"/>
          <w:marBottom w:val="0"/>
          <w:divBdr>
            <w:top w:val="none" w:sz="0" w:space="0" w:color="auto"/>
            <w:left w:val="none" w:sz="0" w:space="0" w:color="auto"/>
            <w:bottom w:val="none" w:sz="0" w:space="0" w:color="auto"/>
            <w:right w:val="none" w:sz="0" w:space="0" w:color="auto"/>
          </w:divBdr>
        </w:div>
        <w:div w:id="113444638">
          <w:marLeft w:val="0"/>
          <w:marRight w:val="0"/>
          <w:marTop w:val="0"/>
          <w:marBottom w:val="0"/>
          <w:divBdr>
            <w:top w:val="none" w:sz="0" w:space="0" w:color="auto"/>
            <w:left w:val="none" w:sz="0" w:space="0" w:color="auto"/>
            <w:bottom w:val="none" w:sz="0" w:space="0" w:color="auto"/>
            <w:right w:val="none" w:sz="0" w:space="0" w:color="auto"/>
          </w:divBdr>
        </w:div>
        <w:div w:id="373769897">
          <w:marLeft w:val="0"/>
          <w:marRight w:val="0"/>
          <w:marTop w:val="0"/>
          <w:marBottom w:val="0"/>
          <w:divBdr>
            <w:top w:val="none" w:sz="0" w:space="0" w:color="auto"/>
            <w:left w:val="none" w:sz="0" w:space="0" w:color="auto"/>
            <w:bottom w:val="none" w:sz="0" w:space="0" w:color="auto"/>
            <w:right w:val="none" w:sz="0" w:space="0" w:color="auto"/>
          </w:divBdr>
        </w:div>
        <w:div w:id="460735830">
          <w:marLeft w:val="0"/>
          <w:marRight w:val="0"/>
          <w:marTop w:val="0"/>
          <w:marBottom w:val="0"/>
          <w:divBdr>
            <w:top w:val="none" w:sz="0" w:space="0" w:color="auto"/>
            <w:left w:val="none" w:sz="0" w:space="0" w:color="auto"/>
            <w:bottom w:val="none" w:sz="0" w:space="0" w:color="auto"/>
            <w:right w:val="none" w:sz="0" w:space="0" w:color="auto"/>
          </w:divBdr>
        </w:div>
        <w:div w:id="1037462491">
          <w:marLeft w:val="0"/>
          <w:marRight w:val="0"/>
          <w:marTop w:val="0"/>
          <w:marBottom w:val="0"/>
          <w:divBdr>
            <w:top w:val="none" w:sz="0" w:space="0" w:color="auto"/>
            <w:left w:val="none" w:sz="0" w:space="0" w:color="auto"/>
            <w:bottom w:val="none" w:sz="0" w:space="0" w:color="auto"/>
            <w:right w:val="none" w:sz="0" w:space="0" w:color="auto"/>
          </w:divBdr>
        </w:div>
        <w:div w:id="1244949817">
          <w:marLeft w:val="0"/>
          <w:marRight w:val="0"/>
          <w:marTop w:val="0"/>
          <w:marBottom w:val="0"/>
          <w:divBdr>
            <w:top w:val="none" w:sz="0" w:space="0" w:color="auto"/>
            <w:left w:val="none" w:sz="0" w:space="0" w:color="auto"/>
            <w:bottom w:val="none" w:sz="0" w:space="0" w:color="auto"/>
            <w:right w:val="none" w:sz="0" w:space="0" w:color="auto"/>
          </w:divBdr>
        </w:div>
        <w:div w:id="1352533235">
          <w:marLeft w:val="0"/>
          <w:marRight w:val="0"/>
          <w:marTop w:val="0"/>
          <w:marBottom w:val="0"/>
          <w:divBdr>
            <w:top w:val="none" w:sz="0" w:space="0" w:color="auto"/>
            <w:left w:val="none" w:sz="0" w:space="0" w:color="auto"/>
            <w:bottom w:val="none" w:sz="0" w:space="0" w:color="auto"/>
            <w:right w:val="none" w:sz="0" w:space="0" w:color="auto"/>
          </w:divBdr>
        </w:div>
        <w:div w:id="1529446061">
          <w:marLeft w:val="0"/>
          <w:marRight w:val="0"/>
          <w:marTop w:val="0"/>
          <w:marBottom w:val="0"/>
          <w:divBdr>
            <w:top w:val="none" w:sz="0" w:space="0" w:color="auto"/>
            <w:left w:val="none" w:sz="0" w:space="0" w:color="auto"/>
            <w:bottom w:val="none" w:sz="0" w:space="0" w:color="auto"/>
            <w:right w:val="none" w:sz="0" w:space="0" w:color="auto"/>
          </w:divBdr>
        </w:div>
        <w:div w:id="1541238057">
          <w:marLeft w:val="0"/>
          <w:marRight w:val="0"/>
          <w:marTop w:val="0"/>
          <w:marBottom w:val="0"/>
          <w:divBdr>
            <w:top w:val="none" w:sz="0" w:space="0" w:color="auto"/>
            <w:left w:val="none" w:sz="0" w:space="0" w:color="auto"/>
            <w:bottom w:val="none" w:sz="0" w:space="0" w:color="auto"/>
            <w:right w:val="none" w:sz="0" w:space="0" w:color="auto"/>
          </w:divBdr>
        </w:div>
        <w:div w:id="1543326065">
          <w:marLeft w:val="0"/>
          <w:marRight w:val="0"/>
          <w:marTop w:val="0"/>
          <w:marBottom w:val="0"/>
          <w:divBdr>
            <w:top w:val="none" w:sz="0" w:space="0" w:color="auto"/>
            <w:left w:val="none" w:sz="0" w:space="0" w:color="auto"/>
            <w:bottom w:val="none" w:sz="0" w:space="0" w:color="auto"/>
            <w:right w:val="none" w:sz="0" w:space="0" w:color="auto"/>
          </w:divBdr>
        </w:div>
        <w:div w:id="1630668662">
          <w:marLeft w:val="0"/>
          <w:marRight w:val="0"/>
          <w:marTop w:val="0"/>
          <w:marBottom w:val="0"/>
          <w:divBdr>
            <w:top w:val="none" w:sz="0" w:space="0" w:color="auto"/>
            <w:left w:val="none" w:sz="0" w:space="0" w:color="auto"/>
            <w:bottom w:val="none" w:sz="0" w:space="0" w:color="auto"/>
            <w:right w:val="none" w:sz="0" w:space="0" w:color="auto"/>
          </w:divBdr>
        </w:div>
        <w:div w:id="1913588100">
          <w:marLeft w:val="0"/>
          <w:marRight w:val="0"/>
          <w:marTop w:val="0"/>
          <w:marBottom w:val="0"/>
          <w:divBdr>
            <w:top w:val="none" w:sz="0" w:space="0" w:color="auto"/>
            <w:left w:val="none" w:sz="0" w:space="0" w:color="auto"/>
            <w:bottom w:val="none" w:sz="0" w:space="0" w:color="auto"/>
            <w:right w:val="none" w:sz="0" w:space="0" w:color="auto"/>
          </w:divBdr>
        </w:div>
      </w:divsChild>
    </w:div>
    <w:div w:id="350687399">
      <w:bodyDiv w:val="1"/>
      <w:marLeft w:val="0"/>
      <w:marRight w:val="0"/>
      <w:marTop w:val="0"/>
      <w:marBottom w:val="0"/>
      <w:divBdr>
        <w:top w:val="none" w:sz="0" w:space="0" w:color="auto"/>
        <w:left w:val="none" w:sz="0" w:space="0" w:color="auto"/>
        <w:bottom w:val="none" w:sz="0" w:space="0" w:color="auto"/>
        <w:right w:val="none" w:sz="0" w:space="0" w:color="auto"/>
      </w:divBdr>
      <w:divsChild>
        <w:div w:id="1010638353">
          <w:marLeft w:val="0"/>
          <w:marRight w:val="0"/>
          <w:marTop w:val="0"/>
          <w:marBottom w:val="0"/>
          <w:divBdr>
            <w:top w:val="none" w:sz="0" w:space="0" w:color="auto"/>
            <w:left w:val="none" w:sz="0" w:space="0" w:color="auto"/>
            <w:bottom w:val="none" w:sz="0" w:space="0" w:color="auto"/>
            <w:right w:val="none" w:sz="0" w:space="0" w:color="auto"/>
          </w:divBdr>
          <w:divsChild>
            <w:div w:id="938568243">
              <w:marLeft w:val="0"/>
              <w:marRight w:val="0"/>
              <w:marTop w:val="0"/>
              <w:marBottom w:val="0"/>
              <w:divBdr>
                <w:top w:val="none" w:sz="0" w:space="0" w:color="auto"/>
                <w:left w:val="none" w:sz="0" w:space="0" w:color="auto"/>
                <w:bottom w:val="none" w:sz="0" w:space="0" w:color="auto"/>
                <w:right w:val="none" w:sz="0" w:space="0" w:color="auto"/>
              </w:divBdr>
            </w:div>
          </w:divsChild>
        </w:div>
        <w:div w:id="1225991648">
          <w:marLeft w:val="0"/>
          <w:marRight w:val="0"/>
          <w:marTop w:val="0"/>
          <w:marBottom w:val="0"/>
          <w:divBdr>
            <w:top w:val="none" w:sz="0" w:space="0" w:color="auto"/>
            <w:left w:val="none" w:sz="0" w:space="0" w:color="auto"/>
            <w:bottom w:val="none" w:sz="0" w:space="0" w:color="auto"/>
            <w:right w:val="none" w:sz="0" w:space="0" w:color="auto"/>
          </w:divBdr>
          <w:divsChild>
            <w:div w:id="1624966039">
              <w:marLeft w:val="0"/>
              <w:marRight w:val="0"/>
              <w:marTop w:val="0"/>
              <w:marBottom w:val="0"/>
              <w:divBdr>
                <w:top w:val="none" w:sz="0" w:space="0" w:color="auto"/>
                <w:left w:val="none" w:sz="0" w:space="0" w:color="auto"/>
                <w:bottom w:val="none" w:sz="0" w:space="0" w:color="auto"/>
                <w:right w:val="none" w:sz="0" w:space="0" w:color="auto"/>
              </w:divBdr>
            </w:div>
          </w:divsChild>
        </w:div>
        <w:div w:id="2051416808">
          <w:marLeft w:val="0"/>
          <w:marRight w:val="0"/>
          <w:marTop w:val="0"/>
          <w:marBottom w:val="0"/>
          <w:divBdr>
            <w:top w:val="none" w:sz="0" w:space="0" w:color="auto"/>
            <w:left w:val="none" w:sz="0" w:space="0" w:color="auto"/>
            <w:bottom w:val="none" w:sz="0" w:space="0" w:color="auto"/>
            <w:right w:val="none" w:sz="0" w:space="0" w:color="auto"/>
          </w:divBdr>
          <w:divsChild>
            <w:div w:id="5239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4085">
      <w:bodyDiv w:val="1"/>
      <w:marLeft w:val="0"/>
      <w:marRight w:val="0"/>
      <w:marTop w:val="0"/>
      <w:marBottom w:val="0"/>
      <w:divBdr>
        <w:top w:val="none" w:sz="0" w:space="0" w:color="auto"/>
        <w:left w:val="none" w:sz="0" w:space="0" w:color="auto"/>
        <w:bottom w:val="none" w:sz="0" w:space="0" w:color="auto"/>
        <w:right w:val="none" w:sz="0" w:space="0" w:color="auto"/>
      </w:divBdr>
    </w:div>
    <w:div w:id="364062636">
      <w:bodyDiv w:val="1"/>
      <w:marLeft w:val="0"/>
      <w:marRight w:val="0"/>
      <w:marTop w:val="0"/>
      <w:marBottom w:val="0"/>
      <w:divBdr>
        <w:top w:val="none" w:sz="0" w:space="0" w:color="auto"/>
        <w:left w:val="none" w:sz="0" w:space="0" w:color="auto"/>
        <w:bottom w:val="none" w:sz="0" w:space="0" w:color="auto"/>
        <w:right w:val="none" w:sz="0" w:space="0" w:color="auto"/>
      </w:divBdr>
    </w:div>
    <w:div w:id="365833478">
      <w:bodyDiv w:val="1"/>
      <w:marLeft w:val="0"/>
      <w:marRight w:val="0"/>
      <w:marTop w:val="0"/>
      <w:marBottom w:val="0"/>
      <w:divBdr>
        <w:top w:val="none" w:sz="0" w:space="0" w:color="auto"/>
        <w:left w:val="none" w:sz="0" w:space="0" w:color="auto"/>
        <w:bottom w:val="none" w:sz="0" w:space="0" w:color="auto"/>
        <w:right w:val="none" w:sz="0" w:space="0" w:color="auto"/>
      </w:divBdr>
      <w:divsChild>
        <w:div w:id="1211068453">
          <w:marLeft w:val="0"/>
          <w:marRight w:val="0"/>
          <w:marTop w:val="0"/>
          <w:marBottom w:val="0"/>
          <w:divBdr>
            <w:top w:val="none" w:sz="0" w:space="0" w:color="auto"/>
            <w:left w:val="none" w:sz="0" w:space="0" w:color="auto"/>
            <w:bottom w:val="none" w:sz="0" w:space="0" w:color="auto"/>
            <w:right w:val="none" w:sz="0" w:space="0" w:color="auto"/>
          </w:divBdr>
          <w:divsChild>
            <w:div w:id="1430663457">
              <w:marLeft w:val="0"/>
              <w:marRight w:val="0"/>
              <w:marTop w:val="0"/>
              <w:marBottom w:val="0"/>
              <w:divBdr>
                <w:top w:val="none" w:sz="0" w:space="0" w:color="auto"/>
                <w:left w:val="none" w:sz="0" w:space="0" w:color="auto"/>
                <w:bottom w:val="none" w:sz="0" w:space="0" w:color="auto"/>
                <w:right w:val="none" w:sz="0" w:space="0" w:color="auto"/>
              </w:divBdr>
            </w:div>
          </w:divsChild>
        </w:div>
        <w:div w:id="1850409835">
          <w:marLeft w:val="0"/>
          <w:marRight w:val="0"/>
          <w:marTop w:val="0"/>
          <w:marBottom w:val="0"/>
          <w:divBdr>
            <w:top w:val="none" w:sz="0" w:space="0" w:color="auto"/>
            <w:left w:val="none" w:sz="0" w:space="0" w:color="auto"/>
            <w:bottom w:val="none" w:sz="0" w:space="0" w:color="auto"/>
            <w:right w:val="none" w:sz="0" w:space="0" w:color="auto"/>
          </w:divBdr>
          <w:divsChild>
            <w:div w:id="16002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2795">
      <w:bodyDiv w:val="1"/>
      <w:marLeft w:val="0"/>
      <w:marRight w:val="0"/>
      <w:marTop w:val="0"/>
      <w:marBottom w:val="0"/>
      <w:divBdr>
        <w:top w:val="none" w:sz="0" w:space="0" w:color="auto"/>
        <w:left w:val="none" w:sz="0" w:space="0" w:color="auto"/>
        <w:bottom w:val="none" w:sz="0" w:space="0" w:color="auto"/>
        <w:right w:val="none" w:sz="0" w:space="0" w:color="auto"/>
      </w:divBdr>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87993860">
      <w:bodyDiv w:val="1"/>
      <w:marLeft w:val="0"/>
      <w:marRight w:val="0"/>
      <w:marTop w:val="0"/>
      <w:marBottom w:val="0"/>
      <w:divBdr>
        <w:top w:val="none" w:sz="0" w:space="0" w:color="auto"/>
        <w:left w:val="none" w:sz="0" w:space="0" w:color="auto"/>
        <w:bottom w:val="none" w:sz="0" w:space="0" w:color="auto"/>
        <w:right w:val="none" w:sz="0" w:space="0" w:color="auto"/>
      </w:divBdr>
      <w:divsChild>
        <w:div w:id="566496261">
          <w:marLeft w:val="0"/>
          <w:marRight w:val="0"/>
          <w:marTop w:val="0"/>
          <w:marBottom w:val="0"/>
          <w:divBdr>
            <w:top w:val="none" w:sz="0" w:space="0" w:color="auto"/>
            <w:left w:val="none" w:sz="0" w:space="0" w:color="auto"/>
            <w:bottom w:val="none" w:sz="0" w:space="0" w:color="auto"/>
            <w:right w:val="none" w:sz="0" w:space="0" w:color="auto"/>
          </w:divBdr>
        </w:div>
        <w:div w:id="1766414282">
          <w:marLeft w:val="0"/>
          <w:marRight w:val="0"/>
          <w:marTop w:val="0"/>
          <w:marBottom w:val="0"/>
          <w:divBdr>
            <w:top w:val="single" w:sz="2" w:space="0" w:color="D9D9E3"/>
            <w:left w:val="single" w:sz="2" w:space="0" w:color="D9D9E3"/>
            <w:bottom w:val="single" w:sz="2" w:space="0" w:color="D9D9E3"/>
            <w:right w:val="single" w:sz="2" w:space="0" w:color="D9D9E3"/>
          </w:divBdr>
          <w:divsChild>
            <w:div w:id="538248745">
              <w:marLeft w:val="0"/>
              <w:marRight w:val="0"/>
              <w:marTop w:val="0"/>
              <w:marBottom w:val="0"/>
              <w:divBdr>
                <w:top w:val="single" w:sz="2" w:space="0" w:color="D9D9E3"/>
                <w:left w:val="single" w:sz="2" w:space="0" w:color="D9D9E3"/>
                <w:bottom w:val="single" w:sz="2" w:space="0" w:color="D9D9E3"/>
                <w:right w:val="single" w:sz="2" w:space="0" w:color="D9D9E3"/>
              </w:divBdr>
              <w:divsChild>
                <w:div w:id="556286588">
                  <w:marLeft w:val="0"/>
                  <w:marRight w:val="0"/>
                  <w:marTop w:val="0"/>
                  <w:marBottom w:val="0"/>
                  <w:divBdr>
                    <w:top w:val="single" w:sz="2" w:space="0" w:color="D9D9E3"/>
                    <w:left w:val="single" w:sz="2" w:space="0" w:color="D9D9E3"/>
                    <w:bottom w:val="single" w:sz="2" w:space="0" w:color="D9D9E3"/>
                    <w:right w:val="single" w:sz="2" w:space="0" w:color="D9D9E3"/>
                  </w:divBdr>
                  <w:divsChild>
                    <w:div w:id="385491557">
                      <w:marLeft w:val="0"/>
                      <w:marRight w:val="0"/>
                      <w:marTop w:val="0"/>
                      <w:marBottom w:val="0"/>
                      <w:divBdr>
                        <w:top w:val="single" w:sz="2" w:space="0" w:color="D9D9E3"/>
                        <w:left w:val="single" w:sz="2" w:space="0" w:color="D9D9E3"/>
                        <w:bottom w:val="single" w:sz="2" w:space="0" w:color="D9D9E3"/>
                        <w:right w:val="single" w:sz="2" w:space="0" w:color="D9D9E3"/>
                      </w:divBdr>
                      <w:divsChild>
                        <w:div w:id="1833908398">
                          <w:marLeft w:val="0"/>
                          <w:marRight w:val="0"/>
                          <w:marTop w:val="0"/>
                          <w:marBottom w:val="0"/>
                          <w:divBdr>
                            <w:top w:val="single" w:sz="2" w:space="0" w:color="auto"/>
                            <w:left w:val="single" w:sz="2" w:space="0" w:color="auto"/>
                            <w:bottom w:val="single" w:sz="6" w:space="0" w:color="auto"/>
                            <w:right w:val="single" w:sz="2" w:space="0" w:color="auto"/>
                          </w:divBdr>
                          <w:divsChild>
                            <w:div w:id="1650280252">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900613">
                                  <w:marLeft w:val="0"/>
                                  <w:marRight w:val="0"/>
                                  <w:marTop w:val="0"/>
                                  <w:marBottom w:val="0"/>
                                  <w:divBdr>
                                    <w:top w:val="single" w:sz="2" w:space="0" w:color="D9D9E3"/>
                                    <w:left w:val="single" w:sz="2" w:space="0" w:color="D9D9E3"/>
                                    <w:bottom w:val="single" w:sz="2" w:space="0" w:color="D9D9E3"/>
                                    <w:right w:val="single" w:sz="2" w:space="0" w:color="D9D9E3"/>
                                  </w:divBdr>
                                  <w:divsChild>
                                    <w:div w:id="1242452600">
                                      <w:marLeft w:val="0"/>
                                      <w:marRight w:val="0"/>
                                      <w:marTop w:val="0"/>
                                      <w:marBottom w:val="0"/>
                                      <w:divBdr>
                                        <w:top w:val="single" w:sz="2" w:space="0" w:color="D9D9E3"/>
                                        <w:left w:val="single" w:sz="2" w:space="0" w:color="D9D9E3"/>
                                        <w:bottom w:val="single" w:sz="2" w:space="0" w:color="D9D9E3"/>
                                        <w:right w:val="single" w:sz="2" w:space="0" w:color="D9D9E3"/>
                                      </w:divBdr>
                                      <w:divsChild>
                                        <w:div w:id="1349405596">
                                          <w:marLeft w:val="0"/>
                                          <w:marRight w:val="0"/>
                                          <w:marTop w:val="0"/>
                                          <w:marBottom w:val="0"/>
                                          <w:divBdr>
                                            <w:top w:val="single" w:sz="2" w:space="0" w:color="D9D9E3"/>
                                            <w:left w:val="single" w:sz="2" w:space="0" w:color="D9D9E3"/>
                                            <w:bottom w:val="single" w:sz="2" w:space="0" w:color="D9D9E3"/>
                                            <w:right w:val="single" w:sz="2" w:space="0" w:color="D9D9E3"/>
                                          </w:divBdr>
                                          <w:divsChild>
                                            <w:div w:id="57749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471944109">
      <w:bodyDiv w:val="1"/>
      <w:marLeft w:val="0"/>
      <w:marRight w:val="0"/>
      <w:marTop w:val="0"/>
      <w:marBottom w:val="0"/>
      <w:divBdr>
        <w:top w:val="none" w:sz="0" w:space="0" w:color="auto"/>
        <w:left w:val="none" w:sz="0" w:space="0" w:color="auto"/>
        <w:bottom w:val="none" w:sz="0" w:space="0" w:color="auto"/>
        <w:right w:val="none" w:sz="0" w:space="0" w:color="auto"/>
      </w:divBdr>
      <w:divsChild>
        <w:div w:id="1870334520">
          <w:marLeft w:val="0"/>
          <w:marRight w:val="0"/>
          <w:marTop w:val="0"/>
          <w:marBottom w:val="0"/>
          <w:divBdr>
            <w:top w:val="single" w:sz="2" w:space="0" w:color="auto"/>
            <w:left w:val="single" w:sz="2" w:space="0" w:color="auto"/>
            <w:bottom w:val="single" w:sz="6" w:space="0" w:color="auto"/>
            <w:right w:val="single" w:sz="2" w:space="0" w:color="auto"/>
          </w:divBdr>
          <w:divsChild>
            <w:div w:id="17304957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098153">
                  <w:marLeft w:val="0"/>
                  <w:marRight w:val="0"/>
                  <w:marTop w:val="0"/>
                  <w:marBottom w:val="0"/>
                  <w:divBdr>
                    <w:top w:val="single" w:sz="2" w:space="0" w:color="D9D9E3"/>
                    <w:left w:val="single" w:sz="2" w:space="0" w:color="D9D9E3"/>
                    <w:bottom w:val="single" w:sz="2" w:space="0" w:color="D9D9E3"/>
                    <w:right w:val="single" w:sz="2" w:space="0" w:color="D9D9E3"/>
                  </w:divBdr>
                  <w:divsChild>
                    <w:div w:id="2023237207">
                      <w:marLeft w:val="0"/>
                      <w:marRight w:val="0"/>
                      <w:marTop w:val="0"/>
                      <w:marBottom w:val="0"/>
                      <w:divBdr>
                        <w:top w:val="single" w:sz="2" w:space="0" w:color="D9D9E3"/>
                        <w:left w:val="single" w:sz="2" w:space="0" w:color="D9D9E3"/>
                        <w:bottom w:val="single" w:sz="2" w:space="0" w:color="D9D9E3"/>
                        <w:right w:val="single" w:sz="2" w:space="0" w:color="D9D9E3"/>
                      </w:divBdr>
                      <w:divsChild>
                        <w:div w:id="1889220008">
                          <w:marLeft w:val="0"/>
                          <w:marRight w:val="0"/>
                          <w:marTop w:val="0"/>
                          <w:marBottom w:val="0"/>
                          <w:divBdr>
                            <w:top w:val="single" w:sz="2" w:space="0" w:color="D9D9E3"/>
                            <w:left w:val="single" w:sz="2" w:space="0" w:color="D9D9E3"/>
                            <w:bottom w:val="single" w:sz="2" w:space="0" w:color="D9D9E3"/>
                            <w:right w:val="single" w:sz="2" w:space="0" w:color="D9D9E3"/>
                          </w:divBdr>
                          <w:divsChild>
                            <w:div w:id="238951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994888">
      <w:bodyDiv w:val="1"/>
      <w:marLeft w:val="0"/>
      <w:marRight w:val="0"/>
      <w:marTop w:val="0"/>
      <w:marBottom w:val="0"/>
      <w:divBdr>
        <w:top w:val="none" w:sz="0" w:space="0" w:color="auto"/>
        <w:left w:val="none" w:sz="0" w:space="0" w:color="auto"/>
        <w:bottom w:val="none" w:sz="0" w:space="0" w:color="auto"/>
        <w:right w:val="none" w:sz="0" w:space="0" w:color="auto"/>
      </w:divBdr>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85842115">
      <w:bodyDiv w:val="1"/>
      <w:marLeft w:val="0"/>
      <w:marRight w:val="0"/>
      <w:marTop w:val="0"/>
      <w:marBottom w:val="0"/>
      <w:divBdr>
        <w:top w:val="none" w:sz="0" w:space="0" w:color="auto"/>
        <w:left w:val="none" w:sz="0" w:space="0" w:color="auto"/>
        <w:bottom w:val="none" w:sz="0" w:space="0" w:color="auto"/>
        <w:right w:val="none" w:sz="0" w:space="0" w:color="auto"/>
      </w:divBdr>
    </w:div>
    <w:div w:id="589512536">
      <w:bodyDiv w:val="1"/>
      <w:marLeft w:val="0"/>
      <w:marRight w:val="0"/>
      <w:marTop w:val="0"/>
      <w:marBottom w:val="0"/>
      <w:divBdr>
        <w:top w:val="none" w:sz="0" w:space="0" w:color="auto"/>
        <w:left w:val="none" w:sz="0" w:space="0" w:color="auto"/>
        <w:bottom w:val="none" w:sz="0" w:space="0" w:color="auto"/>
        <w:right w:val="none" w:sz="0" w:space="0" w:color="auto"/>
      </w:divBdr>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595795936">
      <w:bodyDiv w:val="1"/>
      <w:marLeft w:val="0"/>
      <w:marRight w:val="0"/>
      <w:marTop w:val="0"/>
      <w:marBottom w:val="0"/>
      <w:divBdr>
        <w:top w:val="none" w:sz="0" w:space="0" w:color="auto"/>
        <w:left w:val="none" w:sz="0" w:space="0" w:color="auto"/>
        <w:bottom w:val="none" w:sz="0" w:space="0" w:color="auto"/>
        <w:right w:val="none" w:sz="0" w:space="0" w:color="auto"/>
      </w:divBdr>
      <w:divsChild>
        <w:div w:id="687294378">
          <w:marLeft w:val="0"/>
          <w:marRight w:val="0"/>
          <w:marTop w:val="0"/>
          <w:marBottom w:val="0"/>
          <w:divBdr>
            <w:top w:val="none" w:sz="0" w:space="0" w:color="auto"/>
            <w:left w:val="none" w:sz="0" w:space="0" w:color="auto"/>
            <w:bottom w:val="none" w:sz="0" w:space="0" w:color="auto"/>
            <w:right w:val="none" w:sz="0" w:space="0" w:color="auto"/>
          </w:divBdr>
        </w:div>
        <w:div w:id="1010063231">
          <w:marLeft w:val="0"/>
          <w:marRight w:val="0"/>
          <w:marTop w:val="0"/>
          <w:marBottom w:val="0"/>
          <w:divBdr>
            <w:top w:val="none" w:sz="0" w:space="0" w:color="auto"/>
            <w:left w:val="none" w:sz="0" w:space="0" w:color="auto"/>
            <w:bottom w:val="none" w:sz="0" w:space="0" w:color="auto"/>
            <w:right w:val="none" w:sz="0" w:space="0" w:color="auto"/>
          </w:divBdr>
        </w:div>
        <w:div w:id="1365786756">
          <w:marLeft w:val="0"/>
          <w:marRight w:val="0"/>
          <w:marTop w:val="0"/>
          <w:marBottom w:val="0"/>
          <w:divBdr>
            <w:top w:val="none" w:sz="0" w:space="0" w:color="auto"/>
            <w:left w:val="none" w:sz="0" w:space="0" w:color="auto"/>
            <w:bottom w:val="none" w:sz="0" w:space="0" w:color="auto"/>
            <w:right w:val="none" w:sz="0" w:space="0" w:color="auto"/>
          </w:divBdr>
        </w:div>
        <w:div w:id="1459224652">
          <w:marLeft w:val="0"/>
          <w:marRight w:val="0"/>
          <w:marTop w:val="0"/>
          <w:marBottom w:val="0"/>
          <w:divBdr>
            <w:top w:val="none" w:sz="0" w:space="0" w:color="auto"/>
            <w:left w:val="none" w:sz="0" w:space="0" w:color="auto"/>
            <w:bottom w:val="none" w:sz="0" w:space="0" w:color="auto"/>
            <w:right w:val="none" w:sz="0" w:space="0" w:color="auto"/>
          </w:divBdr>
        </w:div>
        <w:div w:id="1616717233">
          <w:marLeft w:val="0"/>
          <w:marRight w:val="0"/>
          <w:marTop w:val="0"/>
          <w:marBottom w:val="0"/>
          <w:divBdr>
            <w:top w:val="none" w:sz="0" w:space="0" w:color="auto"/>
            <w:left w:val="none" w:sz="0" w:space="0" w:color="auto"/>
            <w:bottom w:val="none" w:sz="0" w:space="0" w:color="auto"/>
            <w:right w:val="none" w:sz="0" w:space="0" w:color="auto"/>
          </w:divBdr>
        </w:div>
        <w:div w:id="2031299127">
          <w:marLeft w:val="0"/>
          <w:marRight w:val="0"/>
          <w:marTop w:val="0"/>
          <w:marBottom w:val="0"/>
          <w:divBdr>
            <w:top w:val="none" w:sz="0" w:space="0" w:color="auto"/>
            <w:left w:val="none" w:sz="0" w:space="0" w:color="auto"/>
            <w:bottom w:val="none" w:sz="0" w:space="0" w:color="auto"/>
            <w:right w:val="none" w:sz="0" w:space="0" w:color="auto"/>
          </w:divBdr>
        </w:div>
        <w:div w:id="2052220594">
          <w:marLeft w:val="0"/>
          <w:marRight w:val="0"/>
          <w:marTop w:val="0"/>
          <w:marBottom w:val="0"/>
          <w:divBdr>
            <w:top w:val="none" w:sz="0" w:space="0" w:color="auto"/>
            <w:left w:val="none" w:sz="0" w:space="0" w:color="auto"/>
            <w:bottom w:val="none" w:sz="0" w:space="0" w:color="auto"/>
            <w:right w:val="none" w:sz="0" w:space="0" w:color="auto"/>
          </w:divBdr>
        </w:div>
        <w:div w:id="2084832533">
          <w:marLeft w:val="0"/>
          <w:marRight w:val="0"/>
          <w:marTop w:val="0"/>
          <w:marBottom w:val="0"/>
          <w:divBdr>
            <w:top w:val="none" w:sz="0" w:space="0" w:color="auto"/>
            <w:left w:val="none" w:sz="0" w:space="0" w:color="auto"/>
            <w:bottom w:val="none" w:sz="0" w:space="0" w:color="auto"/>
            <w:right w:val="none" w:sz="0" w:space="0" w:color="auto"/>
          </w:divBdr>
        </w:div>
      </w:divsChild>
    </w:div>
    <w:div w:id="609816922">
      <w:bodyDiv w:val="1"/>
      <w:marLeft w:val="0"/>
      <w:marRight w:val="0"/>
      <w:marTop w:val="0"/>
      <w:marBottom w:val="0"/>
      <w:divBdr>
        <w:top w:val="none" w:sz="0" w:space="0" w:color="auto"/>
        <w:left w:val="none" w:sz="0" w:space="0" w:color="auto"/>
        <w:bottom w:val="none" w:sz="0" w:space="0" w:color="auto"/>
        <w:right w:val="none" w:sz="0" w:space="0" w:color="auto"/>
      </w:divBdr>
    </w:div>
    <w:div w:id="641421280">
      <w:bodyDiv w:val="1"/>
      <w:marLeft w:val="0"/>
      <w:marRight w:val="0"/>
      <w:marTop w:val="0"/>
      <w:marBottom w:val="0"/>
      <w:divBdr>
        <w:top w:val="none" w:sz="0" w:space="0" w:color="auto"/>
        <w:left w:val="none" w:sz="0" w:space="0" w:color="auto"/>
        <w:bottom w:val="none" w:sz="0" w:space="0" w:color="auto"/>
        <w:right w:val="none" w:sz="0" w:space="0" w:color="auto"/>
      </w:divBdr>
    </w:div>
    <w:div w:id="733698902">
      <w:bodyDiv w:val="1"/>
      <w:marLeft w:val="0"/>
      <w:marRight w:val="0"/>
      <w:marTop w:val="0"/>
      <w:marBottom w:val="0"/>
      <w:divBdr>
        <w:top w:val="none" w:sz="0" w:space="0" w:color="auto"/>
        <w:left w:val="none" w:sz="0" w:space="0" w:color="auto"/>
        <w:bottom w:val="none" w:sz="0" w:space="0" w:color="auto"/>
        <w:right w:val="none" w:sz="0" w:space="0" w:color="auto"/>
      </w:divBdr>
    </w:div>
    <w:div w:id="738677537">
      <w:bodyDiv w:val="1"/>
      <w:marLeft w:val="0"/>
      <w:marRight w:val="0"/>
      <w:marTop w:val="0"/>
      <w:marBottom w:val="0"/>
      <w:divBdr>
        <w:top w:val="none" w:sz="0" w:space="0" w:color="auto"/>
        <w:left w:val="none" w:sz="0" w:space="0" w:color="auto"/>
        <w:bottom w:val="none" w:sz="0" w:space="0" w:color="auto"/>
        <w:right w:val="none" w:sz="0" w:space="0" w:color="auto"/>
      </w:divBdr>
    </w:div>
    <w:div w:id="746269731">
      <w:bodyDiv w:val="1"/>
      <w:marLeft w:val="0"/>
      <w:marRight w:val="0"/>
      <w:marTop w:val="0"/>
      <w:marBottom w:val="0"/>
      <w:divBdr>
        <w:top w:val="none" w:sz="0" w:space="0" w:color="auto"/>
        <w:left w:val="none" w:sz="0" w:space="0" w:color="auto"/>
        <w:bottom w:val="none" w:sz="0" w:space="0" w:color="auto"/>
        <w:right w:val="none" w:sz="0" w:space="0" w:color="auto"/>
      </w:divBdr>
    </w:div>
    <w:div w:id="797256636">
      <w:bodyDiv w:val="1"/>
      <w:marLeft w:val="0"/>
      <w:marRight w:val="0"/>
      <w:marTop w:val="0"/>
      <w:marBottom w:val="0"/>
      <w:divBdr>
        <w:top w:val="none" w:sz="0" w:space="0" w:color="auto"/>
        <w:left w:val="none" w:sz="0" w:space="0" w:color="auto"/>
        <w:bottom w:val="none" w:sz="0" w:space="0" w:color="auto"/>
        <w:right w:val="none" w:sz="0" w:space="0" w:color="auto"/>
      </w:divBdr>
    </w:div>
    <w:div w:id="811095781">
      <w:bodyDiv w:val="1"/>
      <w:marLeft w:val="0"/>
      <w:marRight w:val="0"/>
      <w:marTop w:val="0"/>
      <w:marBottom w:val="0"/>
      <w:divBdr>
        <w:top w:val="none" w:sz="0" w:space="0" w:color="auto"/>
        <w:left w:val="none" w:sz="0" w:space="0" w:color="auto"/>
        <w:bottom w:val="none" w:sz="0" w:space="0" w:color="auto"/>
        <w:right w:val="none" w:sz="0" w:space="0" w:color="auto"/>
      </w:divBdr>
    </w:div>
    <w:div w:id="894269547">
      <w:bodyDiv w:val="1"/>
      <w:marLeft w:val="0"/>
      <w:marRight w:val="0"/>
      <w:marTop w:val="0"/>
      <w:marBottom w:val="0"/>
      <w:divBdr>
        <w:top w:val="none" w:sz="0" w:space="0" w:color="auto"/>
        <w:left w:val="none" w:sz="0" w:space="0" w:color="auto"/>
        <w:bottom w:val="none" w:sz="0" w:space="0" w:color="auto"/>
        <w:right w:val="none" w:sz="0" w:space="0" w:color="auto"/>
      </w:divBdr>
      <w:divsChild>
        <w:div w:id="1370909332">
          <w:marLeft w:val="0"/>
          <w:marRight w:val="0"/>
          <w:marTop w:val="0"/>
          <w:marBottom w:val="0"/>
          <w:divBdr>
            <w:top w:val="none" w:sz="0" w:space="0" w:color="auto"/>
            <w:left w:val="none" w:sz="0" w:space="0" w:color="auto"/>
            <w:bottom w:val="none" w:sz="0" w:space="0" w:color="auto"/>
            <w:right w:val="none" w:sz="0" w:space="0" w:color="auto"/>
          </w:divBdr>
          <w:divsChild>
            <w:div w:id="1830517110">
              <w:marLeft w:val="0"/>
              <w:marRight w:val="0"/>
              <w:marTop w:val="0"/>
              <w:marBottom w:val="0"/>
              <w:divBdr>
                <w:top w:val="none" w:sz="0" w:space="0" w:color="auto"/>
                <w:left w:val="none" w:sz="0" w:space="0" w:color="auto"/>
                <w:bottom w:val="none" w:sz="0" w:space="0" w:color="auto"/>
                <w:right w:val="none" w:sz="0" w:space="0" w:color="auto"/>
              </w:divBdr>
            </w:div>
          </w:divsChild>
        </w:div>
        <w:div w:id="1856533563">
          <w:marLeft w:val="0"/>
          <w:marRight w:val="0"/>
          <w:marTop w:val="0"/>
          <w:marBottom w:val="0"/>
          <w:divBdr>
            <w:top w:val="none" w:sz="0" w:space="0" w:color="auto"/>
            <w:left w:val="none" w:sz="0" w:space="0" w:color="auto"/>
            <w:bottom w:val="none" w:sz="0" w:space="0" w:color="auto"/>
            <w:right w:val="none" w:sz="0" w:space="0" w:color="auto"/>
          </w:divBdr>
          <w:divsChild>
            <w:div w:id="1622953031">
              <w:marLeft w:val="0"/>
              <w:marRight w:val="0"/>
              <w:marTop w:val="0"/>
              <w:marBottom w:val="0"/>
              <w:divBdr>
                <w:top w:val="none" w:sz="0" w:space="0" w:color="auto"/>
                <w:left w:val="none" w:sz="0" w:space="0" w:color="auto"/>
                <w:bottom w:val="none" w:sz="0" w:space="0" w:color="auto"/>
                <w:right w:val="none" w:sz="0" w:space="0" w:color="auto"/>
              </w:divBdr>
            </w:div>
          </w:divsChild>
        </w:div>
        <w:div w:id="2117825594">
          <w:marLeft w:val="0"/>
          <w:marRight w:val="0"/>
          <w:marTop w:val="0"/>
          <w:marBottom w:val="0"/>
          <w:divBdr>
            <w:top w:val="none" w:sz="0" w:space="0" w:color="auto"/>
            <w:left w:val="none" w:sz="0" w:space="0" w:color="auto"/>
            <w:bottom w:val="none" w:sz="0" w:space="0" w:color="auto"/>
            <w:right w:val="none" w:sz="0" w:space="0" w:color="auto"/>
          </w:divBdr>
          <w:divsChild>
            <w:div w:id="17390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8229">
      <w:bodyDiv w:val="1"/>
      <w:marLeft w:val="0"/>
      <w:marRight w:val="0"/>
      <w:marTop w:val="0"/>
      <w:marBottom w:val="0"/>
      <w:divBdr>
        <w:top w:val="none" w:sz="0" w:space="0" w:color="auto"/>
        <w:left w:val="none" w:sz="0" w:space="0" w:color="auto"/>
        <w:bottom w:val="none" w:sz="0" w:space="0" w:color="auto"/>
        <w:right w:val="none" w:sz="0" w:space="0" w:color="auto"/>
      </w:divBdr>
    </w:div>
    <w:div w:id="1024554451">
      <w:bodyDiv w:val="1"/>
      <w:marLeft w:val="0"/>
      <w:marRight w:val="0"/>
      <w:marTop w:val="0"/>
      <w:marBottom w:val="0"/>
      <w:divBdr>
        <w:top w:val="none" w:sz="0" w:space="0" w:color="auto"/>
        <w:left w:val="none" w:sz="0" w:space="0" w:color="auto"/>
        <w:bottom w:val="none" w:sz="0" w:space="0" w:color="auto"/>
        <w:right w:val="none" w:sz="0" w:space="0" w:color="auto"/>
      </w:divBdr>
    </w:div>
    <w:div w:id="1034814825">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60176050">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09276305">
      <w:bodyDiv w:val="1"/>
      <w:marLeft w:val="0"/>
      <w:marRight w:val="0"/>
      <w:marTop w:val="0"/>
      <w:marBottom w:val="0"/>
      <w:divBdr>
        <w:top w:val="none" w:sz="0" w:space="0" w:color="auto"/>
        <w:left w:val="none" w:sz="0" w:space="0" w:color="auto"/>
        <w:bottom w:val="none" w:sz="0" w:space="0" w:color="auto"/>
        <w:right w:val="none" w:sz="0" w:space="0" w:color="auto"/>
      </w:divBdr>
    </w:div>
    <w:div w:id="1133061381">
      <w:bodyDiv w:val="1"/>
      <w:marLeft w:val="0"/>
      <w:marRight w:val="0"/>
      <w:marTop w:val="0"/>
      <w:marBottom w:val="0"/>
      <w:divBdr>
        <w:top w:val="none" w:sz="0" w:space="0" w:color="auto"/>
        <w:left w:val="none" w:sz="0" w:space="0" w:color="auto"/>
        <w:bottom w:val="none" w:sz="0" w:space="0" w:color="auto"/>
        <w:right w:val="none" w:sz="0" w:space="0" w:color="auto"/>
      </w:divBdr>
    </w:div>
    <w:div w:id="1162547416">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279949004">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47948830">
      <w:bodyDiv w:val="1"/>
      <w:marLeft w:val="0"/>
      <w:marRight w:val="0"/>
      <w:marTop w:val="0"/>
      <w:marBottom w:val="0"/>
      <w:divBdr>
        <w:top w:val="none" w:sz="0" w:space="0" w:color="auto"/>
        <w:left w:val="none" w:sz="0" w:space="0" w:color="auto"/>
        <w:bottom w:val="none" w:sz="0" w:space="0" w:color="auto"/>
        <w:right w:val="none" w:sz="0" w:space="0" w:color="auto"/>
      </w:divBdr>
    </w:div>
    <w:div w:id="1352879902">
      <w:bodyDiv w:val="1"/>
      <w:marLeft w:val="0"/>
      <w:marRight w:val="0"/>
      <w:marTop w:val="0"/>
      <w:marBottom w:val="0"/>
      <w:divBdr>
        <w:top w:val="none" w:sz="0" w:space="0" w:color="auto"/>
        <w:left w:val="none" w:sz="0" w:space="0" w:color="auto"/>
        <w:bottom w:val="none" w:sz="0" w:space="0" w:color="auto"/>
        <w:right w:val="none" w:sz="0" w:space="0" w:color="auto"/>
      </w:divBdr>
    </w:div>
    <w:div w:id="1419866936">
      <w:bodyDiv w:val="1"/>
      <w:marLeft w:val="0"/>
      <w:marRight w:val="0"/>
      <w:marTop w:val="0"/>
      <w:marBottom w:val="0"/>
      <w:divBdr>
        <w:top w:val="none" w:sz="0" w:space="0" w:color="auto"/>
        <w:left w:val="none" w:sz="0" w:space="0" w:color="auto"/>
        <w:bottom w:val="none" w:sz="0" w:space="0" w:color="auto"/>
        <w:right w:val="none" w:sz="0" w:space="0" w:color="auto"/>
      </w:divBdr>
      <w:divsChild>
        <w:div w:id="280262743">
          <w:marLeft w:val="0"/>
          <w:marRight w:val="0"/>
          <w:marTop w:val="0"/>
          <w:marBottom w:val="0"/>
          <w:divBdr>
            <w:top w:val="none" w:sz="0" w:space="0" w:color="auto"/>
            <w:left w:val="none" w:sz="0" w:space="0" w:color="auto"/>
            <w:bottom w:val="none" w:sz="0" w:space="0" w:color="auto"/>
            <w:right w:val="none" w:sz="0" w:space="0" w:color="auto"/>
          </w:divBdr>
        </w:div>
        <w:div w:id="346951979">
          <w:marLeft w:val="0"/>
          <w:marRight w:val="0"/>
          <w:marTop w:val="0"/>
          <w:marBottom w:val="0"/>
          <w:divBdr>
            <w:top w:val="none" w:sz="0" w:space="0" w:color="auto"/>
            <w:left w:val="none" w:sz="0" w:space="0" w:color="auto"/>
            <w:bottom w:val="none" w:sz="0" w:space="0" w:color="auto"/>
            <w:right w:val="none" w:sz="0" w:space="0" w:color="auto"/>
          </w:divBdr>
        </w:div>
        <w:div w:id="558595108">
          <w:marLeft w:val="0"/>
          <w:marRight w:val="0"/>
          <w:marTop w:val="0"/>
          <w:marBottom w:val="0"/>
          <w:divBdr>
            <w:top w:val="none" w:sz="0" w:space="0" w:color="auto"/>
            <w:left w:val="none" w:sz="0" w:space="0" w:color="auto"/>
            <w:bottom w:val="none" w:sz="0" w:space="0" w:color="auto"/>
            <w:right w:val="none" w:sz="0" w:space="0" w:color="auto"/>
          </w:divBdr>
        </w:div>
        <w:div w:id="634068340">
          <w:marLeft w:val="0"/>
          <w:marRight w:val="0"/>
          <w:marTop w:val="0"/>
          <w:marBottom w:val="0"/>
          <w:divBdr>
            <w:top w:val="none" w:sz="0" w:space="0" w:color="auto"/>
            <w:left w:val="none" w:sz="0" w:space="0" w:color="auto"/>
            <w:bottom w:val="none" w:sz="0" w:space="0" w:color="auto"/>
            <w:right w:val="none" w:sz="0" w:space="0" w:color="auto"/>
          </w:divBdr>
        </w:div>
        <w:div w:id="716583591">
          <w:marLeft w:val="0"/>
          <w:marRight w:val="0"/>
          <w:marTop w:val="0"/>
          <w:marBottom w:val="0"/>
          <w:divBdr>
            <w:top w:val="none" w:sz="0" w:space="0" w:color="auto"/>
            <w:left w:val="none" w:sz="0" w:space="0" w:color="auto"/>
            <w:bottom w:val="none" w:sz="0" w:space="0" w:color="auto"/>
            <w:right w:val="none" w:sz="0" w:space="0" w:color="auto"/>
          </w:divBdr>
        </w:div>
        <w:div w:id="841237019">
          <w:marLeft w:val="0"/>
          <w:marRight w:val="0"/>
          <w:marTop w:val="0"/>
          <w:marBottom w:val="0"/>
          <w:divBdr>
            <w:top w:val="none" w:sz="0" w:space="0" w:color="auto"/>
            <w:left w:val="none" w:sz="0" w:space="0" w:color="auto"/>
            <w:bottom w:val="none" w:sz="0" w:space="0" w:color="auto"/>
            <w:right w:val="none" w:sz="0" w:space="0" w:color="auto"/>
          </w:divBdr>
        </w:div>
        <w:div w:id="979727950">
          <w:marLeft w:val="0"/>
          <w:marRight w:val="0"/>
          <w:marTop w:val="0"/>
          <w:marBottom w:val="0"/>
          <w:divBdr>
            <w:top w:val="none" w:sz="0" w:space="0" w:color="auto"/>
            <w:left w:val="none" w:sz="0" w:space="0" w:color="auto"/>
            <w:bottom w:val="none" w:sz="0" w:space="0" w:color="auto"/>
            <w:right w:val="none" w:sz="0" w:space="0" w:color="auto"/>
          </w:divBdr>
        </w:div>
        <w:div w:id="1139886296">
          <w:marLeft w:val="0"/>
          <w:marRight w:val="0"/>
          <w:marTop w:val="0"/>
          <w:marBottom w:val="0"/>
          <w:divBdr>
            <w:top w:val="none" w:sz="0" w:space="0" w:color="auto"/>
            <w:left w:val="none" w:sz="0" w:space="0" w:color="auto"/>
            <w:bottom w:val="none" w:sz="0" w:space="0" w:color="auto"/>
            <w:right w:val="none" w:sz="0" w:space="0" w:color="auto"/>
          </w:divBdr>
        </w:div>
        <w:div w:id="1140801852">
          <w:marLeft w:val="0"/>
          <w:marRight w:val="0"/>
          <w:marTop w:val="0"/>
          <w:marBottom w:val="0"/>
          <w:divBdr>
            <w:top w:val="none" w:sz="0" w:space="0" w:color="auto"/>
            <w:left w:val="none" w:sz="0" w:space="0" w:color="auto"/>
            <w:bottom w:val="none" w:sz="0" w:space="0" w:color="auto"/>
            <w:right w:val="none" w:sz="0" w:space="0" w:color="auto"/>
          </w:divBdr>
        </w:div>
        <w:div w:id="1142386609">
          <w:marLeft w:val="0"/>
          <w:marRight w:val="0"/>
          <w:marTop w:val="0"/>
          <w:marBottom w:val="0"/>
          <w:divBdr>
            <w:top w:val="none" w:sz="0" w:space="0" w:color="auto"/>
            <w:left w:val="none" w:sz="0" w:space="0" w:color="auto"/>
            <w:bottom w:val="none" w:sz="0" w:space="0" w:color="auto"/>
            <w:right w:val="none" w:sz="0" w:space="0" w:color="auto"/>
          </w:divBdr>
        </w:div>
        <w:div w:id="1383870517">
          <w:marLeft w:val="0"/>
          <w:marRight w:val="0"/>
          <w:marTop w:val="0"/>
          <w:marBottom w:val="0"/>
          <w:divBdr>
            <w:top w:val="none" w:sz="0" w:space="0" w:color="auto"/>
            <w:left w:val="none" w:sz="0" w:space="0" w:color="auto"/>
            <w:bottom w:val="none" w:sz="0" w:space="0" w:color="auto"/>
            <w:right w:val="none" w:sz="0" w:space="0" w:color="auto"/>
          </w:divBdr>
        </w:div>
        <w:div w:id="2048218336">
          <w:marLeft w:val="0"/>
          <w:marRight w:val="0"/>
          <w:marTop w:val="0"/>
          <w:marBottom w:val="0"/>
          <w:divBdr>
            <w:top w:val="none" w:sz="0" w:space="0" w:color="auto"/>
            <w:left w:val="none" w:sz="0" w:space="0" w:color="auto"/>
            <w:bottom w:val="none" w:sz="0" w:space="0" w:color="auto"/>
            <w:right w:val="none" w:sz="0" w:space="0" w:color="auto"/>
          </w:divBdr>
        </w:div>
      </w:divsChild>
    </w:div>
    <w:div w:id="1438138963">
      <w:bodyDiv w:val="1"/>
      <w:marLeft w:val="0"/>
      <w:marRight w:val="0"/>
      <w:marTop w:val="0"/>
      <w:marBottom w:val="0"/>
      <w:divBdr>
        <w:top w:val="none" w:sz="0" w:space="0" w:color="auto"/>
        <w:left w:val="none" w:sz="0" w:space="0" w:color="auto"/>
        <w:bottom w:val="none" w:sz="0" w:space="0" w:color="auto"/>
        <w:right w:val="none" w:sz="0" w:space="0" w:color="auto"/>
      </w:divBdr>
    </w:div>
    <w:div w:id="1548835889">
      <w:bodyDiv w:val="1"/>
      <w:marLeft w:val="0"/>
      <w:marRight w:val="0"/>
      <w:marTop w:val="0"/>
      <w:marBottom w:val="0"/>
      <w:divBdr>
        <w:top w:val="none" w:sz="0" w:space="0" w:color="auto"/>
        <w:left w:val="none" w:sz="0" w:space="0" w:color="auto"/>
        <w:bottom w:val="none" w:sz="0" w:space="0" w:color="auto"/>
        <w:right w:val="none" w:sz="0" w:space="0" w:color="auto"/>
      </w:divBdr>
    </w:div>
    <w:div w:id="1605767452">
      <w:bodyDiv w:val="1"/>
      <w:marLeft w:val="0"/>
      <w:marRight w:val="0"/>
      <w:marTop w:val="0"/>
      <w:marBottom w:val="0"/>
      <w:divBdr>
        <w:top w:val="none" w:sz="0" w:space="0" w:color="auto"/>
        <w:left w:val="none" w:sz="0" w:space="0" w:color="auto"/>
        <w:bottom w:val="none" w:sz="0" w:space="0" w:color="auto"/>
        <w:right w:val="none" w:sz="0" w:space="0" w:color="auto"/>
      </w:divBdr>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2879">
      <w:bodyDiv w:val="1"/>
      <w:marLeft w:val="0"/>
      <w:marRight w:val="0"/>
      <w:marTop w:val="0"/>
      <w:marBottom w:val="0"/>
      <w:divBdr>
        <w:top w:val="none" w:sz="0" w:space="0" w:color="auto"/>
        <w:left w:val="none" w:sz="0" w:space="0" w:color="auto"/>
        <w:bottom w:val="none" w:sz="0" w:space="0" w:color="auto"/>
        <w:right w:val="none" w:sz="0" w:space="0" w:color="auto"/>
      </w:divBdr>
    </w:div>
    <w:div w:id="1678581001">
      <w:bodyDiv w:val="1"/>
      <w:marLeft w:val="0"/>
      <w:marRight w:val="0"/>
      <w:marTop w:val="0"/>
      <w:marBottom w:val="0"/>
      <w:divBdr>
        <w:top w:val="none" w:sz="0" w:space="0" w:color="auto"/>
        <w:left w:val="none" w:sz="0" w:space="0" w:color="auto"/>
        <w:bottom w:val="none" w:sz="0" w:space="0" w:color="auto"/>
        <w:right w:val="none" w:sz="0" w:space="0" w:color="auto"/>
      </w:divBdr>
    </w:div>
    <w:div w:id="1689479414">
      <w:bodyDiv w:val="1"/>
      <w:marLeft w:val="0"/>
      <w:marRight w:val="0"/>
      <w:marTop w:val="0"/>
      <w:marBottom w:val="0"/>
      <w:divBdr>
        <w:top w:val="none" w:sz="0" w:space="0" w:color="auto"/>
        <w:left w:val="none" w:sz="0" w:space="0" w:color="auto"/>
        <w:bottom w:val="none" w:sz="0" w:space="0" w:color="auto"/>
        <w:right w:val="none" w:sz="0" w:space="0" w:color="auto"/>
      </w:divBdr>
    </w:div>
    <w:div w:id="1779178908">
      <w:bodyDiv w:val="1"/>
      <w:marLeft w:val="0"/>
      <w:marRight w:val="0"/>
      <w:marTop w:val="0"/>
      <w:marBottom w:val="0"/>
      <w:divBdr>
        <w:top w:val="none" w:sz="0" w:space="0" w:color="auto"/>
        <w:left w:val="none" w:sz="0" w:space="0" w:color="auto"/>
        <w:bottom w:val="none" w:sz="0" w:space="0" w:color="auto"/>
        <w:right w:val="none" w:sz="0" w:space="0" w:color="auto"/>
      </w:divBdr>
      <w:divsChild>
        <w:div w:id="1299919661">
          <w:marLeft w:val="0"/>
          <w:marRight w:val="0"/>
          <w:marTop w:val="0"/>
          <w:marBottom w:val="0"/>
          <w:divBdr>
            <w:top w:val="single" w:sz="2" w:space="0" w:color="auto"/>
            <w:left w:val="single" w:sz="2" w:space="0" w:color="auto"/>
            <w:bottom w:val="single" w:sz="6" w:space="0" w:color="auto"/>
            <w:right w:val="single" w:sz="2" w:space="0" w:color="auto"/>
          </w:divBdr>
          <w:divsChild>
            <w:div w:id="35161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516301">
                  <w:marLeft w:val="0"/>
                  <w:marRight w:val="0"/>
                  <w:marTop w:val="0"/>
                  <w:marBottom w:val="0"/>
                  <w:divBdr>
                    <w:top w:val="single" w:sz="2" w:space="0" w:color="D9D9E3"/>
                    <w:left w:val="single" w:sz="2" w:space="0" w:color="D9D9E3"/>
                    <w:bottom w:val="single" w:sz="2" w:space="0" w:color="D9D9E3"/>
                    <w:right w:val="single" w:sz="2" w:space="0" w:color="D9D9E3"/>
                  </w:divBdr>
                  <w:divsChild>
                    <w:div w:id="1526014940">
                      <w:marLeft w:val="0"/>
                      <w:marRight w:val="0"/>
                      <w:marTop w:val="0"/>
                      <w:marBottom w:val="0"/>
                      <w:divBdr>
                        <w:top w:val="single" w:sz="2" w:space="0" w:color="D9D9E3"/>
                        <w:left w:val="single" w:sz="2" w:space="0" w:color="D9D9E3"/>
                        <w:bottom w:val="single" w:sz="2" w:space="0" w:color="D9D9E3"/>
                        <w:right w:val="single" w:sz="2" w:space="0" w:color="D9D9E3"/>
                      </w:divBdr>
                      <w:divsChild>
                        <w:div w:id="952788785">
                          <w:marLeft w:val="0"/>
                          <w:marRight w:val="0"/>
                          <w:marTop w:val="0"/>
                          <w:marBottom w:val="0"/>
                          <w:divBdr>
                            <w:top w:val="single" w:sz="2" w:space="0" w:color="D9D9E3"/>
                            <w:left w:val="single" w:sz="2" w:space="0" w:color="D9D9E3"/>
                            <w:bottom w:val="single" w:sz="2" w:space="0" w:color="D9D9E3"/>
                            <w:right w:val="single" w:sz="2" w:space="0" w:color="D9D9E3"/>
                          </w:divBdr>
                          <w:divsChild>
                            <w:div w:id="1270507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7644861">
      <w:bodyDiv w:val="1"/>
      <w:marLeft w:val="0"/>
      <w:marRight w:val="0"/>
      <w:marTop w:val="0"/>
      <w:marBottom w:val="0"/>
      <w:divBdr>
        <w:top w:val="none" w:sz="0" w:space="0" w:color="auto"/>
        <w:left w:val="none" w:sz="0" w:space="0" w:color="auto"/>
        <w:bottom w:val="none" w:sz="0" w:space="0" w:color="auto"/>
        <w:right w:val="none" w:sz="0" w:space="0" w:color="auto"/>
      </w:divBdr>
    </w:div>
    <w:div w:id="1840195808">
      <w:bodyDiv w:val="1"/>
      <w:marLeft w:val="0"/>
      <w:marRight w:val="0"/>
      <w:marTop w:val="0"/>
      <w:marBottom w:val="0"/>
      <w:divBdr>
        <w:top w:val="none" w:sz="0" w:space="0" w:color="auto"/>
        <w:left w:val="none" w:sz="0" w:space="0" w:color="auto"/>
        <w:bottom w:val="none" w:sz="0" w:space="0" w:color="auto"/>
        <w:right w:val="none" w:sz="0" w:space="0" w:color="auto"/>
      </w:divBdr>
    </w:div>
    <w:div w:id="1851948909">
      <w:bodyDiv w:val="1"/>
      <w:marLeft w:val="0"/>
      <w:marRight w:val="0"/>
      <w:marTop w:val="0"/>
      <w:marBottom w:val="0"/>
      <w:divBdr>
        <w:top w:val="none" w:sz="0" w:space="0" w:color="auto"/>
        <w:left w:val="none" w:sz="0" w:space="0" w:color="auto"/>
        <w:bottom w:val="none" w:sz="0" w:space="0" w:color="auto"/>
        <w:right w:val="none" w:sz="0" w:space="0" w:color="auto"/>
      </w:divBdr>
    </w:div>
    <w:div w:id="1977181950">
      <w:bodyDiv w:val="1"/>
      <w:marLeft w:val="0"/>
      <w:marRight w:val="0"/>
      <w:marTop w:val="0"/>
      <w:marBottom w:val="0"/>
      <w:divBdr>
        <w:top w:val="none" w:sz="0" w:space="0" w:color="auto"/>
        <w:left w:val="none" w:sz="0" w:space="0" w:color="auto"/>
        <w:bottom w:val="none" w:sz="0" w:space="0" w:color="auto"/>
        <w:right w:val="none" w:sz="0" w:space="0" w:color="auto"/>
      </w:divBdr>
    </w:div>
    <w:div w:id="2002730692">
      <w:bodyDiv w:val="1"/>
      <w:marLeft w:val="0"/>
      <w:marRight w:val="0"/>
      <w:marTop w:val="0"/>
      <w:marBottom w:val="0"/>
      <w:divBdr>
        <w:top w:val="none" w:sz="0" w:space="0" w:color="auto"/>
        <w:left w:val="none" w:sz="0" w:space="0" w:color="auto"/>
        <w:bottom w:val="none" w:sz="0" w:space="0" w:color="auto"/>
        <w:right w:val="none" w:sz="0" w:space="0" w:color="auto"/>
      </w:divBdr>
    </w:div>
    <w:div w:id="2051953472">
      <w:bodyDiv w:val="1"/>
      <w:marLeft w:val="0"/>
      <w:marRight w:val="0"/>
      <w:marTop w:val="0"/>
      <w:marBottom w:val="0"/>
      <w:divBdr>
        <w:top w:val="none" w:sz="0" w:space="0" w:color="auto"/>
        <w:left w:val="none" w:sz="0" w:space="0" w:color="auto"/>
        <w:bottom w:val="none" w:sz="0" w:space="0" w:color="auto"/>
        <w:right w:val="none" w:sz="0" w:space="0" w:color="auto"/>
      </w:divBdr>
    </w:div>
    <w:div w:id="2126146264">
      <w:bodyDiv w:val="1"/>
      <w:marLeft w:val="0"/>
      <w:marRight w:val="0"/>
      <w:marTop w:val="0"/>
      <w:marBottom w:val="0"/>
      <w:divBdr>
        <w:top w:val="none" w:sz="0" w:space="0" w:color="auto"/>
        <w:left w:val="none" w:sz="0" w:space="0" w:color="auto"/>
        <w:bottom w:val="none" w:sz="0" w:space="0" w:color="auto"/>
        <w:right w:val="none" w:sz="0" w:space="0" w:color="auto"/>
      </w:divBdr>
    </w:div>
    <w:div w:id="2142988967">
      <w:bodyDiv w:val="1"/>
      <w:marLeft w:val="0"/>
      <w:marRight w:val="0"/>
      <w:marTop w:val="0"/>
      <w:marBottom w:val="0"/>
      <w:divBdr>
        <w:top w:val="none" w:sz="0" w:space="0" w:color="auto"/>
        <w:left w:val="none" w:sz="0" w:space="0" w:color="auto"/>
        <w:bottom w:val="none" w:sz="0" w:space="0" w:color="auto"/>
        <w:right w:val="none" w:sz="0" w:space="0" w:color="auto"/>
      </w:divBdr>
      <w:divsChild>
        <w:div w:id="850416905">
          <w:marLeft w:val="0"/>
          <w:marRight w:val="0"/>
          <w:marTop w:val="0"/>
          <w:marBottom w:val="0"/>
          <w:divBdr>
            <w:top w:val="none" w:sz="0" w:space="0" w:color="auto"/>
            <w:left w:val="none" w:sz="0" w:space="0" w:color="auto"/>
            <w:bottom w:val="none" w:sz="0" w:space="0" w:color="auto"/>
            <w:right w:val="none" w:sz="0" w:space="0" w:color="auto"/>
          </w:divBdr>
        </w:div>
        <w:div w:id="862747725">
          <w:marLeft w:val="0"/>
          <w:marRight w:val="0"/>
          <w:marTop w:val="0"/>
          <w:marBottom w:val="0"/>
          <w:divBdr>
            <w:top w:val="none" w:sz="0" w:space="0" w:color="auto"/>
            <w:left w:val="none" w:sz="0" w:space="0" w:color="auto"/>
            <w:bottom w:val="none" w:sz="0" w:space="0" w:color="auto"/>
            <w:right w:val="none" w:sz="0" w:space="0" w:color="auto"/>
          </w:divBdr>
        </w:div>
        <w:div w:id="12238350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www.enelgreenpower.com/pt/nossos-projetos/highlights/parque-solar-sao-goncalo"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absolar.org.br/noticia/energia-solar-no-rio-grande-do-sul-ultrapassa-400-m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e01.alicdn.com/kf/H644aca9d52b5427d89a8513404941302k/11-6-Polegada-1920x1080-Compat-vel-com-HDMI-1080P-Tela-LED-IPS-Monitor-HD-Port-til.jpg" TargetMode="External"/><Relationship Id="rId32" Type="http://schemas.openxmlformats.org/officeDocument/2006/relationships/image" Target="media/image22.png"/><Relationship Id="rId37" Type="http://schemas.openxmlformats.org/officeDocument/2006/relationships/hyperlink" Target="http://www12.senado.gov.br/publicacoes/estudos-legislativos/tipos-de-estudos/textos-para-discussao/td166" TargetMode="External"/><Relationship Id="rId40" Type="http://schemas.openxmlformats.org/officeDocument/2006/relationships/hyperlink" Target="https://www.mme.gov.br/SIEBRASIL/consultas/reporte-dato42-jerarquizado.aspx?oc=30181&amp;or=30182&amp;ss=2&amp;v=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news.energysage.com/the-history-and-invention-of-solar-panel-technology/"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linkedin.com/pulse/voc%C3%AA-j%C3%A1-ouviu-falar-na-rede-modbus-rodrigo-moreira-borges/?originalSubdomain=pt"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files.katiafgp.webnode.com/200000276-d5580d5cc0/A%20vis%C3%A3o%20de%20mundo%20de%20Nicolau%20Cop%C3%A9rnico,%20Galileu%20Galilei%20e%20Johannes%20Kepler.pdf" TargetMode="External"/><Relationship Id="rId43" Type="http://schemas.openxmlformats.org/officeDocument/2006/relationships/hyperlink" Target="https://doi.org/10.1590/1806-9126-RBEF-2017-0253"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python.org/download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valldoreix-gp.com/the-benefits-of-solar-trackers/"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doi.org/10.34024/97885170008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F1AF-1ACD-49F4-8BC1-E5B6AEF5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39314</TotalTime>
  <Pages>48</Pages>
  <Words>9606</Words>
  <Characters>51876</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 Conceitue a Administração em função da ênfase em cada uma das variáveis, a saber: tarefas, estrutura, pessoas, tecnologia e ambiente</vt:lpstr>
      <vt:lpstr>1) Conceitue a Administração em função da ênfase em cada uma das variáveis, a saber: tarefas, estrutura, pessoas, tecnologia e ambiente</vt:lpstr>
    </vt:vector>
  </TitlesOfParts>
  <Company>GEPOC</Company>
  <LinksUpToDate>false</LinksUpToDate>
  <CharactersWithSpaces>61360</CharactersWithSpaces>
  <SharedDoc>false</SharedDoc>
  <HLinks>
    <vt:vector size="216" baseType="variant">
      <vt:variant>
        <vt:i4>1638476</vt:i4>
      </vt:variant>
      <vt:variant>
        <vt:i4>240</vt:i4>
      </vt:variant>
      <vt:variant>
        <vt:i4>0</vt:i4>
      </vt:variant>
      <vt:variant>
        <vt:i4>5</vt:i4>
      </vt:variant>
      <vt:variant>
        <vt:lpwstr>https://doi.org/10.1590/1806-9126-RBEF-2017-0253</vt:lpwstr>
      </vt:variant>
      <vt:variant>
        <vt:lpwstr/>
      </vt:variant>
      <vt:variant>
        <vt:i4>131146</vt:i4>
      </vt:variant>
      <vt:variant>
        <vt:i4>237</vt:i4>
      </vt:variant>
      <vt:variant>
        <vt:i4>0</vt:i4>
      </vt:variant>
      <vt:variant>
        <vt:i4>5</vt:i4>
      </vt:variant>
      <vt:variant>
        <vt:lpwstr>https://www.absolar.org.br/noticia/energia-solar-no-rio-grande-do-sul-ultrapassa-400-mw/</vt:lpwstr>
      </vt:variant>
      <vt:variant>
        <vt:lpwstr/>
      </vt:variant>
      <vt:variant>
        <vt:i4>655439</vt:i4>
      </vt:variant>
      <vt:variant>
        <vt:i4>234</vt:i4>
      </vt:variant>
      <vt:variant>
        <vt:i4>0</vt:i4>
      </vt:variant>
      <vt:variant>
        <vt:i4>5</vt:i4>
      </vt:variant>
      <vt:variant>
        <vt:lpwstr>https://www.enelgreenpower.com/pt/nossos-projetos/highlights/parque-solar-sao-goncalo</vt:lpwstr>
      </vt:variant>
      <vt:variant>
        <vt:lpwstr/>
      </vt:variant>
      <vt:variant>
        <vt:i4>2031641</vt:i4>
      </vt:variant>
      <vt:variant>
        <vt:i4>231</vt:i4>
      </vt:variant>
      <vt:variant>
        <vt:i4>0</vt:i4>
      </vt:variant>
      <vt:variant>
        <vt:i4>5</vt:i4>
      </vt:variant>
      <vt:variant>
        <vt:lpwstr>http://doi.org/10.34024/978851700089</vt:lpwstr>
      </vt:variant>
      <vt:variant>
        <vt:lpwstr/>
      </vt:variant>
      <vt:variant>
        <vt:i4>1507359</vt:i4>
      </vt:variant>
      <vt:variant>
        <vt:i4>228</vt:i4>
      </vt:variant>
      <vt:variant>
        <vt:i4>0</vt:i4>
      </vt:variant>
      <vt:variant>
        <vt:i4>5</vt:i4>
      </vt:variant>
      <vt:variant>
        <vt:lpwstr>http://www.valldoreix-gp.com/the-benefits-of-solar-trackers/</vt:lpwstr>
      </vt:variant>
      <vt:variant>
        <vt:lpwstr/>
      </vt:variant>
      <vt:variant>
        <vt:i4>4653131</vt:i4>
      </vt:variant>
      <vt:variant>
        <vt:i4>225</vt:i4>
      </vt:variant>
      <vt:variant>
        <vt:i4>0</vt:i4>
      </vt:variant>
      <vt:variant>
        <vt:i4>5</vt:i4>
      </vt:variant>
      <vt:variant>
        <vt:lpwstr>https://news.energysage.com/the-history-and-invention-of-solar-panel-technology/</vt:lpwstr>
      </vt:variant>
      <vt:variant>
        <vt:lpwstr/>
      </vt:variant>
      <vt:variant>
        <vt:i4>3538982</vt:i4>
      </vt:variant>
      <vt:variant>
        <vt:i4>222</vt:i4>
      </vt:variant>
      <vt:variant>
        <vt:i4>0</vt:i4>
      </vt:variant>
      <vt:variant>
        <vt:i4>5</vt:i4>
      </vt:variant>
      <vt:variant>
        <vt:lpwstr>https://www.mme.gov.br/SIEBRASIL/consultas/reporte-dato42-jerarquizado.aspx?oc=30181&amp;or=30182&amp;ss=2&amp;v=1</vt:lpwstr>
      </vt:variant>
      <vt:variant>
        <vt:lpwstr/>
      </vt:variant>
      <vt:variant>
        <vt:i4>4587520</vt:i4>
      </vt:variant>
      <vt:variant>
        <vt:i4>219</vt:i4>
      </vt:variant>
      <vt:variant>
        <vt:i4>0</vt:i4>
      </vt:variant>
      <vt:variant>
        <vt:i4>5</vt:i4>
      </vt:variant>
      <vt:variant>
        <vt:lpwstr>http://www12.senado.gov.br/publicacoes/estudos-legislativos/tipos-de-estudos/textos-para-discussao/td166</vt:lpwstr>
      </vt:variant>
      <vt:variant>
        <vt:lpwstr/>
      </vt:variant>
      <vt:variant>
        <vt:i4>262217</vt:i4>
      </vt:variant>
      <vt:variant>
        <vt:i4>216</vt:i4>
      </vt:variant>
      <vt:variant>
        <vt:i4>0</vt:i4>
      </vt:variant>
      <vt:variant>
        <vt:i4>5</vt:i4>
      </vt:variant>
      <vt:variant>
        <vt:lpwstr>http://files.katiafgp.webnode.com/200000276-d5580d5cc0/A vis%C3%A3o de mundo de Nicolau Cop%C3%A9rnico, Galileu Galilei e Johannes Kepler.pdf</vt:lpwstr>
      </vt:variant>
      <vt:variant>
        <vt:lpwstr/>
      </vt:variant>
      <vt:variant>
        <vt:i4>1179707</vt:i4>
      </vt:variant>
      <vt:variant>
        <vt:i4>158</vt:i4>
      </vt:variant>
      <vt:variant>
        <vt:i4>0</vt:i4>
      </vt:variant>
      <vt:variant>
        <vt:i4>5</vt:i4>
      </vt:variant>
      <vt:variant>
        <vt:lpwstr/>
      </vt:variant>
      <vt:variant>
        <vt:lpwstr>_Toc81411663</vt:lpwstr>
      </vt:variant>
      <vt:variant>
        <vt:i4>1245243</vt:i4>
      </vt:variant>
      <vt:variant>
        <vt:i4>152</vt:i4>
      </vt:variant>
      <vt:variant>
        <vt:i4>0</vt:i4>
      </vt:variant>
      <vt:variant>
        <vt:i4>5</vt:i4>
      </vt:variant>
      <vt:variant>
        <vt:lpwstr/>
      </vt:variant>
      <vt:variant>
        <vt:lpwstr>_Toc81411662</vt:lpwstr>
      </vt:variant>
      <vt:variant>
        <vt:i4>1048635</vt:i4>
      </vt:variant>
      <vt:variant>
        <vt:i4>146</vt:i4>
      </vt:variant>
      <vt:variant>
        <vt:i4>0</vt:i4>
      </vt:variant>
      <vt:variant>
        <vt:i4>5</vt:i4>
      </vt:variant>
      <vt:variant>
        <vt:lpwstr/>
      </vt:variant>
      <vt:variant>
        <vt:lpwstr>_Toc81411661</vt:lpwstr>
      </vt:variant>
      <vt:variant>
        <vt:i4>1114171</vt:i4>
      </vt:variant>
      <vt:variant>
        <vt:i4>140</vt:i4>
      </vt:variant>
      <vt:variant>
        <vt:i4>0</vt:i4>
      </vt:variant>
      <vt:variant>
        <vt:i4>5</vt:i4>
      </vt:variant>
      <vt:variant>
        <vt:lpwstr/>
      </vt:variant>
      <vt:variant>
        <vt:lpwstr>_Toc81411660</vt:lpwstr>
      </vt:variant>
      <vt:variant>
        <vt:i4>1572920</vt:i4>
      </vt:variant>
      <vt:variant>
        <vt:i4>134</vt:i4>
      </vt:variant>
      <vt:variant>
        <vt:i4>0</vt:i4>
      </vt:variant>
      <vt:variant>
        <vt:i4>5</vt:i4>
      </vt:variant>
      <vt:variant>
        <vt:lpwstr/>
      </vt:variant>
      <vt:variant>
        <vt:lpwstr>_Toc81411659</vt:lpwstr>
      </vt:variant>
      <vt:variant>
        <vt:i4>1638456</vt:i4>
      </vt:variant>
      <vt:variant>
        <vt:i4>128</vt:i4>
      </vt:variant>
      <vt:variant>
        <vt:i4>0</vt:i4>
      </vt:variant>
      <vt:variant>
        <vt:i4>5</vt:i4>
      </vt:variant>
      <vt:variant>
        <vt:lpwstr/>
      </vt:variant>
      <vt:variant>
        <vt:lpwstr>_Toc81411658</vt:lpwstr>
      </vt:variant>
      <vt:variant>
        <vt:i4>1441848</vt:i4>
      </vt:variant>
      <vt:variant>
        <vt:i4>122</vt:i4>
      </vt:variant>
      <vt:variant>
        <vt:i4>0</vt:i4>
      </vt:variant>
      <vt:variant>
        <vt:i4>5</vt:i4>
      </vt:variant>
      <vt:variant>
        <vt:lpwstr/>
      </vt:variant>
      <vt:variant>
        <vt:lpwstr>_Toc81411657</vt:lpwstr>
      </vt:variant>
      <vt:variant>
        <vt:i4>1507384</vt:i4>
      </vt:variant>
      <vt:variant>
        <vt:i4>116</vt:i4>
      </vt:variant>
      <vt:variant>
        <vt:i4>0</vt:i4>
      </vt:variant>
      <vt:variant>
        <vt:i4>5</vt:i4>
      </vt:variant>
      <vt:variant>
        <vt:lpwstr/>
      </vt:variant>
      <vt:variant>
        <vt:lpwstr>_Toc81411656</vt:lpwstr>
      </vt:variant>
      <vt:variant>
        <vt:i4>1310776</vt:i4>
      </vt:variant>
      <vt:variant>
        <vt:i4>110</vt:i4>
      </vt:variant>
      <vt:variant>
        <vt:i4>0</vt:i4>
      </vt:variant>
      <vt:variant>
        <vt:i4>5</vt:i4>
      </vt:variant>
      <vt:variant>
        <vt:lpwstr/>
      </vt:variant>
      <vt:variant>
        <vt:lpwstr>_Toc81411655</vt:lpwstr>
      </vt:variant>
      <vt:variant>
        <vt:i4>1376312</vt:i4>
      </vt:variant>
      <vt:variant>
        <vt:i4>104</vt:i4>
      </vt:variant>
      <vt:variant>
        <vt:i4>0</vt:i4>
      </vt:variant>
      <vt:variant>
        <vt:i4>5</vt:i4>
      </vt:variant>
      <vt:variant>
        <vt:lpwstr/>
      </vt:variant>
      <vt:variant>
        <vt:lpwstr>_Toc81411654</vt:lpwstr>
      </vt:variant>
      <vt:variant>
        <vt:i4>1179704</vt:i4>
      </vt:variant>
      <vt:variant>
        <vt:i4>98</vt:i4>
      </vt:variant>
      <vt:variant>
        <vt:i4>0</vt:i4>
      </vt:variant>
      <vt:variant>
        <vt:i4>5</vt:i4>
      </vt:variant>
      <vt:variant>
        <vt:lpwstr/>
      </vt:variant>
      <vt:variant>
        <vt:lpwstr>_Toc81411653</vt:lpwstr>
      </vt:variant>
      <vt:variant>
        <vt:i4>1245240</vt:i4>
      </vt:variant>
      <vt:variant>
        <vt:i4>92</vt:i4>
      </vt:variant>
      <vt:variant>
        <vt:i4>0</vt:i4>
      </vt:variant>
      <vt:variant>
        <vt:i4>5</vt:i4>
      </vt:variant>
      <vt:variant>
        <vt:lpwstr/>
      </vt:variant>
      <vt:variant>
        <vt:lpwstr>_Toc81411652</vt:lpwstr>
      </vt:variant>
      <vt:variant>
        <vt:i4>1048632</vt:i4>
      </vt:variant>
      <vt:variant>
        <vt:i4>86</vt:i4>
      </vt:variant>
      <vt:variant>
        <vt:i4>0</vt:i4>
      </vt:variant>
      <vt:variant>
        <vt:i4>5</vt:i4>
      </vt:variant>
      <vt:variant>
        <vt:lpwstr/>
      </vt:variant>
      <vt:variant>
        <vt:lpwstr>_Toc81411651</vt:lpwstr>
      </vt:variant>
      <vt:variant>
        <vt:i4>1114168</vt:i4>
      </vt:variant>
      <vt:variant>
        <vt:i4>80</vt:i4>
      </vt:variant>
      <vt:variant>
        <vt:i4>0</vt:i4>
      </vt:variant>
      <vt:variant>
        <vt:i4>5</vt:i4>
      </vt:variant>
      <vt:variant>
        <vt:lpwstr/>
      </vt:variant>
      <vt:variant>
        <vt:lpwstr>_Toc81411650</vt:lpwstr>
      </vt:variant>
      <vt:variant>
        <vt:i4>1572921</vt:i4>
      </vt:variant>
      <vt:variant>
        <vt:i4>74</vt:i4>
      </vt:variant>
      <vt:variant>
        <vt:i4>0</vt:i4>
      </vt:variant>
      <vt:variant>
        <vt:i4>5</vt:i4>
      </vt:variant>
      <vt:variant>
        <vt:lpwstr/>
      </vt:variant>
      <vt:variant>
        <vt:lpwstr>_Toc81411649</vt:lpwstr>
      </vt:variant>
      <vt:variant>
        <vt:i4>1638457</vt:i4>
      </vt:variant>
      <vt:variant>
        <vt:i4>68</vt:i4>
      </vt:variant>
      <vt:variant>
        <vt:i4>0</vt:i4>
      </vt:variant>
      <vt:variant>
        <vt:i4>5</vt:i4>
      </vt:variant>
      <vt:variant>
        <vt:lpwstr/>
      </vt:variant>
      <vt:variant>
        <vt:lpwstr>_Toc81411648</vt:lpwstr>
      </vt:variant>
      <vt:variant>
        <vt:i4>1441849</vt:i4>
      </vt:variant>
      <vt:variant>
        <vt:i4>62</vt:i4>
      </vt:variant>
      <vt:variant>
        <vt:i4>0</vt:i4>
      </vt:variant>
      <vt:variant>
        <vt:i4>5</vt:i4>
      </vt:variant>
      <vt:variant>
        <vt:lpwstr/>
      </vt:variant>
      <vt:variant>
        <vt:lpwstr>_Toc81411647</vt:lpwstr>
      </vt:variant>
      <vt:variant>
        <vt:i4>1507385</vt:i4>
      </vt:variant>
      <vt:variant>
        <vt:i4>56</vt:i4>
      </vt:variant>
      <vt:variant>
        <vt:i4>0</vt:i4>
      </vt:variant>
      <vt:variant>
        <vt:i4>5</vt:i4>
      </vt:variant>
      <vt:variant>
        <vt:lpwstr/>
      </vt:variant>
      <vt:variant>
        <vt:lpwstr>_Toc81411646</vt:lpwstr>
      </vt:variant>
      <vt:variant>
        <vt:i4>1310777</vt:i4>
      </vt:variant>
      <vt:variant>
        <vt:i4>50</vt:i4>
      </vt:variant>
      <vt:variant>
        <vt:i4>0</vt:i4>
      </vt:variant>
      <vt:variant>
        <vt:i4>5</vt:i4>
      </vt:variant>
      <vt:variant>
        <vt:lpwstr/>
      </vt:variant>
      <vt:variant>
        <vt:lpwstr>_Toc81411645</vt:lpwstr>
      </vt:variant>
      <vt:variant>
        <vt:i4>1376313</vt:i4>
      </vt:variant>
      <vt:variant>
        <vt:i4>44</vt:i4>
      </vt:variant>
      <vt:variant>
        <vt:i4>0</vt:i4>
      </vt:variant>
      <vt:variant>
        <vt:i4>5</vt:i4>
      </vt:variant>
      <vt:variant>
        <vt:lpwstr/>
      </vt:variant>
      <vt:variant>
        <vt:lpwstr>_Toc81411644</vt:lpwstr>
      </vt:variant>
      <vt:variant>
        <vt:i4>1179705</vt:i4>
      </vt:variant>
      <vt:variant>
        <vt:i4>38</vt:i4>
      </vt:variant>
      <vt:variant>
        <vt:i4>0</vt:i4>
      </vt:variant>
      <vt:variant>
        <vt:i4>5</vt:i4>
      </vt:variant>
      <vt:variant>
        <vt:lpwstr/>
      </vt:variant>
      <vt:variant>
        <vt:lpwstr>_Toc81411643</vt:lpwstr>
      </vt:variant>
      <vt:variant>
        <vt:i4>1245241</vt:i4>
      </vt:variant>
      <vt:variant>
        <vt:i4>32</vt:i4>
      </vt:variant>
      <vt:variant>
        <vt:i4>0</vt:i4>
      </vt:variant>
      <vt:variant>
        <vt:i4>5</vt:i4>
      </vt:variant>
      <vt:variant>
        <vt:lpwstr/>
      </vt:variant>
      <vt:variant>
        <vt:lpwstr>_Toc81411642</vt:lpwstr>
      </vt:variant>
      <vt:variant>
        <vt:i4>1048633</vt:i4>
      </vt:variant>
      <vt:variant>
        <vt:i4>26</vt:i4>
      </vt:variant>
      <vt:variant>
        <vt:i4>0</vt:i4>
      </vt:variant>
      <vt:variant>
        <vt:i4>5</vt:i4>
      </vt:variant>
      <vt:variant>
        <vt:lpwstr/>
      </vt:variant>
      <vt:variant>
        <vt:lpwstr>_Toc81411641</vt:lpwstr>
      </vt:variant>
      <vt:variant>
        <vt:i4>1114169</vt:i4>
      </vt:variant>
      <vt:variant>
        <vt:i4>20</vt:i4>
      </vt:variant>
      <vt:variant>
        <vt:i4>0</vt:i4>
      </vt:variant>
      <vt:variant>
        <vt:i4>5</vt:i4>
      </vt:variant>
      <vt:variant>
        <vt:lpwstr/>
      </vt:variant>
      <vt:variant>
        <vt:lpwstr>_Toc81411640</vt:lpwstr>
      </vt:variant>
      <vt:variant>
        <vt:i4>1572926</vt:i4>
      </vt:variant>
      <vt:variant>
        <vt:i4>14</vt:i4>
      </vt:variant>
      <vt:variant>
        <vt:i4>0</vt:i4>
      </vt:variant>
      <vt:variant>
        <vt:i4>5</vt:i4>
      </vt:variant>
      <vt:variant>
        <vt:lpwstr/>
      </vt:variant>
      <vt:variant>
        <vt:lpwstr>_Toc81411639</vt:lpwstr>
      </vt:variant>
      <vt:variant>
        <vt:i4>1638462</vt:i4>
      </vt:variant>
      <vt:variant>
        <vt:i4>8</vt:i4>
      </vt:variant>
      <vt:variant>
        <vt:i4>0</vt:i4>
      </vt:variant>
      <vt:variant>
        <vt:i4>5</vt:i4>
      </vt:variant>
      <vt:variant>
        <vt:lpwstr/>
      </vt:variant>
      <vt:variant>
        <vt:lpwstr>_Toc81411638</vt:lpwstr>
      </vt:variant>
      <vt:variant>
        <vt:i4>1441854</vt:i4>
      </vt:variant>
      <vt:variant>
        <vt:i4>2</vt:i4>
      </vt:variant>
      <vt:variant>
        <vt:i4>0</vt:i4>
      </vt:variant>
      <vt:variant>
        <vt:i4>5</vt:i4>
      </vt:variant>
      <vt:variant>
        <vt:lpwstr/>
      </vt:variant>
      <vt:variant>
        <vt:lpwstr>_Toc81411637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 GABRIEL</cp:lastModifiedBy>
  <cp:revision>3</cp:revision>
  <cp:lastPrinted>2021-09-08T11:51:00Z</cp:lastPrinted>
  <dcterms:created xsi:type="dcterms:W3CDTF">2021-09-06T11:29:00Z</dcterms:created>
  <dcterms:modified xsi:type="dcterms:W3CDTF">2023-06-26T03:15:00Z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